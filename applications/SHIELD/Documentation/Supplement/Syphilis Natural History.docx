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E982E" w14:textId="047A4DDD" w:rsidR="00BD539D" w:rsidRPr="00BD539D" w:rsidRDefault="00155E87" w:rsidP="009411E3">
      <w:pPr>
        <w:pStyle w:val="Heading1"/>
      </w:pPr>
      <w:r>
        <w:t xml:space="preserve">Parameter </w:t>
      </w:r>
      <w:r w:rsidR="00675AC5">
        <w:t xml:space="preserve">List </w:t>
      </w:r>
    </w:p>
    <w:tbl>
      <w:tblPr>
        <w:tblStyle w:val="GridTable1Light"/>
        <w:tblW w:w="9935" w:type="dxa"/>
        <w:tblLook w:val="04A0" w:firstRow="1" w:lastRow="0" w:firstColumn="1" w:lastColumn="0" w:noHBand="0" w:noVBand="1"/>
      </w:tblPr>
      <w:tblGrid>
        <w:gridCol w:w="3116"/>
        <w:gridCol w:w="3702"/>
        <w:gridCol w:w="3117"/>
      </w:tblGrid>
      <w:tr w:rsidR="00BD539D" w:rsidRPr="001C45E7" w14:paraId="5CFC7A34" w14:textId="77777777" w:rsidTr="004954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074F6A" w:themeFill="accent4" w:themeFillShade="80"/>
          </w:tcPr>
          <w:p w14:paraId="1EFE8BF5" w14:textId="08AD4485" w:rsidR="00BD539D" w:rsidRPr="00240B50" w:rsidRDefault="00BD539D" w:rsidP="00BC3AC9">
            <w:pPr>
              <w:spacing w:before="0" w:after="0"/>
              <w:rPr>
                <w:rFonts w:asciiTheme="minorBidi" w:hAnsiTheme="minorBidi" w:cstheme="minorBidi"/>
                <w:color w:val="FFFFFF" w:themeColor="background1"/>
                <w:szCs w:val="20"/>
              </w:rPr>
            </w:pPr>
            <w:r w:rsidRPr="00240B50">
              <w:rPr>
                <w:rFonts w:asciiTheme="minorBidi" w:hAnsiTheme="minorBidi" w:cstheme="minorBidi"/>
                <w:color w:val="FFFFFF" w:themeColor="background1"/>
                <w:szCs w:val="20"/>
              </w:rPr>
              <w:t>Parameter</w:t>
            </w:r>
          </w:p>
        </w:tc>
        <w:tc>
          <w:tcPr>
            <w:tcW w:w="3702" w:type="dxa"/>
            <w:shd w:val="clear" w:color="auto" w:fill="074F6A" w:themeFill="accent4" w:themeFillShade="80"/>
          </w:tcPr>
          <w:p w14:paraId="264BF6AB" w14:textId="2E67BE16" w:rsidR="00BD539D" w:rsidRPr="00240B50" w:rsidRDefault="00BD539D" w:rsidP="00BC3AC9">
            <w:pPr>
              <w:spacing w:before="0" w:after="0"/>
              <w:cnfStyle w:val="100000000000" w:firstRow="1" w:lastRow="0" w:firstColumn="0" w:lastColumn="0" w:oddVBand="0" w:evenVBand="0" w:oddHBand="0" w:evenHBand="0" w:firstRowFirstColumn="0" w:firstRowLastColumn="0" w:lastRowFirstColumn="0" w:lastRowLastColumn="0"/>
              <w:rPr>
                <w:rFonts w:asciiTheme="minorBidi" w:eastAsia="Wingdings" w:hAnsiTheme="minorBidi" w:cstheme="minorBidi"/>
                <w:color w:val="FFFFFF" w:themeColor="background1"/>
                <w:szCs w:val="20"/>
              </w:rPr>
            </w:pPr>
            <w:r w:rsidRPr="00240B50">
              <w:rPr>
                <w:rFonts w:asciiTheme="minorBidi" w:eastAsia="Wingdings" w:hAnsiTheme="minorBidi" w:cstheme="minorBidi"/>
                <w:color w:val="FFFFFF" w:themeColor="background1"/>
                <w:szCs w:val="20"/>
              </w:rPr>
              <w:t>Value</w:t>
            </w:r>
          </w:p>
        </w:tc>
        <w:tc>
          <w:tcPr>
            <w:tcW w:w="3117" w:type="dxa"/>
            <w:shd w:val="clear" w:color="auto" w:fill="074F6A" w:themeFill="accent4" w:themeFillShade="80"/>
          </w:tcPr>
          <w:p w14:paraId="4B42CE98" w14:textId="41D6F82A" w:rsidR="00BD539D" w:rsidRPr="00240B50" w:rsidRDefault="00BD539D" w:rsidP="00BC3AC9">
            <w:pPr>
              <w:spacing w:before="0" w:after="0"/>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i/>
                <w:iCs/>
                <w:color w:val="FFFFFF" w:themeColor="background1"/>
                <w:szCs w:val="20"/>
              </w:rPr>
            </w:pPr>
            <w:r w:rsidRPr="00240B50">
              <w:rPr>
                <w:rFonts w:asciiTheme="minorBidi" w:hAnsiTheme="minorBidi" w:cstheme="minorBidi"/>
                <w:i/>
                <w:iCs/>
                <w:color w:val="FFFFFF" w:themeColor="background1"/>
                <w:szCs w:val="20"/>
              </w:rPr>
              <w:t>Reference</w:t>
            </w:r>
          </w:p>
        </w:tc>
      </w:tr>
      <w:tr w:rsidR="00240B50" w:rsidRPr="001C45E7" w14:paraId="5A3A6469"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70D62C84" w14:textId="52C33181" w:rsidR="00240B50" w:rsidRPr="001C45E7" w:rsidRDefault="00DB35B3" w:rsidP="00BC3AC9">
            <w:pPr>
              <w:spacing w:before="0" w:after="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Initial </w:t>
            </w:r>
            <w:r w:rsidR="0016531B">
              <w:rPr>
                <w:rFonts w:asciiTheme="minorBidi" w:hAnsiTheme="minorBidi" w:cstheme="minorBidi"/>
                <w:color w:val="000000" w:themeColor="text1"/>
                <w:sz w:val="18"/>
                <w:szCs w:val="18"/>
              </w:rPr>
              <w:t xml:space="preserve">infection </w:t>
            </w:r>
          </w:p>
        </w:tc>
        <w:tc>
          <w:tcPr>
            <w:tcW w:w="3702" w:type="dxa"/>
            <w:shd w:val="clear" w:color="auto" w:fill="C1E4F5" w:themeFill="accent1" w:themeFillTint="33"/>
          </w:tcPr>
          <w:p w14:paraId="6376B3D2" w14:textId="77777777" w:rsidR="00240B50" w:rsidRPr="0016531B" w:rsidRDefault="00240B5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color w:val="000000" w:themeColor="text1"/>
                <w:sz w:val="18"/>
                <w:szCs w:val="18"/>
              </w:rPr>
            </w:pPr>
          </w:p>
        </w:tc>
        <w:tc>
          <w:tcPr>
            <w:tcW w:w="3117" w:type="dxa"/>
            <w:shd w:val="clear" w:color="auto" w:fill="C1E4F5" w:themeFill="accent1" w:themeFillTint="33"/>
          </w:tcPr>
          <w:p w14:paraId="5BDD7766" w14:textId="77777777" w:rsidR="00240B50" w:rsidRPr="0016531B" w:rsidRDefault="00240B5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color w:val="000000" w:themeColor="text1"/>
                <w:sz w:val="18"/>
                <w:szCs w:val="18"/>
              </w:rPr>
            </w:pPr>
          </w:p>
        </w:tc>
      </w:tr>
      <w:tr w:rsidR="00240B50" w:rsidRPr="001C45E7" w14:paraId="16F9E4D4"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3AB2B986" w14:textId="0E8444E4" w:rsidR="00240B50" w:rsidRPr="0016531B" w:rsidRDefault="005B0B2C" w:rsidP="00BC3AC9">
            <w:pPr>
              <w:spacing w:before="0" w:after="0"/>
              <w:rPr>
                <w:rFonts w:asciiTheme="minorBidi" w:hAnsiTheme="minorBidi" w:cstheme="minorBidi"/>
                <w:b w:val="0"/>
                <w:bCs w:val="0"/>
                <w:color w:val="000000" w:themeColor="text1"/>
                <w:sz w:val="18"/>
                <w:szCs w:val="18"/>
              </w:rPr>
            </w:pPr>
            <w:r>
              <w:rPr>
                <w:rFonts w:asciiTheme="minorBidi" w:hAnsiTheme="minorBidi" w:cstheme="minorBidi"/>
                <w:b w:val="0"/>
                <w:bCs w:val="0"/>
                <w:color w:val="000000" w:themeColor="text1"/>
                <w:sz w:val="18"/>
                <w:szCs w:val="18"/>
              </w:rPr>
              <w:t>Population Proportion (Rate) of New Syphilis Diagnoses in 1970</w:t>
            </w:r>
          </w:p>
        </w:tc>
        <w:tc>
          <w:tcPr>
            <w:tcW w:w="3702" w:type="dxa"/>
          </w:tcPr>
          <w:p w14:paraId="2278820C" w14:textId="008A0FE3" w:rsidR="003659A7" w:rsidRDefault="003659A7"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Sample values for Baltimore City</w:t>
            </w:r>
          </w:p>
          <w:p w14:paraId="73501F93" w14:textId="593A0902" w:rsidR="003E5820" w:rsidRDefault="00713DA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Primary &amp; Secondary = 5.8e-05</w:t>
            </w:r>
          </w:p>
          <w:p w14:paraId="148ECDC4" w14:textId="3B38AE2F" w:rsidR="005B0B2C" w:rsidRDefault="00713DA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Early latent = </w:t>
            </w:r>
            <w:r w:rsidR="003659A7">
              <w:rPr>
                <w:rFonts w:asciiTheme="minorBidi" w:hAnsiTheme="minorBidi" w:cstheme="minorBidi"/>
                <w:color w:val="000000" w:themeColor="text1"/>
                <w:sz w:val="18"/>
                <w:szCs w:val="18"/>
              </w:rPr>
              <w:t>8.3e-05</w:t>
            </w:r>
          </w:p>
          <w:p w14:paraId="758418E0" w14:textId="71559092" w:rsidR="005B0B2C" w:rsidRPr="001C45E7" w:rsidRDefault="003659A7"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Late Latent / Unknown = 6.3e-05</w:t>
            </w:r>
          </w:p>
        </w:tc>
        <w:tc>
          <w:tcPr>
            <w:tcW w:w="3117" w:type="dxa"/>
          </w:tcPr>
          <w:p w14:paraId="13E2B26C" w14:textId="06A50457" w:rsidR="00240B50" w:rsidRDefault="00DA0415"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iCs/>
                <w:color w:val="000000" w:themeColor="text1"/>
                <w:sz w:val="18"/>
                <w:szCs w:val="18"/>
              </w:rPr>
            </w:pPr>
            <w:r>
              <w:rPr>
                <w:rFonts w:asciiTheme="minorBidi" w:hAnsiTheme="minorBidi" w:cstheme="minorBidi"/>
                <w:i/>
                <w:iCs/>
                <w:color w:val="000000" w:themeColor="text1"/>
                <w:sz w:val="18"/>
                <w:szCs w:val="18"/>
              </w:rPr>
              <w:fldChar w:fldCharType="begin"/>
            </w:r>
            <w:r w:rsidR="00525C74">
              <w:rPr>
                <w:rFonts w:asciiTheme="minorBidi" w:hAnsiTheme="minorBidi" w:cstheme="minorBidi"/>
                <w:i/>
                <w:iCs/>
                <w:color w:val="000000" w:themeColor="text1"/>
                <w:sz w:val="18"/>
                <w:szCs w:val="18"/>
              </w:rPr>
              <w:instrText xml:space="preserve"> ADDIN EN.CITE &lt;EndNote&gt;&lt;Cite&gt;&lt;Author&gt;Centers for Disease Control and Prevention (CDC)&lt;/Author&gt;&lt;Year&gt;2024&lt;/Year&gt;&lt;RecNum&gt;1276&lt;/RecNum&gt;&lt;DisplayText&gt;&lt;style face="superscript"&gt;[1]&lt;/style&gt;&lt;/DisplayText&gt;&lt;record&gt;&lt;rec-number&gt;1276&lt;/rec-number&gt;&lt;foreign-keys&gt;&lt;key app="EN" db-id="xrzs0t9aq90fz3epr5zx0p99vxx0ftpxw0s0" timestamp="1741356979"&gt;1276&lt;/key&gt;&lt;/foreign-keys&gt;&lt;ref-type name="Report"&gt;27&lt;/ref-type&gt;&lt;contributors&gt;&lt;authors&gt;&lt;author&gt;Centers for Disease Control and Prevention (CDC), &lt;/author&gt;&lt;/authors&gt;&lt;/contributors&gt;&lt;titles&gt;&lt;title&gt;Sexually Transmitted Infections Surveillance, 2023 &lt;/title&gt;&lt;/titles&gt;&lt;dates&gt;&lt;year&gt;2024&lt;/year&gt;&lt;/dates&gt;&lt;pub-location&gt;Atlanta: US Department of Health and Human Services&lt;/pub-location&gt;&lt;urls&gt;&lt;related-urls&gt;&lt;url&gt;https://www.cdc.gov/sti-statistics/annual/index.html&lt;/url&gt;&lt;/related-urls&gt;&lt;/urls&gt;&lt;/record&gt;&lt;/Cite&gt;&lt;/EndNote&gt;</w:instrText>
            </w:r>
            <w:r>
              <w:rPr>
                <w:rFonts w:asciiTheme="minorBidi" w:hAnsiTheme="minorBidi" w:cstheme="minorBidi"/>
                <w:i/>
                <w:iCs/>
                <w:color w:val="000000" w:themeColor="text1"/>
                <w:sz w:val="18"/>
                <w:szCs w:val="18"/>
              </w:rPr>
              <w:fldChar w:fldCharType="separate"/>
            </w:r>
            <w:r w:rsidR="001152BC" w:rsidRPr="001152BC">
              <w:rPr>
                <w:rFonts w:asciiTheme="minorBidi" w:hAnsiTheme="minorBidi" w:cstheme="minorBidi"/>
                <w:i/>
                <w:iCs/>
                <w:noProof/>
                <w:color w:val="000000" w:themeColor="text1"/>
                <w:sz w:val="18"/>
                <w:szCs w:val="18"/>
                <w:vertAlign w:val="superscript"/>
              </w:rPr>
              <w:t>[1]</w:t>
            </w:r>
            <w:r>
              <w:rPr>
                <w:rFonts w:asciiTheme="minorBidi" w:hAnsiTheme="minorBidi" w:cstheme="minorBidi"/>
                <w:i/>
                <w:iCs/>
                <w:color w:val="000000" w:themeColor="text1"/>
                <w:sz w:val="18"/>
                <w:szCs w:val="18"/>
              </w:rPr>
              <w:fldChar w:fldCharType="end"/>
            </w:r>
          </w:p>
          <w:p w14:paraId="67BB495A" w14:textId="16C330F6" w:rsidR="005B0B2C" w:rsidRPr="001C45E7" w:rsidRDefault="005B0B2C"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iCs/>
                <w:color w:val="000000" w:themeColor="text1"/>
                <w:sz w:val="18"/>
                <w:szCs w:val="18"/>
              </w:rPr>
            </w:pPr>
            <w:r>
              <w:rPr>
                <w:rFonts w:asciiTheme="minorBidi" w:hAnsiTheme="minorBidi" w:cstheme="minorBidi"/>
                <w:i/>
                <w:iCs/>
                <w:color w:val="000000" w:themeColor="text1"/>
                <w:sz w:val="18"/>
                <w:szCs w:val="18"/>
              </w:rPr>
              <w:t>Estimated based on first year</w:t>
            </w:r>
            <w:r w:rsidR="003659A7">
              <w:rPr>
                <w:rFonts w:asciiTheme="minorBidi" w:hAnsiTheme="minorBidi" w:cstheme="minorBidi"/>
                <w:i/>
                <w:iCs/>
                <w:color w:val="000000" w:themeColor="text1"/>
                <w:sz w:val="18"/>
                <w:szCs w:val="18"/>
              </w:rPr>
              <w:t xml:space="preserve"> of</w:t>
            </w:r>
            <w:r>
              <w:rPr>
                <w:rFonts w:asciiTheme="minorBidi" w:hAnsiTheme="minorBidi" w:cstheme="minorBidi"/>
                <w:i/>
                <w:iCs/>
                <w:color w:val="000000" w:themeColor="text1"/>
                <w:sz w:val="18"/>
                <w:szCs w:val="18"/>
              </w:rPr>
              <w:t xml:space="preserve"> data reporting (1993 in Baltimore city)  </w:t>
            </w:r>
          </w:p>
        </w:tc>
      </w:tr>
      <w:tr w:rsidR="003659A7" w:rsidRPr="001C45E7" w14:paraId="7FD45DA3"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2871E69E" w14:textId="66EB64BA" w:rsidR="003659A7" w:rsidRDefault="003659A7" w:rsidP="00BC3AC9">
            <w:pPr>
              <w:spacing w:before="0" w:after="0"/>
              <w:rPr>
                <w:rFonts w:asciiTheme="minorBidi" w:hAnsiTheme="minorBidi" w:cstheme="minorBidi"/>
                <w:b w:val="0"/>
                <w:bCs w:val="0"/>
                <w:color w:val="000000" w:themeColor="text1"/>
                <w:sz w:val="18"/>
                <w:szCs w:val="18"/>
              </w:rPr>
            </w:pPr>
            <w:r>
              <w:rPr>
                <w:rFonts w:asciiTheme="minorBidi" w:hAnsiTheme="minorBidi" w:cstheme="minorBidi"/>
                <w:b w:val="0"/>
                <w:bCs w:val="0"/>
                <w:color w:val="000000" w:themeColor="text1"/>
                <w:sz w:val="18"/>
                <w:szCs w:val="18"/>
              </w:rPr>
              <w:t>Proportion of PS-stage diagnoses that fall into primary stage</w:t>
            </w:r>
          </w:p>
        </w:tc>
        <w:tc>
          <w:tcPr>
            <w:tcW w:w="3702" w:type="dxa"/>
          </w:tcPr>
          <w:p w14:paraId="34A8F3BF" w14:textId="0E40DF48" w:rsidR="003659A7" w:rsidRDefault="003659A7"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25%</w:t>
            </w:r>
          </w:p>
        </w:tc>
        <w:tc>
          <w:tcPr>
            <w:tcW w:w="3117" w:type="dxa"/>
          </w:tcPr>
          <w:p w14:paraId="509BB0A4" w14:textId="46B8E70C" w:rsidR="003659A7" w:rsidRDefault="003659A7"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iCs/>
                <w:color w:val="000000" w:themeColor="text1"/>
                <w:sz w:val="18"/>
                <w:szCs w:val="18"/>
              </w:rPr>
            </w:pPr>
            <w:r>
              <w:rPr>
                <w:rFonts w:asciiTheme="minorBidi" w:hAnsiTheme="minorBidi" w:cstheme="minorBidi"/>
                <w:i/>
                <w:iCs/>
                <w:color w:val="000000" w:themeColor="text1"/>
                <w:sz w:val="18"/>
                <w:szCs w:val="18"/>
              </w:rPr>
              <w:t xml:space="preserve">Assumed based on duration of primary </w:t>
            </w:r>
            <w:r w:rsidR="00544BC2">
              <w:rPr>
                <w:rFonts w:asciiTheme="minorBidi" w:hAnsiTheme="minorBidi" w:cstheme="minorBidi"/>
                <w:i/>
                <w:iCs/>
                <w:color w:val="000000" w:themeColor="text1"/>
                <w:sz w:val="18"/>
                <w:szCs w:val="18"/>
              </w:rPr>
              <w:t>and</w:t>
            </w:r>
            <w:r>
              <w:rPr>
                <w:rFonts w:asciiTheme="minorBidi" w:hAnsiTheme="minorBidi" w:cstheme="minorBidi"/>
                <w:i/>
                <w:iCs/>
                <w:color w:val="000000" w:themeColor="text1"/>
                <w:sz w:val="18"/>
                <w:szCs w:val="18"/>
              </w:rPr>
              <w:t xml:space="preserve"> secondary stage</w:t>
            </w:r>
            <w:r w:rsidR="00544BC2">
              <w:rPr>
                <w:rFonts w:asciiTheme="minorBidi" w:hAnsiTheme="minorBidi" w:cstheme="minorBidi"/>
                <w:i/>
                <w:iCs/>
                <w:color w:val="000000" w:themeColor="text1"/>
                <w:sz w:val="18"/>
                <w:szCs w:val="18"/>
              </w:rPr>
              <w:t>s</w:t>
            </w:r>
          </w:p>
        </w:tc>
      </w:tr>
      <w:tr w:rsidR="00240B50" w:rsidRPr="001C45E7" w14:paraId="38EDFCB5"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584B2643" w14:textId="3EA24EA4" w:rsidR="00240B50" w:rsidRPr="001C45E7" w:rsidRDefault="00771EE4" w:rsidP="00BC3AC9">
            <w:pPr>
              <w:spacing w:before="0" w:after="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Sex ratio at birth </w:t>
            </w:r>
          </w:p>
        </w:tc>
        <w:tc>
          <w:tcPr>
            <w:tcW w:w="3702" w:type="dxa"/>
            <w:shd w:val="clear" w:color="auto" w:fill="C1E4F5" w:themeFill="accent1" w:themeFillTint="33"/>
          </w:tcPr>
          <w:p w14:paraId="5607C6EF" w14:textId="77777777" w:rsidR="00240B50" w:rsidRPr="001C45E7" w:rsidRDefault="00240B5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shd w:val="clear" w:color="auto" w:fill="C1E4F5" w:themeFill="accent1" w:themeFillTint="33"/>
          </w:tcPr>
          <w:p w14:paraId="03679C90" w14:textId="77777777" w:rsidR="00240B50" w:rsidRPr="001C45E7" w:rsidRDefault="00240B5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iCs/>
                <w:color w:val="000000" w:themeColor="text1"/>
                <w:sz w:val="18"/>
                <w:szCs w:val="18"/>
              </w:rPr>
            </w:pPr>
          </w:p>
        </w:tc>
      </w:tr>
      <w:tr w:rsidR="00240B50" w:rsidRPr="001C45E7" w14:paraId="370DD0D3"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5E5E69CA" w14:textId="0F512E4D" w:rsidR="00240B50" w:rsidRPr="00605E16" w:rsidRDefault="00771EE4" w:rsidP="00BC3AC9">
            <w:pPr>
              <w:spacing w:before="0" w:after="0"/>
              <w:rPr>
                <w:rFonts w:asciiTheme="minorBidi" w:hAnsiTheme="minorBidi" w:cstheme="minorBidi"/>
                <w:b w:val="0"/>
                <w:bCs w:val="0"/>
                <w:color w:val="000000" w:themeColor="text1"/>
                <w:sz w:val="18"/>
                <w:szCs w:val="18"/>
              </w:rPr>
            </w:pPr>
            <w:r w:rsidRPr="00605E16">
              <w:rPr>
                <w:rFonts w:asciiTheme="minorBidi" w:hAnsiTheme="minorBidi" w:cstheme="minorBidi"/>
                <w:b w:val="0"/>
                <w:bCs w:val="0"/>
                <w:color w:val="000000" w:themeColor="text1"/>
                <w:sz w:val="18"/>
                <w:szCs w:val="18"/>
              </w:rPr>
              <w:t xml:space="preserve">Ratio of </w:t>
            </w:r>
            <w:r w:rsidR="00F928AD" w:rsidRPr="00605E16">
              <w:rPr>
                <w:rFonts w:asciiTheme="minorBidi" w:hAnsiTheme="minorBidi" w:cstheme="minorBidi"/>
                <w:b w:val="0"/>
                <w:bCs w:val="0"/>
                <w:color w:val="000000" w:themeColor="text1"/>
                <w:sz w:val="18"/>
                <w:szCs w:val="18"/>
              </w:rPr>
              <w:t xml:space="preserve">male to female births </w:t>
            </w:r>
          </w:p>
        </w:tc>
        <w:tc>
          <w:tcPr>
            <w:tcW w:w="3702" w:type="dxa"/>
          </w:tcPr>
          <w:p w14:paraId="670D55E7" w14:textId="6EA366AF" w:rsidR="00240B50" w:rsidRPr="001C45E7" w:rsidRDefault="00F928AD"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1.048 [</w:t>
            </w:r>
            <w:r w:rsidR="00DE5597">
              <w:rPr>
                <w:rFonts w:asciiTheme="minorBidi" w:hAnsiTheme="minorBidi" w:cstheme="minorBidi"/>
                <w:color w:val="000000" w:themeColor="text1"/>
                <w:sz w:val="18"/>
                <w:szCs w:val="18"/>
              </w:rPr>
              <w:t xml:space="preserve">1.04 - </w:t>
            </w:r>
            <w:r>
              <w:rPr>
                <w:rFonts w:asciiTheme="minorBidi" w:hAnsiTheme="minorBidi" w:cstheme="minorBidi"/>
                <w:color w:val="000000" w:themeColor="text1"/>
                <w:sz w:val="18"/>
                <w:szCs w:val="18"/>
              </w:rPr>
              <w:t>1.06</w:t>
            </w:r>
            <w:r w:rsidR="00DE5597">
              <w:rPr>
                <w:rFonts w:asciiTheme="minorBidi" w:hAnsiTheme="minorBidi" w:cstheme="minorBidi"/>
                <w:color w:val="000000" w:themeColor="text1"/>
                <w:sz w:val="18"/>
                <w:szCs w:val="18"/>
              </w:rPr>
              <w:t>]</w:t>
            </w:r>
          </w:p>
        </w:tc>
        <w:tc>
          <w:tcPr>
            <w:tcW w:w="3117" w:type="dxa"/>
          </w:tcPr>
          <w:p w14:paraId="05A571DD" w14:textId="4A59668E" w:rsidR="00240B50" w:rsidRPr="001C45E7" w:rsidRDefault="00605E16"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iCs/>
                <w:color w:val="000000" w:themeColor="text1"/>
                <w:sz w:val="18"/>
                <w:szCs w:val="18"/>
              </w:rPr>
            </w:pPr>
            <w:r>
              <w:rPr>
                <w:rFonts w:asciiTheme="minorBidi" w:hAnsiTheme="minorBidi" w:cstheme="minorBidi"/>
                <w:i/>
                <w:iCs/>
                <w:color w:val="000000" w:themeColor="text1"/>
                <w:sz w:val="18"/>
                <w:szCs w:val="18"/>
              </w:rPr>
              <w:fldChar w:fldCharType="begin"/>
            </w:r>
            <w:r w:rsidR="00525C74">
              <w:rPr>
                <w:rFonts w:asciiTheme="minorBidi" w:hAnsiTheme="minorBidi" w:cstheme="minorBidi"/>
                <w:i/>
                <w:iCs/>
                <w:color w:val="000000" w:themeColor="text1"/>
                <w:sz w:val="18"/>
                <w:szCs w:val="18"/>
              </w:rPr>
              <w:instrText xml:space="preserve"> ADDIN EN.CITE &lt;EndNote&gt;&lt;Cite&gt;&lt;Author&gt;Mathews&lt;/Author&gt;&lt;Year&gt;2005&lt;/Year&gt;&lt;RecNum&gt;1277&lt;/RecNum&gt;&lt;DisplayText&gt;&lt;style face="superscript"&gt;[2]&lt;/style&gt;&lt;/DisplayText&gt;&lt;record&gt;&lt;rec-number&gt;1277&lt;/rec-number&gt;&lt;foreign-keys&gt;&lt;key app="EN" db-id="xrzs0t9aq90fz3epr5zx0p99vxx0ftpxw0s0" timestamp="1741359863"&gt;1277&lt;/key&gt;&lt;/foreign-keys&gt;&lt;ref-type name="Journal Article"&gt;17&lt;/ref-type&gt;&lt;contributors&gt;&lt;authors&gt;&lt;author&gt;Mathews, TJ&lt;/author&gt;&lt;author&gt;Hamilton, Brady E&lt;/author&gt;&lt;/authors&gt;&lt;/contributors&gt;&lt;titles&gt;&lt;title&gt;Trend analysis of the sex ratio at birth in the United States&lt;/title&gt;&lt;secondary-title&gt;National vital statistics reports&lt;/secondary-title&gt;&lt;/titles&gt;&lt;periodical&gt;&lt;full-title&gt;National vital statistics reports&lt;/full-title&gt;&lt;/periodical&gt;&lt;pages&gt;1-17&lt;/pages&gt;&lt;volume&gt;53&lt;/volume&gt;&lt;number&gt;20&lt;/number&gt;&lt;dates&gt;&lt;year&gt;2005&lt;/year&gt;&lt;/dates&gt;&lt;urls&gt;&lt;/urls&gt;&lt;/record&gt;&lt;/Cite&gt;&lt;/EndNote&gt;</w:instrText>
            </w:r>
            <w:r>
              <w:rPr>
                <w:rFonts w:asciiTheme="minorBidi" w:hAnsiTheme="minorBidi" w:cstheme="minorBidi"/>
                <w:i/>
                <w:iCs/>
                <w:color w:val="000000" w:themeColor="text1"/>
                <w:sz w:val="18"/>
                <w:szCs w:val="18"/>
              </w:rPr>
              <w:fldChar w:fldCharType="separate"/>
            </w:r>
            <w:r w:rsidR="001D685B" w:rsidRPr="001D685B">
              <w:rPr>
                <w:rFonts w:asciiTheme="minorBidi" w:hAnsiTheme="minorBidi" w:cstheme="minorBidi"/>
                <w:i/>
                <w:iCs/>
                <w:noProof/>
                <w:color w:val="000000" w:themeColor="text1"/>
                <w:sz w:val="18"/>
                <w:szCs w:val="18"/>
                <w:vertAlign w:val="superscript"/>
              </w:rPr>
              <w:t>[2]</w:t>
            </w:r>
            <w:r>
              <w:rPr>
                <w:rFonts w:asciiTheme="minorBidi" w:hAnsiTheme="minorBidi" w:cstheme="minorBidi"/>
                <w:i/>
                <w:iCs/>
                <w:color w:val="000000" w:themeColor="text1"/>
                <w:sz w:val="18"/>
                <w:szCs w:val="18"/>
              </w:rPr>
              <w:fldChar w:fldCharType="end"/>
            </w:r>
            <w:r w:rsidR="00B06E1C">
              <w:rPr>
                <w:rFonts w:asciiTheme="minorBidi" w:hAnsiTheme="minorBidi" w:cstheme="minorBidi"/>
                <w:i/>
                <w:iCs/>
                <w:color w:val="000000" w:themeColor="text1"/>
                <w:sz w:val="18"/>
                <w:szCs w:val="18"/>
              </w:rPr>
              <w:t xml:space="preserve"> (Expanding the lower bound to capture more uncertainty at the </w:t>
            </w:r>
            <w:r w:rsidR="00673C21">
              <w:rPr>
                <w:rFonts w:asciiTheme="minorBidi" w:hAnsiTheme="minorBidi" w:cstheme="minorBidi"/>
                <w:i/>
                <w:iCs/>
                <w:color w:val="000000" w:themeColor="text1"/>
                <w:sz w:val="18"/>
                <w:szCs w:val="18"/>
              </w:rPr>
              <w:t>MSA</w:t>
            </w:r>
            <w:r w:rsidR="00B06E1C">
              <w:rPr>
                <w:rFonts w:asciiTheme="minorBidi" w:hAnsiTheme="minorBidi" w:cstheme="minorBidi"/>
                <w:i/>
                <w:iCs/>
                <w:color w:val="000000" w:themeColor="text1"/>
                <w:sz w:val="18"/>
                <w:szCs w:val="18"/>
              </w:rPr>
              <w:t xml:space="preserve"> level)</w:t>
            </w:r>
          </w:p>
        </w:tc>
      </w:tr>
      <w:tr w:rsidR="00240B50" w:rsidRPr="001C45E7" w14:paraId="54DE7565" w14:textId="77777777" w:rsidTr="003B2EBF">
        <w:trPr>
          <w:trHeight w:val="242"/>
        </w:trPr>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064984ED" w14:textId="14E0BC99" w:rsidR="00240B50" w:rsidRPr="001C45E7" w:rsidRDefault="00570BAA" w:rsidP="00BC3AC9">
            <w:pPr>
              <w:spacing w:before="0" w:after="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Syphilis Natural History</w:t>
            </w:r>
          </w:p>
        </w:tc>
        <w:tc>
          <w:tcPr>
            <w:tcW w:w="3702" w:type="dxa"/>
            <w:shd w:val="clear" w:color="auto" w:fill="C1E4F5" w:themeFill="accent1" w:themeFillTint="33"/>
          </w:tcPr>
          <w:p w14:paraId="4D7D1D1D" w14:textId="77777777" w:rsidR="00240B50" w:rsidRPr="001C45E7" w:rsidRDefault="00240B5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shd w:val="clear" w:color="auto" w:fill="C1E4F5" w:themeFill="accent1" w:themeFillTint="33"/>
          </w:tcPr>
          <w:p w14:paraId="53D2B108" w14:textId="77777777" w:rsidR="00240B50" w:rsidRPr="001C45E7" w:rsidRDefault="00240B50"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i/>
                <w:iCs/>
                <w:color w:val="000000" w:themeColor="text1"/>
                <w:sz w:val="18"/>
                <w:szCs w:val="18"/>
              </w:rPr>
            </w:pPr>
          </w:p>
        </w:tc>
      </w:tr>
      <w:tr w:rsidR="00417DE9" w:rsidRPr="001C45E7" w14:paraId="6CC2B780"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4F0D65D0" w14:textId="05F3D650" w:rsidR="00417DE9" w:rsidRPr="000468A4" w:rsidRDefault="00570BAA" w:rsidP="00BC3AC9">
            <w:pPr>
              <w:spacing w:before="0" w:after="0"/>
              <w:rPr>
                <w:rFonts w:asciiTheme="minorBidi" w:hAnsiTheme="minorBidi" w:cstheme="minorBidi"/>
                <w:b w:val="0"/>
                <w:bCs w:val="0"/>
                <w:i/>
                <w:iCs/>
                <w:color w:val="000000" w:themeColor="text1"/>
                <w:sz w:val="18"/>
                <w:szCs w:val="18"/>
                <w:highlight w:val="lightGray"/>
              </w:rPr>
            </w:pPr>
            <w:r w:rsidRPr="000468A4">
              <w:rPr>
                <w:rFonts w:asciiTheme="minorBidi" w:hAnsiTheme="minorBidi" w:cstheme="minorBidi"/>
                <w:b w:val="0"/>
                <w:bCs w:val="0"/>
                <w:color w:val="000000" w:themeColor="text1"/>
                <w:sz w:val="18"/>
                <w:szCs w:val="18"/>
                <w:highlight w:val="lightGray"/>
              </w:rPr>
              <w:t>Duration of p</w:t>
            </w:r>
            <w:r w:rsidR="00417DE9" w:rsidRPr="000468A4">
              <w:rPr>
                <w:rFonts w:asciiTheme="minorBidi" w:hAnsiTheme="minorBidi" w:cstheme="minorBidi"/>
                <w:b w:val="0"/>
                <w:bCs w:val="0"/>
                <w:color w:val="000000" w:themeColor="text1"/>
                <w:sz w:val="18"/>
                <w:szCs w:val="18"/>
                <w:highlight w:val="lightGray"/>
              </w:rPr>
              <w:t xml:space="preserve">rimary syphilis </w:t>
            </w:r>
          </w:p>
          <w:p w14:paraId="68658316" w14:textId="77777777" w:rsidR="00417DE9" w:rsidRPr="000468A4" w:rsidRDefault="00417DE9" w:rsidP="00BC3AC9">
            <w:pPr>
              <w:spacing w:before="0" w:after="0"/>
              <w:rPr>
                <w:rFonts w:asciiTheme="minorBidi" w:hAnsiTheme="minorBidi" w:cstheme="minorBidi"/>
                <w:b w:val="0"/>
                <w:bCs w:val="0"/>
                <w:color w:val="000000" w:themeColor="text1"/>
                <w:sz w:val="18"/>
                <w:szCs w:val="18"/>
                <w:highlight w:val="lightGray"/>
              </w:rPr>
            </w:pPr>
          </w:p>
        </w:tc>
        <w:tc>
          <w:tcPr>
            <w:tcW w:w="3702" w:type="dxa"/>
          </w:tcPr>
          <w:p w14:paraId="1962BF4E" w14:textId="5544C5A6" w:rsidR="00417DE9" w:rsidRPr="000468A4" w:rsidRDefault="00BD539D"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2</w:t>
            </w:r>
            <w:r w:rsidR="00CD3D26" w:rsidRPr="000468A4">
              <w:rPr>
                <w:rFonts w:asciiTheme="minorBidi" w:hAnsiTheme="minorBidi" w:cstheme="minorBidi"/>
                <w:color w:val="000000" w:themeColor="text1"/>
                <w:sz w:val="18"/>
                <w:szCs w:val="18"/>
                <w:highlight w:val="lightGray"/>
              </w:rPr>
              <w:t xml:space="preserve"> </w:t>
            </w:r>
            <w:r w:rsidR="00417DE9" w:rsidRPr="000468A4">
              <w:rPr>
                <w:rFonts w:asciiTheme="minorBidi" w:hAnsiTheme="minorBidi" w:cstheme="minorBidi"/>
                <w:color w:val="000000" w:themeColor="text1"/>
                <w:sz w:val="18"/>
                <w:szCs w:val="18"/>
                <w:highlight w:val="lightGray"/>
              </w:rPr>
              <w:t>-</w:t>
            </w:r>
            <w:r w:rsidR="00CD3D26" w:rsidRPr="000468A4">
              <w:rPr>
                <w:rFonts w:asciiTheme="minorBidi" w:hAnsiTheme="minorBidi" w:cstheme="minorBidi"/>
                <w:color w:val="000000" w:themeColor="text1"/>
                <w:sz w:val="18"/>
                <w:szCs w:val="18"/>
                <w:highlight w:val="lightGray"/>
              </w:rPr>
              <w:t xml:space="preserve"> </w:t>
            </w:r>
            <w:r w:rsidR="00417DE9" w:rsidRPr="000468A4">
              <w:rPr>
                <w:rFonts w:asciiTheme="minorBidi" w:hAnsiTheme="minorBidi" w:cstheme="minorBidi"/>
                <w:color w:val="000000" w:themeColor="text1"/>
                <w:sz w:val="18"/>
                <w:szCs w:val="18"/>
                <w:highlight w:val="lightGray"/>
              </w:rPr>
              <w:t xml:space="preserve">6 weeks </w:t>
            </w:r>
          </w:p>
        </w:tc>
        <w:tc>
          <w:tcPr>
            <w:tcW w:w="3117" w:type="dxa"/>
          </w:tcPr>
          <w:p w14:paraId="7C51E4C8" w14:textId="7CC9BF76" w:rsidR="00417DE9" w:rsidRPr="000468A4" w:rsidRDefault="00417DE9" w:rsidP="00BC3AC9">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i/>
                <w:iCs/>
                <w:color w:val="000000" w:themeColor="text1"/>
                <w:sz w:val="18"/>
                <w:szCs w:val="18"/>
                <w:highlight w:val="lightGray"/>
              </w:rPr>
              <w:fldChar w:fldCharType="begin">
                <w:fldData xml:space="preserve">PEVuZE5vdGU+PENpdGU+PEF1dGhvcj5NZXJjdXJpPC9BdXRob3I+PFllYXI+MjAyMjwvWWVhcj48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</w:fldData>
              </w:fldChar>
            </w:r>
            <w:r w:rsidR="001D685B" w:rsidRPr="000468A4">
              <w:rPr>
                <w:rFonts w:asciiTheme="minorBidi" w:hAnsiTheme="minorBidi" w:cstheme="minorBidi"/>
                <w:i/>
                <w:iCs/>
                <w:color w:val="000000" w:themeColor="text1"/>
                <w:sz w:val="18"/>
                <w:szCs w:val="18"/>
                <w:highlight w:val="lightGray"/>
              </w:rPr>
              <w:instrText xml:space="preserve"> ADDIN EN.CITE </w:instrText>
            </w:r>
            <w:r w:rsidR="001D685B" w:rsidRPr="000468A4">
              <w:rPr>
                <w:rFonts w:asciiTheme="minorBidi" w:hAnsiTheme="minorBidi" w:cstheme="minorBidi"/>
                <w:i/>
                <w:iCs/>
                <w:color w:val="000000" w:themeColor="text1"/>
                <w:sz w:val="18"/>
                <w:szCs w:val="18"/>
                <w:highlight w:val="lightGray"/>
              </w:rPr>
              <w:fldChar w:fldCharType="begin">
                <w:fldData xml:space="preserve">PEVuZE5vdGU+PENpdGU+PEF1dGhvcj5NZXJjdXJpPC9BdXRob3I+PFllYXI+MjAyMjwvWWVhcj48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</w:fldData>
              </w:fldChar>
            </w:r>
            <w:r w:rsidR="001D685B" w:rsidRPr="000468A4">
              <w:rPr>
                <w:rFonts w:asciiTheme="minorBidi" w:hAnsiTheme="minorBidi" w:cstheme="minorBidi"/>
                <w:i/>
                <w:iCs/>
                <w:color w:val="000000" w:themeColor="text1"/>
                <w:sz w:val="18"/>
                <w:szCs w:val="18"/>
                <w:highlight w:val="lightGray"/>
              </w:rPr>
              <w:instrText xml:space="preserve"> ADDIN EN.CITE.DATA </w:instrText>
            </w:r>
            <w:r w:rsidR="001D685B" w:rsidRPr="000468A4">
              <w:rPr>
                <w:rFonts w:asciiTheme="minorBidi" w:hAnsiTheme="minorBidi" w:cstheme="minorBidi"/>
                <w:i/>
                <w:iCs/>
                <w:color w:val="000000" w:themeColor="text1"/>
                <w:sz w:val="18"/>
                <w:szCs w:val="18"/>
                <w:highlight w:val="lightGray"/>
              </w:rPr>
            </w:r>
            <w:r w:rsidR="001D685B" w:rsidRPr="000468A4">
              <w:rPr>
                <w:rFonts w:asciiTheme="minorBidi" w:hAnsiTheme="minorBidi" w:cstheme="minorBidi"/>
                <w:i/>
                <w:iCs/>
                <w:color w:val="000000" w:themeColor="text1"/>
                <w:sz w:val="18"/>
                <w:szCs w:val="18"/>
                <w:highlight w:val="lightGray"/>
              </w:rPr>
              <w:fldChar w:fldCharType="end"/>
            </w:r>
            <w:r w:rsidRPr="000468A4">
              <w:rPr>
                <w:rFonts w:asciiTheme="minorBidi" w:hAnsiTheme="minorBidi" w:cstheme="minorBidi"/>
                <w:i/>
                <w:iCs/>
                <w:color w:val="000000" w:themeColor="text1"/>
                <w:sz w:val="18"/>
                <w:szCs w:val="18"/>
                <w:highlight w:val="lightGray"/>
              </w:rPr>
            </w:r>
            <w:r w:rsidRPr="000468A4">
              <w:rPr>
                <w:rFonts w:asciiTheme="minorBidi" w:hAnsiTheme="minorBidi" w:cstheme="minorBidi"/>
                <w:i/>
                <w:iCs/>
                <w:color w:val="000000" w:themeColor="text1"/>
                <w:sz w:val="18"/>
                <w:szCs w:val="18"/>
                <w:highlight w:val="lightGray"/>
              </w:rPr>
              <w:fldChar w:fldCharType="separate"/>
            </w:r>
            <w:r w:rsidR="001D685B" w:rsidRPr="000468A4">
              <w:rPr>
                <w:rFonts w:asciiTheme="minorBidi" w:hAnsiTheme="minorBidi" w:cstheme="minorBidi"/>
                <w:i/>
                <w:iCs/>
                <w:noProof/>
                <w:color w:val="000000" w:themeColor="text1"/>
                <w:sz w:val="18"/>
                <w:szCs w:val="18"/>
                <w:highlight w:val="lightGray"/>
                <w:vertAlign w:val="superscript"/>
              </w:rPr>
              <w:t>[3-7]</w:t>
            </w:r>
            <w:r w:rsidRPr="000468A4">
              <w:rPr>
                <w:rFonts w:asciiTheme="minorBidi" w:hAnsiTheme="minorBidi" w:cstheme="minorBidi"/>
                <w:i/>
                <w:iCs/>
                <w:color w:val="000000" w:themeColor="text1"/>
                <w:sz w:val="18"/>
                <w:szCs w:val="18"/>
                <w:highlight w:val="lightGray"/>
              </w:rPr>
              <w:fldChar w:fldCharType="end"/>
            </w:r>
          </w:p>
        </w:tc>
      </w:tr>
      <w:tr w:rsidR="000B113F" w:rsidRPr="001C45E7" w14:paraId="09195898"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0506AA9B" w14:textId="0BAE526D" w:rsidR="000B113F" w:rsidRPr="000468A4" w:rsidRDefault="00570BAA" w:rsidP="000B113F">
            <w:pPr>
              <w:spacing w:before="0" w:after="0"/>
              <w:rPr>
                <w:rFonts w:asciiTheme="minorBidi" w:hAnsiTheme="minorBidi" w:cstheme="minorBidi"/>
                <w:b w:val="0"/>
                <w:bCs w:val="0"/>
                <w:color w:val="000000" w:themeColor="text1"/>
                <w:sz w:val="18"/>
                <w:szCs w:val="18"/>
                <w:highlight w:val="lightGray"/>
              </w:rPr>
            </w:pPr>
            <w:r w:rsidRPr="000468A4">
              <w:rPr>
                <w:rFonts w:asciiTheme="minorBidi" w:hAnsiTheme="minorBidi" w:cstheme="minorBidi"/>
                <w:b w:val="0"/>
                <w:bCs w:val="0"/>
                <w:color w:val="000000" w:themeColor="text1"/>
                <w:sz w:val="18"/>
                <w:szCs w:val="18"/>
                <w:highlight w:val="lightGray"/>
              </w:rPr>
              <w:t>Duration of s</w:t>
            </w:r>
            <w:r w:rsidR="000B113F" w:rsidRPr="000468A4">
              <w:rPr>
                <w:rFonts w:asciiTheme="minorBidi" w:hAnsiTheme="minorBidi" w:cstheme="minorBidi"/>
                <w:b w:val="0"/>
                <w:bCs w:val="0"/>
                <w:color w:val="000000" w:themeColor="text1"/>
                <w:sz w:val="18"/>
                <w:szCs w:val="18"/>
                <w:highlight w:val="lightGray"/>
              </w:rPr>
              <w:t>econdary syphilis</w:t>
            </w:r>
          </w:p>
        </w:tc>
        <w:tc>
          <w:tcPr>
            <w:tcW w:w="3702" w:type="dxa"/>
          </w:tcPr>
          <w:p w14:paraId="6BCBAE95" w14:textId="47A9DB65" w:rsidR="000B113F" w:rsidRPr="000468A4"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1</w:t>
            </w:r>
            <w:r w:rsidR="00CD3D26" w:rsidRPr="000468A4">
              <w:rPr>
                <w:rFonts w:asciiTheme="minorBidi" w:hAnsiTheme="minorBidi" w:cstheme="minorBidi"/>
                <w:color w:val="000000" w:themeColor="text1"/>
                <w:sz w:val="18"/>
                <w:szCs w:val="18"/>
                <w:highlight w:val="lightGray"/>
              </w:rPr>
              <w:t xml:space="preserve"> </w:t>
            </w:r>
            <w:r w:rsidRPr="000468A4">
              <w:rPr>
                <w:rFonts w:asciiTheme="minorBidi" w:hAnsiTheme="minorBidi" w:cstheme="minorBidi"/>
                <w:color w:val="000000" w:themeColor="text1"/>
                <w:sz w:val="18"/>
                <w:szCs w:val="18"/>
                <w:highlight w:val="lightGray"/>
              </w:rPr>
              <w:t>-</w:t>
            </w:r>
            <w:r w:rsidR="00CD3D26" w:rsidRPr="000468A4">
              <w:rPr>
                <w:rFonts w:asciiTheme="minorBidi" w:hAnsiTheme="minorBidi" w:cstheme="minorBidi"/>
                <w:color w:val="000000" w:themeColor="text1"/>
                <w:sz w:val="18"/>
                <w:szCs w:val="18"/>
                <w:highlight w:val="lightGray"/>
              </w:rPr>
              <w:t xml:space="preserve"> </w:t>
            </w:r>
            <w:r w:rsidRPr="000468A4">
              <w:rPr>
                <w:rFonts w:asciiTheme="minorBidi" w:hAnsiTheme="minorBidi" w:cstheme="minorBidi"/>
                <w:color w:val="000000" w:themeColor="text1"/>
                <w:sz w:val="18"/>
                <w:szCs w:val="18"/>
                <w:highlight w:val="lightGray"/>
              </w:rPr>
              <w:t xml:space="preserve">3 months </w:t>
            </w:r>
          </w:p>
        </w:tc>
        <w:tc>
          <w:tcPr>
            <w:tcW w:w="3117" w:type="dxa"/>
          </w:tcPr>
          <w:p w14:paraId="7FF585C2" w14:textId="507AF3FE" w:rsidR="000B113F" w:rsidRPr="000468A4"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fldChar w:fldCharType="begin">
                <w:fldData xml:space="preserve">PEVuZE5vdGU+PENpdGU+PEF1dGhvcj5IaWNrczwvQXV0aG9yPjxZZWFyPjIwMjE8L1llYXI+PFJl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</w:fldData>
              </w:fldChar>
            </w:r>
            <w:r w:rsidR="001D685B" w:rsidRPr="000468A4">
              <w:rPr>
                <w:rFonts w:asciiTheme="minorBidi" w:hAnsiTheme="minorBidi" w:cstheme="minorBidi"/>
                <w:color w:val="000000" w:themeColor="text1"/>
                <w:sz w:val="18"/>
                <w:szCs w:val="18"/>
                <w:highlight w:val="lightGray"/>
              </w:rPr>
              <w:instrText xml:space="preserve"> ADDIN EN.CITE </w:instrText>
            </w:r>
            <w:r w:rsidR="001D685B" w:rsidRPr="000468A4">
              <w:rPr>
                <w:rFonts w:asciiTheme="minorBidi" w:hAnsiTheme="minorBidi" w:cstheme="minorBidi"/>
                <w:color w:val="000000" w:themeColor="text1"/>
                <w:sz w:val="18"/>
                <w:szCs w:val="18"/>
                <w:highlight w:val="lightGray"/>
              </w:rPr>
              <w:fldChar w:fldCharType="begin">
                <w:fldData xml:space="preserve">PEVuZE5vdGU+PENpdGU+PEF1dGhvcj5IaWNrczwvQXV0aG9yPjxZZWFyPjIwMjE8L1llYXI+PFJl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</w:fldData>
              </w:fldChar>
            </w:r>
            <w:r w:rsidR="001D685B" w:rsidRPr="000468A4">
              <w:rPr>
                <w:rFonts w:asciiTheme="minorBidi" w:hAnsiTheme="minorBidi" w:cstheme="minorBidi"/>
                <w:color w:val="000000" w:themeColor="text1"/>
                <w:sz w:val="18"/>
                <w:szCs w:val="18"/>
                <w:highlight w:val="lightGray"/>
              </w:rPr>
              <w:instrText xml:space="preserve"> ADDIN EN.CITE.DATA </w:instrText>
            </w:r>
            <w:r w:rsidR="001D685B" w:rsidRPr="000468A4">
              <w:rPr>
                <w:rFonts w:asciiTheme="minorBidi" w:hAnsiTheme="minorBidi" w:cstheme="minorBidi"/>
                <w:color w:val="000000" w:themeColor="text1"/>
                <w:sz w:val="18"/>
                <w:szCs w:val="18"/>
                <w:highlight w:val="lightGray"/>
              </w:rPr>
            </w:r>
            <w:r w:rsidR="001D685B" w:rsidRPr="000468A4">
              <w:rPr>
                <w:rFonts w:asciiTheme="minorBidi" w:hAnsiTheme="minorBidi" w:cstheme="minorBidi"/>
                <w:color w:val="000000" w:themeColor="text1"/>
                <w:sz w:val="18"/>
                <w:szCs w:val="18"/>
                <w:highlight w:val="lightGray"/>
              </w:rPr>
              <w:fldChar w:fldCharType="end"/>
            </w:r>
            <w:r w:rsidRPr="000468A4">
              <w:rPr>
                <w:rFonts w:asciiTheme="minorBidi" w:hAnsiTheme="minorBidi" w:cstheme="minorBidi"/>
                <w:color w:val="000000" w:themeColor="text1"/>
                <w:sz w:val="18"/>
                <w:szCs w:val="18"/>
                <w:highlight w:val="lightGray"/>
              </w:rPr>
            </w:r>
            <w:r w:rsidRPr="000468A4">
              <w:rPr>
                <w:rFonts w:asciiTheme="minorBidi" w:hAnsiTheme="minorBidi" w:cstheme="minorBidi"/>
                <w:color w:val="000000" w:themeColor="text1"/>
                <w:sz w:val="18"/>
                <w:szCs w:val="18"/>
                <w:highlight w:val="lightGray"/>
              </w:rPr>
              <w:fldChar w:fldCharType="separate"/>
            </w:r>
            <w:r w:rsidR="001D685B" w:rsidRPr="000468A4">
              <w:rPr>
                <w:rFonts w:asciiTheme="minorBidi" w:hAnsiTheme="minorBidi" w:cstheme="minorBidi"/>
                <w:noProof/>
                <w:color w:val="000000" w:themeColor="text1"/>
                <w:sz w:val="18"/>
                <w:szCs w:val="18"/>
                <w:highlight w:val="lightGray"/>
                <w:vertAlign w:val="superscript"/>
              </w:rPr>
              <w:t>[5, 7, 8]</w:t>
            </w:r>
            <w:r w:rsidRPr="000468A4">
              <w:rPr>
                <w:rFonts w:asciiTheme="minorBidi" w:hAnsiTheme="minorBidi" w:cstheme="minorBidi"/>
                <w:color w:val="000000" w:themeColor="text1"/>
                <w:sz w:val="18"/>
                <w:szCs w:val="18"/>
                <w:highlight w:val="lightGray"/>
              </w:rPr>
              <w:fldChar w:fldCharType="end"/>
            </w:r>
          </w:p>
        </w:tc>
      </w:tr>
      <w:tr w:rsidR="000B113F" w:rsidRPr="001C45E7" w14:paraId="10397F59"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2C686F19" w14:textId="5A6F67EE" w:rsidR="000B113F" w:rsidRPr="001C45E7" w:rsidRDefault="000B113F" w:rsidP="000B113F">
            <w:pPr>
              <w:spacing w:before="0" w:after="0"/>
              <w:rPr>
                <w:rFonts w:asciiTheme="minorBidi" w:hAnsiTheme="minorBidi" w:cstheme="minorBidi"/>
                <w:b w:val="0"/>
                <w:bCs w:val="0"/>
                <w:color w:val="000000" w:themeColor="text1"/>
                <w:sz w:val="18"/>
                <w:szCs w:val="18"/>
              </w:rPr>
            </w:pPr>
            <w:r w:rsidRPr="001C45E7">
              <w:rPr>
                <w:rFonts w:asciiTheme="minorBidi" w:hAnsiTheme="minorBidi" w:cstheme="minorBidi"/>
                <w:b w:val="0"/>
                <w:bCs w:val="0"/>
                <w:color w:val="000000" w:themeColor="text1"/>
                <w:sz w:val="18"/>
                <w:szCs w:val="18"/>
              </w:rPr>
              <w:t xml:space="preserve">Relapse </w:t>
            </w:r>
            <w:r w:rsidR="00673C21">
              <w:rPr>
                <w:rFonts w:asciiTheme="minorBidi" w:hAnsiTheme="minorBidi" w:cstheme="minorBidi"/>
                <w:b w:val="0"/>
                <w:bCs w:val="0"/>
                <w:color w:val="000000" w:themeColor="text1"/>
                <w:sz w:val="18"/>
                <w:szCs w:val="18"/>
              </w:rPr>
              <w:t>from Early Latent</w:t>
            </w:r>
            <w:r w:rsidRPr="001C45E7">
              <w:rPr>
                <w:rFonts w:asciiTheme="minorBidi" w:hAnsiTheme="minorBidi" w:cstheme="minorBidi"/>
                <w:b w:val="0"/>
                <w:bCs w:val="0"/>
                <w:color w:val="000000" w:themeColor="text1"/>
                <w:sz w:val="18"/>
                <w:szCs w:val="18"/>
              </w:rPr>
              <w:t xml:space="preserve"> to Secondary </w:t>
            </w:r>
            <w:r w:rsidR="00570BAA">
              <w:rPr>
                <w:rFonts w:asciiTheme="minorBidi" w:hAnsiTheme="minorBidi" w:cstheme="minorBidi"/>
                <w:b w:val="0"/>
                <w:bCs w:val="0"/>
                <w:color w:val="000000" w:themeColor="text1"/>
                <w:sz w:val="18"/>
                <w:szCs w:val="18"/>
              </w:rPr>
              <w:t>S</w:t>
            </w:r>
            <w:r w:rsidR="00673C21" w:rsidRPr="001C45E7">
              <w:rPr>
                <w:rFonts w:asciiTheme="minorBidi" w:hAnsiTheme="minorBidi" w:cstheme="minorBidi"/>
                <w:b w:val="0"/>
                <w:bCs w:val="0"/>
                <w:color w:val="000000" w:themeColor="text1"/>
                <w:sz w:val="18"/>
                <w:szCs w:val="18"/>
              </w:rPr>
              <w:t>yphilis</w:t>
            </w:r>
          </w:p>
        </w:tc>
        <w:tc>
          <w:tcPr>
            <w:tcW w:w="3702" w:type="dxa"/>
          </w:tcPr>
          <w:p w14:paraId="7E55680E" w14:textId="77777777" w:rsidR="000B113F" w:rsidRPr="001C45E7"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 xml:space="preserve"> 25% </w:t>
            </w:r>
          </w:p>
          <w:p w14:paraId="3D7AEE8B" w14:textId="7CF68FA1" w:rsidR="000B113F" w:rsidRPr="001C45E7"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tcPr>
          <w:p w14:paraId="301E29E2" w14:textId="77B4F03C" w:rsidR="000B113F" w:rsidRPr="001C45E7"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fldChar w:fldCharType="begin"/>
            </w:r>
            <w:r w:rsidR="001D685B">
              <w:rPr>
                <w:rFonts w:asciiTheme="minorBidi" w:hAnsiTheme="minorBidi" w:cstheme="minorBidi"/>
                <w:color w:val="000000" w:themeColor="text1"/>
                <w:sz w:val="18"/>
                <w:szCs w:val="18"/>
              </w:rPr>
              <w:instrText xml:space="preserve"> ADDIN EN.CITE &lt;EndNote&gt;&lt;Cite&gt;&lt;Author&gt;Singh&lt;/Author&gt;&lt;Year&gt;1999&lt;/Year&gt;&lt;RecNum&gt;6&lt;/RecNum&gt;&lt;DisplayText&gt;&lt;style face="superscript"&gt;[8]&lt;/style&gt;&lt;/DisplayText&gt;&lt;record&gt;&lt;rec-number&gt;6&lt;/rec-number&gt;&lt;foreign-keys&gt;&lt;key app="EN" db-id="2azv52r5g9zffjevde4v22w32zs5sw0ea5zd" timestamp="1731617730"&gt;6&lt;/key&gt;&lt;/foreign-keys&gt;&lt;ref-type name="Journal Article"&gt;17&lt;/ref-type&gt;&lt;contributors&gt;&lt;authors&gt;&lt;author&gt;Singh, A. E.&lt;/author&gt;&lt;author&gt;Romanowski, B.&lt;/author&gt;&lt;/authors&gt;&lt;/contributors&gt;&lt;auth-address&gt;Alberta Health STD Services, University of Alberta, Edmonton, Alberta, Canada.&lt;/auth-address&gt;&lt;titles&gt;&lt;title&gt;Syphilis: review with emphasis on clinical, epidemiologic, and some biologic features&lt;/title&gt;&lt;secondary-title&gt;Clin Microbiol Rev&lt;/secondary-title&gt;&lt;/titles&gt;&lt;periodical&gt;&lt;full-title&gt;Clin Microbiol Rev&lt;/full-title&gt;&lt;/periodical&gt;&lt;pages&gt;187-209&lt;/pages&gt;&lt;volume&gt;12&lt;/volume&gt;&lt;number&gt;2&lt;/number&gt;&lt;edition&gt;1999/04/09&lt;/edition&gt;&lt;keywords&gt;&lt;keyword&gt;HIV Infections/complications&lt;/keyword&gt;&lt;keyword&gt;Humans&lt;/keyword&gt;&lt;keyword&gt;Syphilis/complications/*epidemiology/therapy&lt;/keyword&gt;&lt;/keywords&gt;&lt;dates&gt;&lt;year&gt;1999&lt;/year&gt;&lt;pub-dates&gt;&lt;date&gt;Apr&lt;/date&gt;&lt;/pub-dates&gt;&lt;/dates&gt;&lt;isbn&gt;0893-8512 (Print)&amp;#xD;1098-6618 (Electronic)&amp;#xD;0893-8512 (Linking)&lt;/isbn&gt;&lt;accession-num&gt;10194456&lt;/accession-num&gt;&lt;urls&gt;&lt;related-urls&gt;&lt;url&gt;https://www.ncbi.nlm.nih.gov/pubmed/10194456&lt;/url&gt;&lt;/related-urls&gt;&lt;/urls&gt;&lt;custom2&gt;PMC88914&lt;/custom2&gt;&lt;electronic-resource-num&gt;10.1128/CMR.12.2.187&lt;/electronic-resource-num&gt;&lt;/record&gt;&lt;/Cite&gt;&lt;/EndNote&gt;</w:instrText>
            </w:r>
            <w:r w:rsidRPr="001C45E7">
              <w:rPr>
                <w:rFonts w:asciiTheme="minorBidi" w:hAnsiTheme="minorBidi" w:cstheme="minorBidi"/>
                <w:color w:val="000000" w:themeColor="text1"/>
                <w:sz w:val="18"/>
                <w:szCs w:val="18"/>
              </w:rPr>
              <w:fldChar w:fldCharType="separate"/>
            </w:r>
            <w:r w:rsidR="001D685B" w:rsidRPr="001D685B">
              <w:rPr>
                <w:rFonts w:asciiTheme="minorBidi" w:hAnsiTheme="minorBidi" w:cstheme="minorBidi"/>
                <w:noProof/>
                <w:color w:val="000000" w:themeColor="text1"/>
                <w:sz w:val="18"/>
                <w:szCs w:val="18"/>
                <w:vertAlign w:val="superscript"/>
              </w:rPr>
              <w:t>[8]</w:t>
            </w:r>
            <w:r w:rsidRPr="001C45E7">
              <w:rPr>
                <w:rFonts w:asciiTheme="minorBidi" w:hAnsiTheme="minorBidi" w:cstheme="minorBidi"/>
                <w:color w:val="000000" w:themeColor="text1"/>
                <w:sz w:val="18"/>
                <w:szCs w:val="18"/>
              </w:rPr>
              <w:fldChar w:fldCharType="end"/>
            </w:r>
            <w:r w:rsidRPr="001C45E7">
              <w:rPr>
                <w:rFonts w:asciiTheme="minorBidi" w:hAnsiTheme="minorBidi" w:cstheme="minorBidi"/>
                <w:color w:val="000000" w:themeColor="text1"/>
                <w:sz w:val="18"/>
                <w:szCs w:val="18"/>
              </w:rPr>
              <w:t xml:space="preserve"> we simplify to assume all relapses happen in the first year during early syphilis</w:t>
            </w:r>
          </w:p>
        </w:tc>
      </w:tr>
      <w:tr w:rsidR="00383A82" w:rsidRPr="001C45E7" w14:paraId="0C437D5A"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25F698B6" w14:textId="34368653" w:rsidR="00383A82" w:rsidRPr="00777E42" w:rsidRDefault="00383A82" w:rsidP="000B113F">
            <w:pPr>
              <w:spacing w:before="0" w:after="0"/>
              <w:rPr>
                <w:rFonts w:asciiTheme="minorBidi" w:hAnsiTheme="minorBidi" w:cstheme="minorBidi"/>
                <w:b w:val="0"/>
                <w:bCs w:val="0"/>
                <w:color w:val="000000" w:themeColor="text1"/>
                <w:sz w:val="18"/>
                <w:szCs w:val="18"/>
              </w:rPr>
            </w:pPr>
            <w:r w:rsidRPr="00777E42">
              <w:rPr>
                <w:rFonts w:asciiTheme="minorBidi" w:hAnsiTheme="minorBidi" w:cstheme="minorBidi"/>
                <w:b w:val="0"/>
                <w:bCs w:val="0"/>
                <w:color w:val="000000" w:themeColor="text1"/>
                <w:sz w:val="18"/>
                <w:szCs w:val="18"/>
              </w:rPr>
              <w:t>Duration of tertiary</w:t>
            </w:r>
          </w:p>
        </w:tc>
        <w:tc>
          <w:tcPr>
            <w:tcW w:w="3702" w:type="dxa"/>
          </w:tcPr>
          <w:p w14:paraId="004D36FE" w14:textId="03B143A0" w:rsidR="00383A82" w:rsidRPr="001C45E7" w:rsidRDefault="00777E42"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1 month</w:t>
            </w:r>
          </w:p>
        </w:tc>
        <w:tc>
          <w:tcPr>
            <w:tcW w:w="3117" w:type="dxa"/>
          </w:tcPr>
          <w:p w14:paraId="2D435C95" w14:textId="0FE042A5" w:rsidR="00383A82" w:rsidRPr="001C45E7" w:rsidRDefault="00777E42"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Assuming that these stages </w:t>
            </w:r>
            <w:r w:rsidR="00876119">
              <w:rPr>
                <w:rFonts w:asciiTheme="minorBidi" w:hAnsiTheme="minorBidi" w:cstheme="minorBidi"/>
                <w:color w:val="000000" w:themeColor="text1"/>
                <w:sz w:val="18"/>
                <w:szCs w:val="18"/>
              </w:rPr>
              <w:t xml:space="preserve">are symptomatic and patients with symptoms </w:t>
            </w:r>
            <w:r w:rsidR="00AF3814">
              <w:rPr>
                <w:rFonts w:asciiTheme="minorBidi" w:hAnsiTheme="minorBidi" w:cstheme="minorBidi"/>
                <w:color w:val="000000" w:themeColor="text1"/>
                <w:sz w:val="18"/>
                <w:szCs w:val="18"/>
              </w:rPr>
              <w:t>will seek care.</w:t>
            </w:r>
          </w:p>
        </w:tc>
      </w:tr>
      <w:tr w:rsidR="00383A82" w:rsidRPr="001C45E7" w14:paraId="3A2B6BDB"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66B29224" w14:textId="09C51293" w:rsidR="00383A82" w:rsidRPr="00777E42" w:rsidRDefault="00777E42" w:rsidP="000B113F">
            <w:pPr>
              <w:spacing w:before="0" w:after="0"/>
              <w:rPr>
                <w:rFonts w:asciiTheme="minorBidi" w:hAnsiTheme="minorBidi" w:cstheme="minorBidi"/>
                <w:b w:val="0"/>
                <w:bCs w:val="0"/>
                <w:color w:val="000000" w:themeColor="text1"/>
                <w:sz w:val="18"/>
                <w:szCs w:val="18"/>
              </w:rPr>
            </w:pPr>
            <w:r w:rsidRPr="00777E42">
              <w:rPr>
                <w:rFonts w:asciiTheme="minorBidi" w:hAnsiTheme="minorBidi" w:cstheme="minorBidi"/>
                <w:b w:val="0"/>
                <w:bCs w:val="0"/>
                <w:color w:val="000000" w:themeColor="text1"/>
                <w:sz w:val="18"/>
                <w:szCs w:val="18"/>
              </w:rPr>
              <w:t xml:space="preserve">Duration of </w:t>
            </w:r>
            <w:r w:rsidR="00DC7778">
              <w:rPr>
                <w:rFonts w:asciiTheme="minorBidi" w:hAnsiTheme="minorBidi" w:cstheme="minorBidi"/>
                <w:b w:val="0"/>
                <w:bCs w:val="0"/>
                <w:color w:val="000000" w:themeColor="text1"/>
                <w:sz w:val="18"/>
                <w:szCs w:val="18"/>
              </w:rPr>
              <w:t>CNS</w:t>
            </w:r>
          </w:p>
        </w:tc>
        <w:tc>
          <w:tcPr>
            <w:tcW w:w="3702" w:type="dxa"/>
          </w:tcPr>
          <w:p w14:paraId="6B9D502F" w14:textId="1FC3774D" w:rsidR="00383A82" w:rsidRPr="001C45E7" w:rsidRDefault="00777E42"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1 month</w:t>
            </w:r>
          </w:p>
        </w:tc>
        <w:tc>
          <w:tcPr>
            <w:tcW w:w="3117" w:type="dxa"/>
          </w:tcPr>
          <w:p w14:paraId="0D1A0480" w14:textId="77777777" w:rsidR="00383A82" w:rsidRPr="001C45E7" w:rsidRDefault="00383A82"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0B113F" w:rsidRPr="001C45E7" w14:paraId="01F617B4"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08D72E4F" w14:textId="7D94379C" w:rsidR="000B113F" w:rsidRPr="000468A4" w:rsidRDefault="000B113F" w:rsidP="000B113F">
            <w:pPr>
              <w:spacing w:before="0" w:after="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 xml:space="preserve">Proportion of Early Symptomatic disease </w:t>
            </w:r>
          </w:p>
        </w:tc>
        <w:tc>
          <w:tcPr>
            <w:tcW w:w="3702" w:type="dxa"/>
            <w:shd w:val="clear" w:color="auto" w:fill="C1E4F5" w:themeFill="accent1" w:themeFillTint="33"/>
          </w:tcPr>
          <w:p w14:paraId="42185049" w14:textId="6E08A2E8" w:rsidR="000B113F" w:rsidRPr="000468A4"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p>
        </w:tc>
        <w:tc>
          <w:tcPr>
            <w:tcW w:w="3117" w:type="dxa"/>
            <w:shd w:val="clear" w:color="auto" w:fill="C1E4F5" w:themeFill="accent1" w:themeFillTint="33"/>
          </w:tcPr>
          <w:p w14:paraId="39CCD437" w14:textId="2577551B" w:rsidR="000B113F" w:rsidRPr="000468A4"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p>
        </w:tc>
      </w:tr>
      <w:tr w:rsidR="000B113F" w:rsidRPr="001C45E7" w14:paraId="348C4507"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0AECA733" w14:textId="4FC4B548" w:rsidR="000B113F" w:rsidRPr="000468A4" w:rsidRDefault="00F72040" w:rsidP="000B113F">
            <w:pPr>
              <w:spacing w:before="0" w:after="0"/>
              <w:rPr>
                <w:rFonts w:asciiTheme="minorBidi" w:hAnsiTheme="minorBidi" w:cstheme="minorBidi"/>
                <w:color w:val="000000" w:themeColor="text1"/>
                <w:sz w:val="18"/>
                <w:szCs w:val="18"/>
                <w:highlight w:val="lightGray"/>
              </w:rPr>
            </w:pPr>
            <w:r w:rsidRPr="000468A4">
              <w:rPr>
                <w:rFonts w:cstheme="minorBidi"/>
                <w:b w:val="0"/>
                <w:bCs w:val="0"/>
                <w:szCs w:val="20"/>
                <w:highlight w:val="lightGray"/>
              </w:rPr>
              <w:t xml:space="preserve">Proportion of symptomatic cases </w:t>
            </w:r>
            <w:r w:rsidR="0053307C" w:rsidRPr="000468A4">
              <w:rPr>
                <w:rFonts w:asciiTheme="minorBidi" w:hAnsiTheme="minorBidi" w:cstheme="minorBidi"/>
                <w:b w:val="0"/>
                <w:bCs w:val="0"/>
                <w:color w:val="000000" w:themeColor="text1"/>
                <w:sz w:val="18"/>
                <w:szCs w:val="18"/>
                <w:highlight w:val="lightGray"/>
              </w:rPr>
              <w:t>among MSM</w:t>
            </w:r>
            <w:r w:rsidRPr="000468A4">
              <w:rPr>
                <w:rFonts w:asciiTheme="minorBidi" w:hAnsiTheme="minorBidi" w:cstheme="minorBidi"/>
                <w:b w:val="0"/>
                <w:bCs w:val="0"/>
                <w:color w:val="000000" w:themeColor="text1"/>
                <w:sz w:val="18"/>
                <w:szCs w:val="18"/>
                <w:highlight w:val="lightGray"/>
              </w:rPr>
              <w:t xml:space="preserve"> during primary syphilis </w:t>
            </w:r>
          </w:p>
        </w:tc>
        <w:tc>
          <w:tcPr>
            <w:tcW w:w="3702" w:type="dxa"/>
          </w:tcPr>
          <w:p w14:paraId="33D71284" w14:textId="37F9D197" w:rsidR="000B113F" w:rsidRPr="000468A4"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20</w:t>
            </w:r>
            <w:r w:rsidR="00CD3D26" w:rsidRPr="000468A4">
              <w:rPr>
                <w:rFonts w:asciiTheme="minorBidi" w:hAnsiTheme="minorBidi" w:cstheme="minorBidi"/>
                <w:color w:val="000000" w:themeColor="text1"/>
                <w:sz w:val="18"/>
                <w:szCs w:val="18"/>
                <w:highlight w:val="lightGray"/>
              </w:rPr>
              <w:t xml:space="preserve"> </w:t>
            </w:r>
            <w:r w:rsidRPr="000468A4">
              <w:rPr>
                <w:rFonts w:asciiTheme="minorBidi" w:hAnsiTheme="minorBidi" w:cstheme="minorBidi"/>
                <w:color w:val="000000" w:themeColor="text1"/>
                <w:sz w:val="18"/>
                <w:szCs w:val="18"/>
                <w:highlight w:val="lightGray"/>
              </w:rPr>
              <w:t>-</w:t>
            </w:r>
            <w:r w:rsidR="00CD3D26" w:rsidRPr="000468A4">
              <w:rPr>
                <w:rFonts w:asciiTheme="minorBidi" w:hAnsiTheme="minorBidi" w:cstheme="minorBidi"/>
                <w:color w:val="000000" w:themeColor="text1"/>
                <w:sz w:val="18"/>
                <w:szCs w:val="18"/>
                <w:highlight w:val="lightGray"/>
              </w:rPr>
              <w:t xml:space="preserve"> </w:t>
            </w:r>
            <w:r w:rsidRPr="000468A4">
              <w:rPr>
                <w:rFonts w:asciiTheme="minorBidi" w:hAnsiTheme="minorBidi" w:cstheme="minorBidi"/>
                <w:color w:val="000000" w:themeColor="text1"/>
                <w:sz w:val="18"/>
                <w:szCs w:val="18"/>
                <w:highlight w:val="lightGray"/>
              </w:rPr>
              <w:t xml:space="preserve">29% </w:t>
            </w:r>
          </w:p>
        </w:tc>
        <w:tc>
          <w:tcPr>
            <w:tcW w:w="3117" w:type="dxa"/>
          </w:tcPr>
          <w:p w14:paraId="7D5916F7" w14:textId="29EC6891" w:rsidR="000B113F" w:rsidRPr="000468A4" w:rsidRDefault="000B113F"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fldChar w:fldCharType="begin"/>
            </w:r>
            <w:r w:rsidR="00525C74">
              <w:rPr>
                <w:rFonts w:asciiTheme="minorBidi" w:hAnsiTheme="minorBidi" w:cstheme="minorBidi"/>
                <w:color w:val="000000" w:themeColor="text1"/>
                <w:sz w:val="18"/>
                <w:szCs w:val="18"/>
                <w:highlight w:val="lightGray"/>
              </w:rPr>
              <w:instrText xml:space="preserve"> ADDIN EN.CITE &lt;EndNote&gt;&lt;Cite&gt;&lt;Author&gt;Peel&lt;/Author&gt;&lt;Year&gt;2021&lt;/Year&gt;&lt;RecNum&gt;1247&lt;/RecNum&gt;&lt;DisplayText&gt;&lt;style face="superscript"&gt;[9]&lt;/style&gt;&lt;/DisplayText&gt;&lt;record&gt;&lt;rec-number&gt;1247&lt;/rec-number&gt;&lt;foreign-keys&gt;&lt;key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0468A4">
              <w:rPr>
                <w:rFonts w:asciiTheme="minorBidi" w:hAnsiTheme="minorBidi" w:cstheme="minorBidi"/>
                <w:color w:val="000000" w:themeColor="text1"/>
                <w:sz w:val="18"/>
                <w:szCs w:val="18"/>
                <w:highlight w:val="lightGray"/>
              </w:rPr>
              <w:fldChar w:fldCharType="separate"/>
            </w:r>
            <w:r w:rsidR="001D685B" w:rsidRPr="000468A4">
              <w:rPr>
                <w:rFonts w:asciiTheme="minorBidi" w:hAnsiTheme="minorBidi" w:cstheme="minorBidi"/>
                <w:noProof/>
                <w:color w:val="000000" w:themeColor="text1"/>
                <w:sz w:val="18"/>
                <w:szCs w:val="18"/>
                <w:highlight w:val="lightGray"/>
                <w:vertAlign w:val="superscript"/>
              </w:rPr>
              <w:t>[9]</w:t>
            </w:r>
            <w:r w:rsidRPr="000468A4">
              <w:rPr>
                <w:rFonts w:asciiTheme="minorBidi" w:hAnsiTheme="minorBidi" w:cstheme="minorBidi"/>
                <w:color w:val="000000" w:themeColor="text1"/>
                <w:sz w:val="18"/>
                <w:szCs w:val="18"/>
                <w:highlight w:val="lightGray"/>
              </w:rPr>
              <w:fldChar w:fldCharType="end"/>
            </w:r>
          </w:p>
          <w:p w14:paraId="5CEE1443" w14:textId="1EC49877" w:rsidR="0053307C" w:rsidRPr="000468A4" w:rsidRDefault="00005642" w:rsidP="00005642">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Proportion of MSM with incident primary syphilis who present with symptomatic disease</w:t>
            </w:r>
          </w:p>
        </w:tc>
      </w:tr>
      <w:tr w:rsidR="00005642" w:rsidRPr="001C45E7" w14:paraId="7AB7877D"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7A3EF527" w14:textId="09A3AFAC" w:rsidR="00005642" w:rsidRPr="000468A4" w:rsidRDefault="00E26A43" w:rsidP="000B113F">
            <w:pPr>
              <w:spacing w:before="0" w:after="0"/>
              <w:rPr>
                <w:rFonts w:cstheme="minorBidi"/>
                <w:b w:val="0"/>
                <w:bCs w:val="0"/>
                <w:szCs w:val="20"/>
                <w:highlight w:val="lightGray"/>
              </w:rPr>
            </w:pPr>
            <w:r w:rsidRPr="000468A4">
              <w:rPr>
                <w:rFonts w:cstheme="minorBidi"/>
                <w:b w:val="0"/>
                <w:bCs w:val="0"/>
                <w:szCs w:val="20"/>
                <w:highlight w:val="lightGray"/>
              </w:rPr>
              <w:t xml:space="preserve">Proportion of symptomatic cases </w:t>
            </w:r>
            <w:r w:rsidRPr="000468A4">
              <w:rPr>
                <w:rFonts w:asciiTheme="minorBidi" w:hAnsiTheme="minorBidi" w:cstheme="minorBidi"/>
                <w:b w:val="0"/>
                <w:bCs w:val="0"/>
                <w:color w:val="000000" w:themeColor="text1"/>
                <w:sz w:val="18"/>
                <w:szCs w:val="18"/>
                <w:highlight w:val="lightGray"/>
              </w:rPr>
              <w:t>among heterosexual men during primary syphilis relative to MSM</w:t>
            </w:r>
          </w:p>
        </w:tc>
        <w:tc>
          <w:tcPr>
            <w:tcW w:w="3702" w:type="dxa"/>
          </w:tcPr>
          <w:p w14:paraId="5C4FC49D" w14:textId="48A96E8D" w:rsidR="00005642" w:rsidRPr="000468A4" w:rsidRDefault="00E26A43"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1</w:t>
            </w:r>
          </w:p>
        </w:tc>
        <w:tc>
          <w:tcPr>
            <w:tcW w:w="3117" w:type="dxa"/>
          </w:tcPr>
          <w:p w14:paraId="7B36A727" w14:textId="0E53755B" w:rsidR="00005642" w:rsidRPr="000468A4" w:rsidRDefault="00E26A43" w:rsidP="000B113F">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Assumption</w:t>
            </w:r>
          </w:p>
        </w:tc>
      </w:tr>
      <w:tr w:rsidR="00E26A43" w:rsidRPr="001C45E7" w14:paraId="5897068D"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0AD1F7B9" w14:textId="16EE2260" w:rsidR="00E26A43" w:rsidRPr="000468A4" w:rsidRDefault="00E26A43" w:rsidP="00E26A43">
            <w:pPr>
              <w:spacing w:before="0" w:after="0"/>
              <w:rPr>
                <w:rFonts w:cstheme="minorBidi"/>
                <w:b w:val="0"/>
                <w:bCs w:val="0"/>
                <w:szCs w:val="20"/>
                <w:highlight w:val="lightGray"/>
              </w:rPr>
            </w:pPr>
            <w:r w:rsidRPr="000468A4">
              <w:rPr>
                <w:rFonts w:cstheme="minorBidi"/>
                <w:b w:val="0"/>
                <w:bCs w:val="0"/>
                <w:szCs w:val="20"/>
                <w:highlight w:val="lightGray"/>
              </w:rPr>
              <w:t xml:space="preserve">Proportion of symptomatic cases </w:t>
            </w:r>
            <w:r w:rsidRPr="000468A4">
              <w:rPr>
                <w:rFonts w:asciiTheme="minorBidi" w:hAnsiTheme="minorBidi" w:cstheme="minorBidi"/>
                <w:b w:val="0"/>
                <w:bCs w:val="0"/>
                <w:color w:val="000000" w:themeColor="text1"/>
                <w:sz w:val="18"/>
                <w:szCs w:val="18"/>
                <w:highlight w:val="lightGray"/>
              </w:rPr>
              <w:t>among women during primary syphilis relative to MSM</w:t>
            </w:r>
          </w:p>
        </w:tc>
        <w:tc>
          <w:tcPr>
            <w:tcW w:w="3702" w:type="dxa"/>
          </w:tcPr>
          <w:p w14:paraId="341920A4" w14:textId="2449387E" w:rsidR="00E26A43" w:rsidRPr="000468A4"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66%</w:t>
            </w:r>
          </w:p>
        </w:tc>
        <w:tc>
          <w:tcPr>
            <w:tcW w:w="3117" w:type="dxa"/>
          </w:tcPr>
          <w:p w14:paraId="43060267" w14:textId="3B78D46A" w:rsidR="00E26A43" w:rsidRPr="000468A4"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Assumption</w:t>
            </w:r>
          </w:p>
        </w:tc>
      </w:tr>
      <w:tr w:rsidR="00E26A43" w:rsidRPr="001C45E7" w14:paraId="4168BA93"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4F8F8351" w14:textId="107201D8" w:rsidR="00E26A43" w:rsidRPr="000468A4" w:rsidRDefault="00E26A43" w:rsidP="00E26A43">
            <w:pPr>
              <w:spacing w:before="0" w:after="0"/>
              <w:rPr>
                <w:rFonts w:asciiTheme="minorBidi" w:hAnsiTheme="minorBidi" w:cstheme="minorBidi"/>
                <w:color w:val="000000" w:themeColor="text1"/>
                <w:sz w:val="18"/>
                <w:szCs w:val="18"/>
                <w:highlight w:val="lightGray"/>
              </w:rPr>
            </w:pPr>
            <w:r w:rsidRPr="000468A4">
              <w:rPr>
                <w:rFonts w:asciiTheme="minorBidi" w:hAnsiTheme="minorBidi" w:cstheme="minorBidi"/>
                <w:b w:val="0"/>
                <w:bCs w:val="0"/>
                <w:color w:val="000000" w:themeColor="text1"/>
                <w:sz w:val="18"/>
                <w:szCs w:val="18"/>
                <w:highlight w:val="lightGray"/>
              </w:rPr>
              <w:t>Proportion of incident, non-primary cases presenting with symptomatic secondary syphilis among MSM</w:t>
            </w:r>
          </w:p>
        </w:tc>
        <w:tc>
          <w:tcPr>
            <w:tcW w:w="3702" w:type="dxa"/>
          </w:tcPr>
          <w:p w14:paraId="4FAD8E92" w14:textId="05EA55F1" w:rsidR="00E26A43" w:rsidRPr="000468A4"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t xml:space="preserve">15 - 17% </w:t>
            </w:r>
          </w:p>
        </w:tc>
        <w:tc>
          <w:tcPr>
            <w:tcW w:w="3117" w:type="dxa"/>
          </w:tcPr>
          <w:p w14:paraId="4CEC19BF" w14:textId="4FDEA2BA" w:rsidR="00E26A43" w:rsidRPr="000468A4"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r w:rsidRPr="000468A4">
              <w:rPr>
                <w:rFonts w:asciiTheme="minorBidi" w:hAnsiTheme="minorBidi" w:cstheme="minorBidi"/>
                <w:color w:val="000000" w:themeColor="text1"/>
                <w:sz w:val="18"/>
                <w:szCs w:val="18"/>
                <w:highlight w:val="lightGray"/>
              </w:rPr>
              <w:fldChar w:fldCharType="begin"/>
            </w:r>
            <w:r w:rsidR="00525C74">
              <w:rPr>
                <w:rFonts w:asciiTheme="minorBidi" w:hAnsiTheme="minorBidi" w:cstheme="minorBidi"/>
                <w:color w:val="000000" w:themeColor="text1"/>
                <w:sz w:val="18"/>
                <w:szCs w:val="18"/>
                <w:highlight w:val="lightGray"/>
              </w:rPr>
              <w:instrText xml:space="preserve"> ADDIN EN.CITE &lt;EndNote&gt;&lt;Cite&gt;&lt;Author&gt;Peel&lt;/Author&gt;&lt;Year&gt;2021&lt;/Year&gt;&lt;RecNum&gt;1247&lt;/RecNum&gt;&lt;DisplayText&gt;&lt;style face="superscript"&gt;[9]&lt;/style&gt;&lt;/DisplayText&gt;&lt;record&gt;&lt;rec-number&gt;1247&lt;/rec-number&gt;&lt;foreign-keys&gt;&lt;key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0468A4">
              <w:rPr>
                <w:rFonts w:asciiTheme="minorBidi" w:hAnsiTheme="minorBidi" w:cstheme="minorBidi"/>
                <w:color w:val="000000" w:themeColor="text1"/>
                <w:sz w:val="18"/>
                <w:szCs w:val="18"/>
                <w:highlight w:val="lightGray"/>
              </w:rPr>
              <w:fldChar w:fldCharType="separate"/>
            </w:r>
            <w:r w:rsidRPr="000468A4">
              <w:rPr>
                <w:rFonts w:asciiTheme="minorBidi" w:hAnsiTheme="minorBidi" w:cstheme="minorBidi"/>
                <w:noProof/>
                <w:color w:val="000000" w:themeColor="text1"/>
                <w:sz w:val="18"/>
                <w:szCs w:val="18"/>
                <w:highlight w:val="lightGray"/>
                <w:vertAlign w:val="superscript"/>
              </w:rPr>
              <w:t>[9]</w:t>
            </w:r>
            <w:r w:rsidRPr="000468A4">
              <w:rPr>
                <w:rFonts w:asciiTheme="minorBidi" w:hAnsiTheme="minorBidi" w:cstheme="minorBidi"/>
                <w:color w:val="000000" w:themeColor="text1"/>
                <w:sz w:val="18"/>
                <w:szCs w:val="18"/>
                <w:highlight w:val="lightGray"/>
              </w:rPr>
              <w:fldChar w:fldCharType="end"/>
            </w:r>
            <w:r w:rsidRPr="000468A4">
              <w:rPr>
                <w:rFonts w:asciiTheme="minorBidi" w:hAnsiTheme="minorBidi" w:cstheme="minorBidi"/>
                <w:color w:val="000000" w:themeColor="text1"/>
                <w:sz w:val="18"/>
                <w:szCs w:val="18"/>
                <w:highlight w:val="lightGray"/>
              </w:rPr>
              <w:t xml:space="preserve"> P</w:t>
            </w:r>
            <w:r w:rsidRPr="000468A4">
              <w:rPr>
                <w:rFonts w:ascii="Arial" w:hAnsi="Arial" w:cs="Arial"/>
                <w:color w:val="424242"/>
                <w:highlight w:val="lightGray"/>
                <w:shd w:val="clear" w:color="auto" w:fill="FFFFFF"/>
              </w:rPr>
              <w:t xml:space="preserve">roportion of MSM with incident secondary syphilis who present with symptomatic disease. </w:t>
            </w:r>
            <w:r w:rsidRPr="000468A4">
              <w:rPr>
                <w:rFonts w:asciiTheme="minorBidi" w:hAnsiTheme="minorBidi" w:cstheme="minorBidi"/>
                <w:color w:val="000000" w:themeColor="text1"/>
                <w:sz w:val="18"/>
                <w:szCs w:val="18"/>
                <w:highlight w:val="lightGray"/>
              </w:rPr>
              <w:t>In absence of data for heterosexual male and female, the same value and ranges are used for all subgroups</w:t>
            </w:r>
          </w:p>
          <w:p w14:paraId="50435034" w14:textId="18A49858" w:rsidR="00E26A43" w:rsidRPr="000468A4"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highlight w:val="lightGray"/>
              </w:rPr>
            </w:pPr>
          </w:p>
        </w:tc>
      </w:tr>
      <w:tr w:rsidR="00E26A43" w:rsidRPr="001C45E7" w14:paraId="369365C0" w14:textId="77777777" w:rsidTr="000464D3">
        <w:trPr>
          <w:trHeight w:val="323"/>
        </w:trPr>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2968B726" w14:textId="5B3FC419" w:rsidR="00E26A43" w:rsidRPr="001C45E7" w:rsidRDefault="00E26A43" w:rsidP="00E26A43">
            <w:pPr>
              <w:spacing w:before="0" w:after="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Progression Rates</w:t>
            </w:r>
          </w:p>
        </w:tc>
        <w:tc>
          <w:tcPr>
            <w:tcW w:w="3702" w:type="dxa"/>
            <w:shd w:val="clear" w:color="auto" w:fill="C1E4F5" w:themeFill="accent1" w:themeFillTint="33"/>
          </w:tcPr>
          <w:p w14:paraId="3146FCD4"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shd w:val="clear" w:color="auto" w:fill="C1E4F5" w:themeFill="accent1" w:themeFillTint="33"/>
          </w:tcPr>
          <w:p w14:paraId="0B5E2A8F"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79CD35B0"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7AFE1B7B" w14:textId="788A2B1D" w:rsidR="00E26A43" w:rsidRPr="001C45E7" w:rsidRDefault="00E26A43" w:rsidP="00E26A43">
            <w:pPr>
              <w:spacing w:before="0" w:after="0"/>
              <w:rPr>
                <w:rFonts w:asciiTheme="minorBidi" w:hAnsiTheme="minorBidi" w:cstheme="minorBidi"/>
                <w:b w:val="0"/>
                <w:bCs w:val="0"/>
                <w:color w:val="000000" w:themeColor="text1"/>
                <w:sz w:val="18"/>
                <w:szCs w:val="18"/>
              </w:rPr>
            </w:pPr>
            <w:r w:rsidRPr="001C45E7">
              <w:rPr>
                <w:rFonts w:asciiTheme="minorBidi" w:hAnsiTheme="minorBidi" w:cstheme="minorBidi"/>
                <w:b w:val="0"/>
                <w:bCs w:val="0"/>
                <w:color w:val="000000" w:themeColor="text1"/>
                <w:sz w:val="18"/>
                <w:szCs w:val="18"/>
              </w:rPr>
              <w:t>Primary</w:t>
            </w:r>
            <w:r>
              <w:rPr>
                <w:rFonts w:asciiTheme="minorBidi" w:hAnsiTheme="minorBidi" w:cstheme="minorBidi"/>
                <w:b w:val="0"/>
                <w:bCs w:val="0"/>
                <w:color w:val="000000" w:themeColor="text1"/>
                <w:sz w:val="18"/>
                <w:szCs w:val="18"/>
              </w:rPr>
              <w:t xml:space="preserve"> &amp; S</w:t>
            </w:r>
            <w:r w:rsidRPr="001C45E7">
              <w:rPr>
                <w:rFonts w:asciiTheme="minorBidi" w:hAnsiTheme="minorBidi" w:cstheme="minorBidi"/>
                <w:b w:val="0"/>
                <w:bCs w:val="0"/>
                <w:color w:val="000000" w:themeColor="text1"/>
                <w:sz w:val="18"/>
                <w:szCs w:val="18"/>
              </w:rPr>
              <w:t>econdary to CNS</w:t>
            </w:r>
          </w:p>
        </w:tc>
        <w:tc>
          <w:tcPr>
            <w:tcW w:w="3702" w:type="dxa"/>
          </w:tcPr>
          <w:p w14:paraId="01AC343A" w14:textId="37BB0EAB"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[0.036 – 0.091]</w:t>
            </w:r>
          </w:p>
          <w:p w14:paraId="01714A08"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tcPr>
          <w:p w14:paraId="7231C130" w14:textId="772720B6"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fldChar w:fldCharType="begin">
                <w:fldData xml:space="preserve">PEVuZE5vdGU+PENpdGU+PEF1dGhvcj5EZSBWb3V4PC9BdXRob3I+PFllYXI+MjAxODwvWWVhcj48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=
</w:fldData>
              </w:fldChar>
            </w:r>
            <w:r w:rsidR="00525C74">
              <w:rPr>
                <w:rFonts w:asciiTheme="minorBidi" w:hAnsiTheme="minorBidi" w:cstheme="minorBidi"/>
                <w:color w:val="000000" w:themeColor="text1"/>
                <w:sz w:val="18"/>
                <w:szCs w:val="18"/>
              </w:rPr>
              <w:instrText xml:space="preserve"> ADDIN EN.CITE </w:instrText>
            </w:r>
            <w:r w:rsidR="00525C74">
              <w:rPr>
                <w:rFonts w:asciiTheme="minorBidi" w:hAnsiTheme="minorBidi" w:cstheme="minorBidi"/>
                <w:color w:val="000000" w:themeColor="text1"/>
                <w:sz w:val="18"/>
                <w:szCs w:val="18"/>
              </w:rPr>
              <w:fldChar w:fldCharType="begin">
                <w:fldData xml:space="preserve">PEVuZE5vdGU+PENpdGU+PEF1dGhvcj5EZSBWb3V4PC9BdXRob3I+PFllYXI+MjAxODwvWWVhcj48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=
</w:fldData>
              </w:fldChar>
            </w:r>
            <w:r w:rsidR="00525C74">
              <w:rPr>
                <w:rFonts w:asciiTheme="minorBidi" w:hAnsiTheme="minorBidi" w:cstheme="minorBidi"/>
                <w:color w:val="000000" w:themeColor="text1"/>
                <w:sz w:val="18"/>
                <w:szCs w:val="18"/>
              </w:rPr>
              <w:instrText xml:space="preserve"> ADDIN EN.CITE.DATA </w:instrText>
            </w:r>
            <w:r w:rsidR="00525C74">
              <w:rPr>
                <w:rFonts w:asciiTheme="minorBidi" w:hAnsiTheme="minorBidi" w:cstheme="minorBidi"/>
                <w:color w:val="000000" w:themeColor="text1"/>
                <w:sz w:val="18"/>
                <w:szCs w:val="18"/>
              </w:rPr>
            </w:r>
            <w:r w:rsidR="00525C74">
              <w:rPr>
                <w:rFonts w:asciiTheme="minorBidi" w:hAnsiTheme="minorBidi" w:cstheme="minorBidi"/>
                <w:color w:val="000000" w:themeColor="text1"/>
                <w:sz w:val="18"/>
                <w:szCs w:val="18"/>
              </w:rPr>
              <w:fldChar w:fldCharType="end"/>
            </w:r>
            <w:r w:rsidRPr="001C45E7">
              <w:rPr>
                <w:rFonts w:asciiTheme="minorBidi" w:hAnsiTheme="minorBidi" w:cstheme="minorBidi"/>
                <w:color w:val="000000" w:themeColor="text1"/>
                <w:sz w:val="18"/>
                <w:szCs w:val="18"/>
              </w:rPr>
            </w:r>
            <w:r w:rsidRPr="001C45E7">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[4, 10, 11]</w:t>
            </w:r>
            <w:r w:rsidRPr="001C45E7">
              <w:rPr>
                <w:rFonts w:asciiTheme="minorBidi" w:hAnsiTheme="minorBidi" w:cstheme="minorBidi"/>
                <w:color w:val="000000" w:themeColor="text1"/>
                <w:sz w:val="18"/>
                <w:szCs w:val="18"/>
              </w:rPr>
              <w:fldChar w:fldCharType="end"/>
            </w:r>
          </w:p>
        </w:tc>
      </w:tr>
      <w:tr w:rsidR="00E26A43" w:rsidRPr="001C45E7" w14:paraId="7D0C01FA"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509191DB" w14:textId="449C2128" w:rsidR="00E26A43" w:rsidRPr="001C45E7" w:rsidRDefault="00E26A43" w:rsidP="00E26A43">
            <w:pPr>
              <w:spacing w:before="0" w:after="0"/>
              <w:rPr>
                <w:rFonts w:asciiTheme="minorBidi" w:hAnsiTheme="minorBidi" w:cstheme="minorBidi"/>
                <w:b w:val="0"/>
                <w:bCs w:val="0"/>
                <w:color w:val="000000" w:themeColor="text1"/>
                <w:sz w:val="18"/>
                <w:szCs w:val="18"/>
              </w:rPr>
            </w:pPr>
            <w:r w:rsidRPr="001C45E7">
              <w:rPr>
                <w:rFonts w:asciiTheme="minorBidi" w:hAnsiTheme="minorBidi" w:cstheme="minorBidi"/>
                <w:b w:val="0"/>
                <w:bCs w:val="0"/>
                <w:color w:val="000000" w:themeColor="text1"/>
                <w:sz w:val="18"/>
                <w:szCs w:val="18"/>
              </w:rPr>
              <w:t>Early latent to CNS</w:t>
            </w:r>
          </w:p>
        </w:tc>
        <w:tc>
          <w:tcPr>
            <w:tcW w:w="3702" w:type="dxa"/>
          </w:tcPr>
          <w:p w14:paraId="3542DAF1" w14:textId="0FE556B2"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0.012</w:t>
            </w:r>
          </w:p>
          <w:p w14:paraId="7B954E34"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tcPr>
          <w:p w14:paraId="29E62451" w14:textId="339D4423"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fldChar w:fldCharType="begin"/>
            </w:r>
            <w:r w:rsidR="00525C74">
              <w:rPr>
                <w:rFonts w:asciiTheme="minorBidi" w:hAnsiTheme="minorBidi" w:cstheme="minorBidi"/>
                <w:color w:val="000000" w:themeColor="text1"/>
                <w:sz w:val="18"/>
                <w:szCs w:val="18"/>
              </w:rPr>
              <w:instrText xml:space="preserve"> ADDIN EN.CITE &lt;EndNote&gt;&lt;Cite&gt;&lt;Author&gt;De Voux&lt;/Author&gt;&lt;Year&gt;2018&lt;/Year&gt;&lt;RecNum&gt;1249&lt;/RecNum&gt;&lt;DisplayText&gt;&lt;style face="superscript"&gt;[10]&lt;/style&gt;&lt;/DisplayText&gt;&lt;record&gt;&lt;rec-number&gt;1249&lt;/rec-number&gt;&lt;foreign-keys&gt;&lt;key app="EN" db-id="xrzs0t9aq90fz3epr5zx0p99vxx0ftpxw0s0" timestamp="1740664563"&gt;1249&lt;/key&gt;&lt;/foreign-keys&gt;&lt;ref-type name="Journal Article"&gt;17&lt;/ref-type&gt;&lt;contributors&gt;&lt;authors&gt;&lt;author&gt;De Voux, Alex&lt;/author&gt;&lt;author&gt;Kidd, Sarah&lt;/author&gt;&lt;author&gt;Torrone, Elizabeth A&lt;/author&gt;&lt;/authors&gt;&lt;/contributors&gt;&lt;titles&gt;&lt;title&gt;Reported cases of neurosyphilis among early syphilis cases—United States, 2009 to 2015&lt;/title&gt;&lt;secondary-title&gt;Sexually transmitted diseases&lt;/secondary-title&gt;&lt;/titles&gt;&lt;periodical&gt;&lt;full-title&gt;Sexually transmitted diseases&lt;/full-title&gt;&lt;/periodical&gt;&lt;pages&gt;39-41&lt;/pages&gt;&lt;volume&gt;45&lt;/volume&gt;&lt;number&gt;1&lt;/number&gt;&lt;dates&gt;&lt;year&gt;2018&lt;/year&gt;&lt;/dates&gt;&lt;isbn&gt;0148-5717&lt;/isbn&gt;&lt;urls&gt;&lt;/urls&gt;&lt;/record&gt;&lt;/Cite&gt;&lt;/EndNote&gt;</w:instrText>
            </w:r>
            <w:r w:rsidRPr="001C45E7">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[10]</w:t>
            </w:r>
            <w:r w:rsidRPr="001C45E7">
              <w:rPr>
                <w:rFonts w:asciiTheme="minorBidi" w:hAnsiTheme="minorBidi" w:cstheme="minorBidi"/>
                <w:color w:val="000000" w:themeColor="text1"/>
                <w:sz w:val="18"/>
                <w:szCs w:val="18"/>
              </w:rPr>
              <w:fldChar w:fldCharType="end"/>
            </w:r>
          </w:p>
        </w:tc>
      </w:tr>
      <w:tr w:rsidR="00E26A43" w:rsidRPr="001C45E7" w14:paraId="3471AF31"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0B96BAB8" w14:textId="4648ACB2" w:rsidR="00E26A43" w:rsidRPr="001C45E7" w:rsidRDefault="00E26A43" w:rsidP="00E26A43">
            <w:pPr>
              <w:spacing w:before="0" w:after="0"/>
              <w:rPr>
                <w:rFonts w:asciiTheme="minorBidi" w:hAnsiTheme="minorBidi" w:cstheme="minorBidi"/>
                <w:color w:val="000000" w:themeColor="text1"/>
                <w:sz w:val="18"/>
                <w:szCs w:val="18"/>
              </w:rPr>
            </w:pPr>
            <w:r>
              <w:rPr>
                <w:rFonts w:asciiTheme="minorBidi" w:hAnsiTheme="minorBidi" w:cstheme="minorBidi"/>
                <w:b w:val="0"/>
                <w:bCs w:val="0"/>
                <w:color w:val="000000" w:themeColor="text1"/>
                <w:sz w:val="18"/>
                <w:szCs w:val="18"/>
              </w:rPr>
              <w:t>Late Latent to</w:t>
            </w:r>
            <w:r w:rsidRPr="006D4C74">
              <w:rPr>
                <w:rFonts w:asciiTheme="minorBidi" w:hAnsiTheme="minorBidi" w:cstheme="minorBidi"/>
                <w:b w:val="0"/>
                <w:bCs w:val="0"/>
                <w:color w:val="000000" w:themeColor="text1"/>
                <w:sz w:val="18"/>
                <w:szCs w:val="18"/>
              </w:rPr>
              <w:t xml:space="preserve"> CNS</w:t>
            </w:r>
          </w:p>
        </w:tc>
        <w:tc>
          <w:tcPr>
            <w:tcW w:w="3702" w:type="dxa"/>
          </w:tcPr>
          <w:p w14:paraId="6D15FBFB"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Male: 0.00454</w:t>
            </w:r>
          </w:p>
          <w:p w14:paraId="7F70CBC8"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p w14:paraId="3085ECED" w14:textId="2546C4C0"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Female: 0.00225</w:t>
            </w:r>
          </w:p>
        </w:tc>
        <w:tc>
          <w:tcPr>
            <w:tcW w:w="3117" w:type="dxa"/>
          </w:tcPr>
          <w:p w14:paraId="26F6AE6D" w14:textId="77777777" w:rsidR="00E26A43" w:rsidRPr="00832951"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832951">
              <w:rPr>
                <w:rFonts w:asciiTheme="minorBidi" w:hAnsiTheme="minorBidi" w:cstheme="minorBidi"/>
                <w:color w:val="000000" w:themeColor="text1"/>
                <w:sz w:val="18"/>
                <w:szCs w:val="18"/>
              </w:rPr>
              <w:t xml:space="preserve">From Table 9 and Fig 12, we extract the proportion of patients developing </w:t>
            </w:r>
            <w:r w:rsidRPr="001C45E7">
              <w:rPr>
                <w:rFonts w:asciiTheme="minorBidi" w:hAnsiTheme="minorBidi" w:cstheme="minorBidi"/>
                <w:color w:val="000000" w:themeColor="text1"/>
                <w:sz w:val="18"/>
                <w:szCs w:val="18"/>
              </w:rPr>
              <w:t xml:space="preserve">different types of </w:t>
            </w:r>
            <w:r w:rsidRPr="00832951">
              <w:rPr>
                <w:rFonts w:asciiTheme="minorBidi" w:hAnsiTheme="minorBidi" w:cstheme="minorBidi"/>
                <w:color w:val="000000" w:themeColor="text1"/>
                <w:sz w:val="18"/>
                <w:szCs w:val="18"/>
              </w:rPr>
              <w:t xml:space="preserve">neurosyphilis, and duration of time to diagnosis, by type and sex, and </w:t>
            </w:r>
            <w:r w:rsidRPr="001C45E7">
              <w:rPr>
                <w:rFonts w:asciiTheme="minorBidi" w:hAnsiTheme="minorBidi" w:cstheme="minorBidi"/>
                <w:color w:val="000000" w:themeColor="text1"/>
                <w:sz w:val="18"/>
                <w:szCs w:val="18"/>
              </w:rPr>
              <w:t xml:space="preserve">calculate the total rate by sex </w:t>
            </w:r>
          </w:p>
          <w:p w14:paraId="1CDF0FE6"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27064179"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2E3EE344" w14:textId="285488A5" w:rsidR="00E26A43" w:rsidRPr="001C45E7" w:rsidRDefault="00E26A43" w:rsidP="00E26A43">
            <w:pPr>
              <w:spacing w:before="0" w:after="0"/>
              <w:rPr>
                <w:rFonts w:asciiTheme="minorBidi" w:hAnsiTheme="minorBidi" w:cstheme="minorBidi"/>
                <w:b w:val="0"/>
                <w:bCs w:val="0"/>
                <w:color w:val="000000" w:themeColor="text1"/>
                <w:sz w:val="18"/>
                <w:szCs w:val="18"/>
              </w:rPr>
            </w:pPr>
            <w:r>
              <w:rPr>
                <w:rFonts w:asciiTheme="minorBidi" w:hAnsiTheme="minorBidi" w:cstheme="minorBidi"/>
                <w:b w:val="0"/>
                <w:bCs w:val="0"/>
                <w:color w:val="000000" w:themeColor="text1"/>
                <w:sz w:val="18"/>
                <w:szCs w:val="18"/>
              </w:rPr>
              <w:t>Late latent to</w:t>
            </w:r>
            <w:r w:rsidRPr="001C45E7">
              <w:rPr>
                <w:rFonts w:asciiTheme="minorBidi" w:hAnsiTheme="minorBidi" w:cstheme="minorBidi"/>
                <w:b w:val="0"/>
                <w:bCs w:val="0"/>
                <w:color w:val="000000" w:themeColor="text1"/>
                <w:sz w:val="18"/>
                <w:szCs w:val="18"/>
              </w:rPr>
              <w:t xml:space="preserve"> tertiary syphilis</w:t>
            </w:r>
          </w:p>
        </w:tc>
        <w:tc>
          <w:tcPr>
            <w:tcW w:w="3702" w:type="dxa"/>
          </w:tcPr>
          <w:p w14:paraId="10F74885"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 xml:space="preserve">Male: </w:t>
            </w:r>
            <w:r w:rsidRPr="00735900">
              <w:rPr>
                <w:rFonts w:asciiTheme="minorBidi" w:hAnsiTheme="minorBidi" w:cstheme="minorBidi"/>
                <w:color w:val="000000" w:themeColor="text1"/>
                <w:sz w:val="18"/>
                <w:szCs w:val="18"/>
              </w:rPr>
              <w:t>0.01077</w:t>
            </w:r>
            <w:r w:rsidRPr="001C45E7">
              <w:rPr>
                <w:rFonts w:asciiTheme="minorBidi" w:hAnsiTheme="minorBidi" w:cstheme="minorBidi"/>
                <w:color w:val="000000" w:themeColor="text1"/>
                <w:sz w:val="18"/>
                <w:szCs w:val="18"/>
              </w:rPr>
              <w:t xml:space="preserve"> </w:t>
            </w:r>
          </w:p>
          <w:p w14:paraId="7D93C276" w14:textId="77519CBF"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735900">
              <w:rPr>
                <w:rFonts w:asciiTheme="minorBidi" w:hAnsiTheme="minorBidi" w:cstheme="minorBidi"/>
                <w:color w:val="000000" w:themeColor="text1"/>
                <w:sz w:val="18"/>
                <w:szCs w:val="18"/>
              </w:rPr>
              <w:t>[0.0097</w:t>
            </w:r>
            <w:r w:rsidRPr="001C45E7">
              <w:rPr>
                <w:rFonts w:asciiTheme="minorBidi" w:hAnsiTheme="minorBidi" w:cstheme="minorBidi"/>
                <w:color w:val="000000" w:themeColor="text1"/>
                <w:sz w:val="18"/>
                <w:szCs w:val="18"/>
              </w:rPr>
              <w:t xml:space="preserve">5 - </w:t>
            </w:r>
            <w:r w:rsidRPr="00735900">
              <w:rPr>
                <w:rFonts w:asciiTheme="minorBidi" w:hAnsiTheme="minorBidi" w:cstheme="minorBidi"/>
                <w:color w:val="000000" w:themeColor="text1"/>
                <w:sz w:val="18"/>
                <w:szCs w:val="18"/>
              </w:rPr>
              <w:t>0.01179</w:t>
            </w:r>
            <w:r w:rsidRPr="001C45E7">
              <w:rPr>
                <w:rFonts w:asciiTheme="minorBidi" w:hAnsiTheme="minorBidi" w:cstheme="minorBidi"/>
                <w:color w:val="000000" w:themeColor="text1"/>
                <w:sz w:val="18"/>
                <w:szCs w:val="18"/>
              </w:rPr>
              <w:t>4]</w:t>
            </w:r>
          </w:p>
          <w:p w14:paraId="6A352BA8"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p w14:paraId="56DEA7FE"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 xml:space="preserve">Female: </w:t>
            </w:r>
            <w:r w:rsidRPr="00735900">
              <w:rPr>
                <w:rFonts w:asciiTheme="minorBidi" w:hAnsiTheme="minorBidi" w:cstheme="minorBidi"/>
                <w:color w:val="000000" w:themeColor="text1"/>
                <w:sz w:val="18"/>
                <w:szCs w:val="18"/>
              </w:rPr>
              <w:t>0.0103</w:t>
            </w:r>
            <w:r w:rsidRPr="001C45E7">
              <w:rPr>
                <w:rFonts w:asciiTheme="minorBidi" w:hAnsiTheme="minorBidi" w:cstheme="minorBidi"/>
                <w:color w:val="000000" w:themeColor="text1"/>
                <w:sz w:val="18"/>
                <w:szCs w:val="18"/>
              </w:rPr>
              <w:t>5</w:t>
            </w:r>
            <w:r w:rsidRPr="00735900">
              <w:rPr>
                <w:rFonts w:asciiTheme="minorBidi" w:hAnsiTheme="minorBidi" w:cstheme="minorBidi"/>
                <w:color w:val="000000" w:themeColor="text1"/>
                <w:sz w:val="18"/>
                <w:szCs w:val="18"/>
              </w:rPr>
              <w:t xml:space="preserve"> </w:t>
            </w:r>
          </w:p>
          <w:p w14:paraId="3DA17435" w14:textId="14D8A92C"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735900">
              <w:rPr>
                <w:rFonts w:asciiTheme="minorBidi" w:hAnsiTheme="minorBidi" w:cstheme="minorBidi"/>
                <w:color w:val="000000" w:themeColor="text1"/>
                <w:sz w:val="18"/>
                <w:szCs w:val="18"/>
              </w:rPr>
              <w:t>[0.008</w:t>
            </w:r>
            <w:r w:rsidRPr="001C45E7">
              <w:rPr>
                <w:rFonts w:asciiTheme="minorBidi" w:hAnsiTheme="minorBidi" w:cstheme="minorBidi"/>
                <w:color w:val="000000" w:themeColor="text1"/>
                <w:sz w:val="18"/>
                <w:szCs w:val="18"/>
              </w:rPr>
              <w:t>50 -</w:t>
            </w:r>
            <w:r w:rsidRPr="00735900">
              <w:rPr>
                <w:rFonts w:asciiTheme="minorBidi" w:hAnsiTheme="minorBidi" w:cstheme="minorBidi"/>
                <w:color w:val="000000" w:themeColor="text1"/>
                <w:sz w:val="18"/>
                <w:szCs w:val="18"/>
              </w:rPr>
              <w:t xml:space="preserve"> 0.012192]</w:t>
            </w:r>
          </w:p>
        </w:tc>
        <w:tc>
          <w:tcPr>
            <w:tcW w:w="3117" w:type="dxa"/>
          </w:tcPr>
          <w:p w14:paraId="76259040"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735900">
              <w:rPr>
                <w:rFonts w:asciiTheme="minorBidi" w:hAnsiTheme="minorBidi" w:cstheme="minorBidi"/>
                <w:color w:val="000000" w:themeColor="text1"/>
                <w:sz w:val="18"/>
                <w:szCs w:val="18"/>
              </w:rPr>
              <w:lastRenderedPageBreak/>
              <w:t xml:space="preserve">Assuming the rates are independent, we can combine the </w:t>
            </w:r>
            <w:r w:rsidRPr="00735900">
              <w:rPr>
                <w:rFonts w:asciiTheme="minorBidi" w:hAnsiTheme="minorBidi" w:cstheme="minorBidi"/>
                <w:color w:val="000000" w:themeColor="text1"/>
                <w:sz w:val="18"/>
                <w:szCs w:val="18"/>
              </w:rPr>
              <w:lastRenderedPageBreak/>
              <w:t xml:space="preserve">means and variances of the two outcomes for late benign and cardiovascular syphilis. Since we don't have the standard deviation (SD) for cardiovascular events, we'll use the SD from benign late syphilis as a proxy. </w:t>
            </w:r>
          </w:p>
          <w:p w14:paraId="42B97D16" w14:textId="541CF666" w:rsidR="00E26A43" w:rsidRPr="00735900"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tl/>
                <w:lang w:bidi="fa-IR"/>
              </w:rPr>
            </w:pPr>
            <w:r w:rsidRPr="00735900">
              <w:rPr>
                <w:rFonts w:asciiTheme="minorBidi" w:hAnsiTheme="minorBidi" w:cstheme="minorBidi"/>
                <w:color w:val="000000" w:themeColor="text1"/>
                <w:sz w:val="18"/>
                <w:szCs w:val="18"/>
              </w:rPr>
              <w:t>To estimate the 95% confidence interval range, we use the normal approximation, calculating the half-width as 1.96×SD.</w:t>
            </w:r>
            <w:r w:rsidRPr="001C45E7">
              <w:rPr>
                <w:rFonts w:asciiTheme="minorBidi" w:hAnsiTheme="minorBidi" w:cstheme="minorBidi"/>
                <w:color w:val="000000" w:themeColor="text1"/>
                <w:sz w:val="18"/>
                <w:szCs w:val="18"/>
              </w:rPr>
              <w:t xml:space="preserve"> </w:t>
            </w:r>
          </w:p>
          <w:p w14:paraId="75F3DA2F"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7786531B"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7D52D167" w14:textId="0E79C184" w:rsidR="00E26A43" w:rsidRPr="001C45E7" w:rsidRDefault="00E26A43">
            <w:pPr>
              <w:pStyle w:val="ListParagraph"/>
              <w:numPr>
                <w:ilvl w:val="0"/>
                <w:numId w:val="17"/>
              </w:numPr>
              <w:spacing w:before="0" w:after="0"/>
              <w:rPr>
                <w:rFonts w:asciiTheme="minorBidi" w:hAnsiTheme="minorBidi" w:cstheme="minorBidi"/>
                <w:b w:val="0"/>
                <w:bCs w:val="0"/>
                <w:color w:val="000000" w:themeColor="text1"/>
                <w:sz w:val="18"/>
                <w:szCs w:val="18"/>
              </w:rPr>
            </w:pPr>
            <w:r w:rsidRPr="001C45E7">
              <w:rPr>
                <w:rFonts w:asciiTheme="minorBidi" w:hAnsiTheme="minorBidi" w:cstheme="minorBidi"/>
                <w:b w:val="0"/>
                <w:bCs w:val="0"/>
                <w:color w:val="000000" w:themeColor="text1"/>
                <w:sz w:val="18"/>
                <w:szCs w:val="18"/>
              </w:rPr>
              <w:lastRenderedPageBreak/>
              <w:t>Rate of developing Late Benign Syphilis</w:t>
            </w:r>
          </w:p>
          <w:p w14:paraId="18EF8E53" w14:textId="77777777" w:rsidR="00E26A43" w:rsidRPr="001C45E7" w:rsidRDefault="00E26A43" w:rsidP="00E26A43">
            <w:pPr>
              <w:spacing w:before="0" w:after="0"/>
              <w:rPr>
                <w:rFonts w:asciiTheme="minorBidi" w:hAnsiTheme="minorBidi" w:cstheme="minorBidi"/>
                <w:b w:val="0"/>
                <w:bCs w:val="0"/>
                <w:color w:val="000000" w:themeColor="text1"/>
                <w:sz w:val="18"/>
                <w:szCs w:val="18"/>
              </w:rPr>
            </w:pPr>
          </w:p>
        </w:tc>
        <w:tc>
          <w:tcPr>
            <w:tcW w:w="3702" w:type="dxa"/>
          </w:tcPr>
          <w:p w14:paraId="7C986122" w14:textId="0C07116A"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Male: 0.00558 [sd= 0.00052]</w:t>
            </w:r>
          </w:p>
          <w:p w14:paraId="3BE979E1"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p w14:paraId="3933CE4F" w14:textId="36DF9F2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Female: 0.00751 [sd= 0.00094]</w:t>
            </w:r>
          </w:p>
        </w:tc>
        <w:tc>
          <w:tcPr>
            <w:tcW w:w="3117" w:type="dxa"/>
          </w:tcPr>
          <w:p w14:paraId="0A618127" w14:textId="4124E990"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 xml:space="preserve">Table 7 reports cumulative percentage of cases developing benign late syphilis by the end of the 15th, 30th, and 35th years </w:t>
            </w:r>
            <w:r w:rsidRPr="001C45E7">
              <w:rPr>
                <w:rFonts w:asciiTheme="minorBidi" w:hAnsiTheme="minorBidi" w:cstheme="minorBidi"/>
                <w:color w:val="000000" w:themeColor="text1"/>
                <w:sz w:val="18"/>
                <w:szCs w:val="18"/>
              </w:rPr>
              <w:fldChar w:fldCharType="begin"/>
            </w:r>
            <w:r w:rsidR="00525C74">
              <w:rPr>
                <w:rFonts w:asciiTheme="minorBidi" w:hAnsiTheme="minorBidi" w:cstheme="minorBidi"/>
                <w:color w:val="000000" w:themeColor="text1"/>
                <w:sz w:val="18"/>
                <w:szCs w:val="18"/>
              </w:rPr>
              <w:instrText xml:space="preserve"> ADDIN EN.CITE &lt;EndNote&gt;&lt;Cite&gt;&lt;Author&gt;Clark&lt;/Author&gt;&lt;Year&gt;1955&lt;/Year&gt;&lt;RecNum&gt;1250&lt;/RecNum&gt;&lt;DisplayText&gt;&lt;style face="superscript"&gt;[12]&lt;/style&gt;&lt;/DisplayText&gt;&lt;record&gt;&lt;rec-number&gt;1250&lt;/rec-number&gt;&lt;foreign-keys&gt;&lt;key app="EN" db-id="xrzs0t9aq90fz3epr5zx0p99vxx0ftpxw0s0" timestamp="1740665125"&gt;1250&lt;/key&gt;&lt;/foreign-keys&gt;&lt;ref-type name="Journal Article"&gt;17&lt;/ref-type&gt;&lt;contributors&gt;&lt;authors&gt;&lt;author&gt;Clark, E Gurney&lt;/author&gt;&lt;author&gt;Danbolt, Niels&lt;/author&gt;&lt;/authors&gt;&lt;/contributors&gt;&lt;titles&gt;&lt;title&gt;The Oslo study of the natural history of untreated syphilis: an epidemiologic investigation based on a restudy of the Boeck-Bruusgaard material a review and appraisal&lt;/title&gt;&lt;secondary-title&gt;Journal of chronic diseases&lt;/secondary-title&gt;&lt;/titles&gt;&lt;periodical&gt;&lt;full-title&gt;Journal of chronic diseases&lt;/full-title&gt;&lt;/periodical&gt;&lt;pages&gt;311-344&lt;/pages&gt;&lt;volume&gt;2&lt;/volume&gt;&lt;number&gt;3&lt;/number&gt;&lt;dates&gt;&lt;year&gt;1955&lt;/year&gt;&lt;/dates&gt;&lt;isbn&gt;0021-9681&lt;/isbn&gt;&lt;urls&gt;&lt;/urls&gt;&lt;/record&gt;&lt;/Cite&gt;&lt;/EndNote&gt;</w:instrText>
            </w:r>
            <w:r w:rsidRPr="001C45E7">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[12]</w:t>
            </w:r>
            <w:r w:rsidRPr="001C45E7">
              <w:rPr>
                <w:rFonts w:asciiTheme="minorBidi" w:hAnsiTheme="minorBidi" w:cstheme="minorBidi"/>
                <w:color w:val="000000" w:themeColor="text1"/>
                <w:sz w:val="18"/>
                <w:szCs w:val="18"/>
              </w:rPr>
              <w:fldChar w:fldCharType="end"/>
            </w:r>
            <w:r w:rsidRPr="001C45E7">
              <w:rPr>
                <w:rFonts w:asciiTheme="minorBidi" w:hAnsiTheme="minorBidi" w:cstheme="minorBidi"/>
                <w:color w:val="000000" w:themeColor="text1"/>
                <w:sz w:val="18"/>
                <w:szCs w:val="18"/>
              </w:rPr>
              <w:t>. Using this data, we fit a linear model to the logit transformation of the cumulative proportions of individuals developing late benign syphilis by the 15th, 30th, and 35th years post-infection (assuming no intercept).The linear model is then used to estimate the average rate of change in the risk of developing the disease per year, as well as the standard deviation of this estimated rate</w:t>
            </w:r>
          </w:p>
          <w:p w14:paraId="137E8378"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0DDBDAE0"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37BA0378" w14:textId="0A3E18B2" w:rsidR="00E26A43" w:rsidRPr="001C45E7" w:rsidRDefault="00E26A43">
            <w:pPr>
              <w:pStyle w:val="ListParagraph"/>
              <w:numPr>
                <w:ilvl w:val="0"/>
                <w:numId w:val="17"/>
              </w:numPr>
              <w:spacing w:before="0" w:after="0"/>
              <w:rPr>
                <w:rFonts w:asciiTheme="minorBidi" w:hAnsiTheme="minorBidi" w:cstheme="minorBidi"/>
                <w:b w:val="0"/>
                <w:bCs w:val="0"/>
                <w:color w:val="000000" w:themeColor="text1"/>
                <w:sz w:val="18"/>
                <w:szCs w:val="18"/>
              </w:rPr>
            </w:pPr>
            <w:r w:rsidRPr="001C45E7">
              <w:rPr>
                <w:rFonts w:asciiTheme="minorBidi" w:hAnsiTheme="minorBidi" w:cstheme="minorBidi"/>
                <w:b w:val="0"/>
                <w:bCs w:val="0"/>
                <w:color w:val="000000" w:themeColor="text1"/>
                <w:sz w:val="18"/>
                <w:szCs w:val="18"/>
              </w:rPr>
              <w:t>Rate of developing cardiovascular syphilis (complicated and uncomplicated types)</w:t>
            </w:r>
          </w:p>
        </w:tc>
        <w:tc>
          <w:tcPr>
            <w:tcW w:w="3702" w:type="dxa"/>
          </w:tcPr>
          <w:p w14:paraId="00655EB2" w14:textId="1E502019"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Male: 0.005186745</w:t>
            </w:r>
          </w:p>
          <w:p w14:paraId="11E2C857"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p w14:paraId="7623EF47" w14:textId="06F576FF"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Female: 0.002837651</w:t>
            </w:r>
          </w:p>
        </w:tc>
        <w:tc>
          <w:tcPr>
            <w:tcW w:w="3117" w:type="dxa"/>
          </w:tcPr>
          <w:p w14:paraId="630B5FA4" w14:textId="59E982A0"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fldChar w:fldCharType="begin"/>
            </w:r>
            <w:r w:rsidR="00525C74">
              <w:rPr>
                <w:rFonts w:asciiTheme="minorBidi" w:hAnsiTheme="minorBidi" w:cstheme="minorBidi"/>
                <w:color w:val="000000" w:themeColor="text1"/>
                <w:sz w:val="18"/>
                <w:szCs w:val="18"/>
              </w:rPr>
              <w:instrText xml:space="preserve"> ADDIN EN.CITE &lt;EndNote&gt;&lt;Cite&gt;&lt;Author&gt;Clark&lt;/Author&gt;&lt;Year&gt;1955&lt;/Year&gt;&lt;RecNum&gt;1250&lt;/RecNum&gt;&lt;DisplayText&gt;&lt;style face="superscript"&gt;[12]&lt;/style&gt;&lt;/DisplayText&gt;&lt;record&gt;&lt;rec-number&gt;1250&lt;/rec-number&gt;&lt;foreign-keys&gt;&lt;key app="EN" db-id="xrzs0t9aq90fz3epr5zx0p99vxx0ftpxw0s0" timestamp="1740665125"&gt;1250&lt;/key&gt;&lt;/foreign-keys&gt;&lt;ref-type name="Journal Article"&gt;17&lt;/ref-type&gt;&lt;contributors&gt;&lt;authors&gt;&lt;author&gt;Clark, E Gurney&lt;/author&gt;&lt;author&gt;Danbolt, Niels&lt;/author&gt;&lt;/authors&gt;&lt;/contributors&gt;&lt;titles&gt;&lt;title&gt;The Oslo study of the natural history of untreated syphilis: an epidemiologic investigation based on a restudy of the Boeck-Bruusgaard material a review and appraisal&lt;/title&gt;&lt;secondary-title&gt;Journal of chronic diseases&lt;/secondary-title&gt;&lt;/titles&gt;&lt;periodical&gt;&lt;full-title&gt;Journal of chronic diseases&lt;/full-title&gt;&lt;/periodical&gt;&lt;pages&gt;311-344&lt;/pages&gt;&lt;volume&gt;2&lt;/volume&gt;&lt;number&gt;3&lt;/number&gt;&lt;dates&gt;&lt;year&gt;1955&lt;/year&gt;&lt;/dates&gt;&lt;isbn&gt;0021-9681&lt;/isbn&gt;&lt;urls&gt;&lt;/urls&gt;&lt;/record&gt;&lt;/Cite&gt;&lt;/EndNote&gt;</w:instrText>
            </w:r>
            <w:r w:rsidRPr="001C45E7">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[12]</w:t>
            </w:r>
            <w:r w:rsidRPr="001C45E7">
              <w:rPr>
                <w:rFonts w:asciiTheme="minorBidi" w:hAnsiTheme="minorBidi" w:cstheme="minorBidi"/>
                <w:color w:val="000000" w:themeColor="text1"/>
                <w:sz w:val="18"/>
                <w:szCs w:val="18"/>
              </w:rPr>
              <w:fldChar w:fldCharType="end"/>
            </w:r>
          </w:p>
          <w:p w14:paraId="5B9F6B15" w14:textId="2D3CEE8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 xml:space="preserve">Rates are computed from reported proportion of patients developing various sypes of cardiovascular syphilis and time to diagnosis (not the onset of symptoms) </w:t>
            </w:r>
          </w:p>
        </w:tc>
      </w:tr>
      <w:tr w:rsidR="00E26A43" w:rsidRPr="001C45E7" w14:paraId="0682C466"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7693515A" w14:textId="1BCBD292" w:rsidR="00E26A43" w:rsidRPr="00CD33D2" w:rsidRDefault="00E26A43" w:rsidP="00E26A43">
            <w:pPr>
              <w:spacing w:before="0" w:after="0"/>
              <w:rPr>
                <w:rFonts w:asciiTheme="minorBidi" w:hAnsiTheme="minorBidi" w:cstheme="minorBidi"/>
                <w:color w:val="000000" w:themeColor="text1"/>
                <w:sz w:val="18"/>
                <w:szCs w:val="18"/>
              </w:rPr>
            </w:pPr>
            <w:r w:rsidRPr="00CD33D2">
              <w:rPr>
                <w:rFonts w:asciiTheme="minorBidi" w:hAnsiTheme="minorBidi" w:cstheme="minorBidi"/>
                <w:color w:val="000000" w:themeColor="text1"/>
                <w:sz w:val="18"/>
                <w:szCs w:val="18"/>
              </w:rPr>
              <w:t>Transmissions</w:t>
            </w:r>
          </w:p>
        </w:tc>
        <w:tc>
          <w:tcPr>
            <w:tcW w:w="3702" w:type="dxa"/>
            <w:shd w:val="clear" w:color="auto" w:fill="C1E4F5" w:themeFill="accent1" w:themeFillTint="33"/>
          </w:tcPr>
          <w:p w14:paraId="0CA4EC99"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shd w:val="clear" w:color="auto" w:fill="C1E4F5" w:themeFill="accent1" w:themeFillTint="33"/>
          </w:tcPr>
          <w:p w14:paraId="2E1569A6"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6B1124BE"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3A8EA95B" w14:textId="6625831D" w:rsidR="00E26A43" w:rsidRPr="006D4C74" w:rsidRDefault="00E26A43" w:rsidP="00E26A43">
            <w:pPr>
              <w:spacing w:before="0" w:after="0"/>
              <w:rPr>
                <w:rFonts w:asciiTheme="minorBidi" w:hAnsiTheme="minorBidi" w:cstheme="minorBidi"/>
                <w:b w:val="0"/>
                <w:bCs w:val="0"/>
                <w:color w:val="000000" w:themeColor="text1"/>
                <w:sz w:val="18"/>
                <w:szCs w:val="18"/>
              </w:rPr>
            </w:pPr>
            <w:r w:rsidRPr="006D4C74">
              <w:rPr>
                <w:rFonts w:asciiTheme="minorBidi" w:hAnsiTheme="minorBidi" w:cstheme="minorBidi"/>
                <w:b w:val="0"/>
                <w:bCs w:val="0"/>
                <w:color w:val="000000" w:themeColor="text1"/>
                <w:sz w:val="18"/>
                <w:szCs w:val="18"/>
              </w:rPr>
              <w:t>Transmissibility from primary versus secondary syphilis</w:t>
            </w:r>
          </w:p>
        </w:tc>
        <w:tc>
          <w:tcPr>
            <w:tcW w:w="3702" w:type="dxa"/>
          </w:tcPr>
          <w:p w14:paraId="0E03CD25" w14:textId="4823EE9D"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t>1</w:t>
            </w:r>
          </w:p>
        </w:tc>
        <w:tc>
          <w:tcPr>
            <w:tcW w:w="3117" w:type="dxa"/>
          </w:tcPr>
          <w:p w14:paraId="42E1CA0D" w14:textId="3294CFCE"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1C45E7">
              <w:rPr>
                <w:rFonts w:asciiTheme="minorBidi" w:hAnsiTheme="minorBidi" w:cstheme="minorBidi"/>
                <w:color w:val="000000" w:themeColor="text1"/>
                <w:sz w:val="18"/>
                <w:szCs w:val="18"/>
              </w:rPr>
              <w:fldChar w:fldCharType="begin"/>
            </w:r>
            <w:r w:rsidR="00525C74">
              <w:rPr>
                <w:rFonts w:asciiTheme="minorBidi" w:hAnsiTheme="minorBidi" w:cstheme="minorBidi"/>
                <w:color w:val="000000" w:themeColor="text1"/>
                <w:sz w:val="18"/>
                <w:szCs w:val="18"/>
              </w:rPr>
              <w:instrText xml:space="preserve"> ADDIN EN.CITE &lt;EndNote&gt;&lt;Cite&gt;&lt;Author&gt;Alexander&lt;/Author&gt;&lt;Year&gt;1949&lt;/Year&gt;&lt;RecNum&gt;2487&lt;/RecNum&gt;&lt;DisplayText&gt;&lt;style face="superscript"&gt;[13]&lt;/style&gt;&lt;/DisplayText&gt;&lt;record&gt;&lt;rec-number&gt;2487&lt;/rec-number&gt;&lt;foreign-keys&gt;&lt;key app="EN" db-id="xrzs0t9aq90fz3epr5zx0p99vxx0ftpxw0s0" timestamp="1778531040"&gt;2487&lt;/key&gt;&lt;/foreign-keys&gt;&lt;ref-type name="Journal Article"&gt;17&lt;/ref-type&gt;&lt;contributors&gt;&lt;authors&gt;&lt;author&gt;Alexander, Lee J&lt;/author&gt;&lt;author&gt;SCHOCH, ARTHUR G&lt;/author&gt;&lt;/authors&gt;&lt;/contributors&gt;&lt;titles&gt;&lt;title&gt;Prevention of syphilis: Penicillin calcium in oil and white wax, usp, bismuth ethylcamphorate and oxophenarsine hydrochloride in treatment, during incubation stage, of persons exposed to syphilis&lt;/title&gt;&lt;secondary-title&gt;Archives of dermatology and syphilology&lt;/secondary-title&gt;&lt;/titles&gt;&lt;periodical&gt;&lt;full-title&gt;Archives of dermatology and syphilology&lt;/full-title&gt;&lt;/periodical&gt;&lt;pages&gt;1-10&lt;/pages&gt;&lt;volume&gt;59&lt;/volume&gt;&lt;number&gt;1&lt;/number&gt;&lt;dates&gt;&lt;year&gt;1949&lt;/year&gt;&lt;/dates&gt;&lt;isbn&gt;0096-6029&lt;/isbn&gt;&lt;urls&gt;&lt;/urls&gt;&lt;/record&gt;&lt;/Cite&gt;&lt;/EndNote&gt;</w:instrText>
            </w:r>
            <w:r w:rsidRPr="001C45E7">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[13]</w:t>
            </w:r>
            <w:r w:rsidRPr="001C45E7">
              <w:rPr>
                <w:rFonts w:asciiTheme="minorBidi" w:hAnsiTheme="minorBidi" w:cstheme="minorBidi"/>
                <w:color w:val="000000" w:themeColor="text1"/>
                <w:sz w:val="18"/>
                <w:szCs w:val="18"/>
              </w:rPr>
              <w:fldChar w:fldCharType="end"/>
            </w:r>
          </w:p>
        </w:tc>
      </w:tr>
      <w:tr w:rsidR="00E26A43" w:rsidRPr="001C45E7" w14:paraId="27183533"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170F76D1" w14:textId="72DC25CA" w:rsidR="00E26A43" w:rsidRPr="000B113F" w:rsidRDefault="00E26A43" w:rsidP="00E26A43">
            <w:pPr>
              <w:spacing w:before="0" w:after="0"/>
              <w:rPr>
                <w:rFonts w:asciiTheme="minorBidi" w:hAnsiTheme="minorBidi" w:cstheme="minorBidi"/>
                <w:b w:val="0"/>
                <w:bCs w:val="0"/>
                <w:color w:val="000000" w:themeColor="text1"/>
                <w:sz w:val="18"/>
                <w:szCs w:val="18"/>
                <w:highlight w:val="yellow"/>
              </w:rPr>
            </w:pPr>
            <w:r w:rsidRPr="000B113F">
              <w:rPr>
                <w:rFonts w:asciiTheme="minorBidi" w:hAnsiTheme="minorBidi" w:cstheme="minorBidi"/>
                <w:b w:val="0"/>
                <w:bCs w:val="0"/>
                <w:color w:val="000000" w:themeColor="text1"/>
                <w:sz w:val="18"/>
                <w:szCs w:val="18"/>
                <w:highlight w:val="yellow"/>
              </w:rPr>
              <w:t>Transmissibility from Early Latent versus primary/secondary syphilis</w:t>
            </w:r>
          </w:p>
        </w:tc>
        <w:tc>
          <w:tcPr>
            <w:tcW w:w="3702" w:type="dxa"/>
          </w:tcPr>
          <w:p w14:paraId="474DE3C7" w14:textId="293A6ECC"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0.25</w:t>
            </w:r>
          </w:p>
        </w:tc>
        <w:tc>
          <w:tcPr>
            <w:tcW w:w="3117" w:type="dxa"/>
          </w:tcPr>
          <w:p w14:paraId="12281772" w14:textId="495910A2"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Assumption </w:t>
            </w:r>
          </w:p>
        </w:tc>
      </w:tr>
      <w:tr w:rsidR="00E26A43" w:rsidRPr="001C45E7" w14:paraId="28B0825B"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46C0C96D" w14:textId="26760781" w:rsidR="00E26A43" w:rsidRPr="00CD33D2" w:rsidRDefault="00E26A43" w:rsidP="00E26A43">
            <w:pPr>
              <w:spacing w:before="0" w:after="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Vertical Transmission &amp; </w:t>
            </w:r>
            <w:r w:rsidRPr="00CD33D2">
              <w:rPr>
                <w:rFonts w:asciiTheme="minorBidi" w:hAnsiTheme="minorBidi" w:cstheme="minorBidi"/>
                <w:color w:val="000000" w:themeColor="text1"/>
                <w:sz w:val="18"/>
                <w:szCs w:val="18"/>
              </w:rPr>
              <w:t xml:space="preserve">Congenital </w:t>
            </w:r>
            <w:r>
              <w:rPr>
                <w:rFonts w:asciiTheme="minorBidi" w:hAnsiTheme="minorBidi" w:cstheme="minorBidi"/>
                <w:color w:val="000000" w:themeColor="text1"/>
                <w:sz w:val="18"/>
                <w:szCs w:val="18"/>
              </w:rPr>
              <w:t>S</w:t>
            </w:r>
            <w:r w:rsidRPr="00CD33D2">
              <w:rPr>
                <w:rFonts w:asciiTheme="minorBidi" w:hAnsiTheme="minorBidi" w:cstheme="minorBidi"/>
                <w:color w:val="000000" w:themeColor="text1"/>
                <w:sz w:val="18"/>
                <w:szCs w:val="18"/>
              </w:rPr>
              <w:t>yphilis</w:t>
            </w:r>
          </w:p>
        </w:tc>
        <w:tc>
          <w:tcPr>
            <w:tcW w:w="3702" w:type="dxa"/>
            <w:shd w:val="clear" w:color="auto" w:fill="C1E4F5" w:themeFill="accent1" w:themeFillTint="33"/>
          </w:tcPr>
          <w:p w14:paraId="6CFC4691"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shd w:val="clear" w:color="auto" w:fill="C1E4F5" w:themeFill="accent1" w:themeFillTint="33"/>
          </w:tcPr>
          <w:p w14:paraId="252C1F10"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pPr>
          </w:p>
        </w:tc>
      </w:tr>
      <w:tr w:rsidR="00E26A43" w:rsidRPr="001C45E7" w14:paraId="33238459"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0B1CAE14" w14:textId="427BD19C" w:rsidR="00E26A43" w:rsidRPr="006D4C74" w:rsidRDefault="00E26A43" w:rsidP="00E26A43">
            <w:pPr>
              <w:spacing w:before="0" w:after="0"/>
              <w:rPr>
                <w:rFonts w:asciiTheme="minorBidi" w:hAnsiTheme="minorBidi" w:cstheme="minorBidi"/>
                <w:b w:val="0"/>
                <w:bCs w:val="0"/>
                <w:color w:val="000000" w:themeColor="text1"/>
                <w:sz w:val="18"/>
                <w:szCs w:val="18"/>
              </w:rPr>
            </w:pPr>
            <w:r w:rsidRPr="00081AC5">
              <w:rPr>
                <w:rFonts w:asciiTheme="minorBidi" w:hAnsiTheme="minorBidi" w:cstheme="minorBidi"/>
                <w:b w:val="0"/>
                <w:bCs w:val="0"/>
                <w:color w:val="000000" w:themeColor="text1"/>
                <w:sz w:val="18"/>
                <w:szCs w:val="18"/>
              </w:rPr>
              <w:t xml:space="preserve">Probability of vertical transmission from mothers with early syphilis </w:t>
            </w:r>
          </w:p>
        </w:tc>
        <w:tc>
          <w:tcPr>
            <w:tcW w:w="3702" w:type="dxa"/>
          </w:tcPr>
          <w:p w14:paraId="4D379AC8" w14:textId="26976BD3" w:rsidR="00E26A43" w:rsidRPr="00081AC5"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50</w:t>
            </w:r>
            <w:r w:rsidRPr="00081AC5">
              <w:rPr>
                <w:rFonts w:asciiTheme="minorBidi" w:hAnsiTheme="minorBidi" w:cstheme="minorBidi"/>
                <w:color w:val="000000" w:themeColor="text1"/>
                <w:sz w:val="18"/>
                <w:szCs w:val="18"/>
              </w:rPr>
              <w:t>% [</w:t>
            </w:r>
            <w:r>
              <w:rPr>
                <w:rFonts w:asciiTheme="minorBidi" w:hAnsiTheme="minorBidi" w:cstheme="minorBidi"/>
                <w:color w:val="000000" w:themeColor="text1"/>
                <w:sz w:val="18"/>
                <w:szCs w:val="18"/>
              </w:rPr>
              <w:t>30</w:t>
            </w:r>
            <w:r w:rsidRPr="00081AC5">
              <w:rPr>
                <w:rFonts w:asciiTheme="minorBidi" w:hAnsiTheme="minorBidi" w:cstheme="minorBidi"/>
                <w:color w:val="000000" w:themeColor="text1"/>
                <w:sz w:val="18"/>
                <w:szCs w:val="18"/>
              </w:rPr>
              <w:t xml:space="preserve"> -</w:t>
            </w:r>
            <w:r>
              <w:rPr>
                <w:rFonts w:asciiTheme="minorBidi" w:hAnsiTheme="minorBidi" w:cstheme="minorBidi"/>
                <w:color w:val="000000" w:themeColor="text1"/>
                <w:sz w:val="18"/>
                <w:szCs w:val="18"/>
              </w:rPr>
              <w:t xml:space="preserve"> 60</w:t>
            </w:r>
            <w:r w:rsidRPr="00081AC5">
              <w:rPr>
                <w:rFonts w:asciiTheme="minorBidi" w:hAnsiTheme="minorBidi" w:cstheme="minorBidi"/>
                <w:color w:val="000000" w:themeColor="text1"/>
                <w:sz w:val="18"/>
                <w:szCs w:val="18"/>
              </w:rPr>
              <w:t>%]</w:t>
            </w:r>
          </w:p>
          <w:p w14:paraId="664EFE78"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tcPr>
          <w:p w14:paraId="7F852D30" w14:textId="5F049C1E"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fldChar w:fldCharType="begin">
                <w:fldData xml:space="preserve">PEVuZE5vdGU+PENpdGU+PEF1dGhvcj5GYW5nPC9BdXRob3I+PFllYXI+MjAyMjwvWWVhcj48UmVj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</w:fldData>
              </w:fldChar>
            </w:r>
            <w:r w:rsidR="00525C74">
              <w:instrText xml:space="preserve"> ADDIN EN.CITE </w:instrText>
            </w:r>
            <w:r w:rsidR="00525C74">
              <w:fldChar w:fldCharType="begin">
                <w:fldData xml:space="preserve">PEVuZE5vdGU+PENpdGU+PEF1dGhvcj5GYW5nPC9BdXRob3I+PFllYXI+MjAyMjwvWWVhcj48UmVj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</w:fldData>
              </w:fldChar>
            </w:r>
            <w:r w:rsidR="00525C74">
              <w:instrText xml:space="preserve"> ADDIN EN.CITE.DATA </w:instrText>
            </w:r>
            <w:r w:rsidR="00525C74">
              <w:fldChar w:fldCharType="end"/>
            </w:r>
            <w:r>
              <w:fldChar w:fldCharType="separate"/>
            </w:r>
            <w:r w:rsidRPr="001D685B">
              <w:rPr>
                <w:noProof/>
                <w:vertAlign w:val="superscript"/>
              </w:rPr>
              <w:t>[14-17]</w:t>
            </w:r>
            <w:r>
              <w:fldChar w:fldCharType="end"/>
            </w:r>
          </w:p>
        </w:tc>
      </w:tr>
      <w:tr w:rsidR="00E26A43" w:rsidRPr="001C45E7" w14:paraId="00D4DA37"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0A2BDF8A" w14:textId="799E2199" w:rsidR="00E26A43" w:rsidRPr="006D4C74" w:rsidRDefault="00E26A43" w:rsidP="00E26A43">
            <w:pPr>
              <w:spacing w:before="0" w:after="0"/>
              <w:rPr>
                <w:rFonts w:asciiTheme="minorBidi" w:hAnsiTheme="minorBidi" w:cstheme="minorBidi"/>
                <w:b w:val="0"/>
                <w:bCs w:val="0"/>
                <w:color w:val="000000" w:themeColor="text1"/>
                <w:sz w:val="18"/>
                <w:szCs w:val="18"/>
              </w:rPr>
            </w:pPr>
            <w:r w:rsidRPr="00081AC5">
              <w:rPr>
                <w:rFonts w:asciiTheme="minorBidi" w:hAnsiTheme="minorBidi" w:cstheme="minorBidi"/>
                <w:b w:val="0"/>
                <w:bCs w:val="0"/>
                <w:color w:val="000000" w:themeColor="text1"/>
                <w:sz w:val="18"/>
                <w:szCs w:val="18"/>
              </w:rPr>
              <w:t xml:space="preserve">Probability of vertical transmission from mothers with late syphilis </w:t>
            </w:r>
          </w:p>
        </w:tc>
        <w:tc>
          <w:tcPr>
            <w:tcW w:w="3702" w:type="dxa"/>
          </w:tcPr>
          <w:p w14:paraId="2D2DDF2E" w14:textId="77777777" w:rsidR="00E26A43" w:rsidRPr="00081AC5"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081AC5">
              <w:rPr>
                <w:rFonts w:asciiTheme="minorBidi" w:hAnsiTheme="minorBidi" w:cstheme="minorBidi"/>
                <w:color w:val="000000" w:themeColor="text1"/>
                <w:sz w:val="18"/>
                <w:szCs w:val="18"/>
              </w:rPr>
              <w:t>10% [0.05 -15%]</w:t>
            </w:r>
          </w:p>
          <w:p w14:paraId="502B75D7"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tcPr>
          <w:p w14:paraId="2E54A89A"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784CE7B2"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71DAF0C5" w14:textId="69F0FABB" w:rsidR="00E26A43" w:rsidRPr="00463BD8" w:rsidRDefault="00E26A43" w:rsidP="00E26A43">
            <w:pPr>
              <w:spacing w:before="0" w:after="0"/>
              <w:rPr>
                <w:rFonts w:asciiTheme="minorBidi" w:hAnsiTheme="minorBidi" w:cstheme="minorBidi"/>
                <w:b w:val="0"/>
                <w:bCs w:val="0"/>
                <w:color w:val="000000" w:themeColor="text1"/>
                <w:sz w:val="18"/>
                <w:szCs w:val="18"/>
              </w:rPr>
            </w:pPr>
            <w:r w:rsidRPr="00463BD8">
              <w:rPr>
                <w:rFonts w:asciiTheme="minorBidi" w:hAnsiTheme="minorBidi" w:cstheme="minorBidi"/>
                <w:b w:val="0"/>
                <w:bCs w:val="0"/>
                <w:color w:val="000000" w:themeColor="text1"/>
                <w:sz w:val="18"/>
                <w:szCs w:val="18"/>
              </w:rPr>
              <w:t>Relative risk of vertical transmission among mothers with no prenatal screening (untreated syphilis)</w:t>
            </w:r>
          </w:p>
        </w:tc>
        <w:tc>
          <w:tcPr>
            <w:tcW w:w="3702" w:type="dxa"/>
          </w:tcPr>
          <w:p w14:paraId="7753AAC0" w14:textId="2C3994A4" w:rsidR="00E26A43" w:rsidRPr="00081AC5"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463BD8">
              <w:rPr>
                <w:rFonts w:asciiTheme="minorBidi" w:hAnsiTheme="minorBidi" w:cstheme="minorBidi"/>
                <w:color w:val="000000" w:themeColor="text1"/>
                <w:sz w:val="18"/>
                <w:szCs w:val="18"/>
              </w:rPr>
              <w:t xml:space="preserve"> 0.36</w:t>
            </w:r>
            <w:r>
              <w:rPr>
                <w:rFonts w:asciiTheme="minorBidi" w:hAnsiTheme="minorBidi" w:cstheme="minorBidi"/>
                <w:color w:val="000000" w:themeColor="text1"/>
                <w:sz w:val="18"/>
                <w:szCs w:val="18"/>
              </w:rPr>
              <w:t xml:space="preserve"> [</w:t>
            </w:r>
            <w:r w:rsidRPr="00463BD8">
              <w:rPr>
                <w:rFonts w:asciiTheme="minorBidi" w:hAnsiTheme="minorBidi" w:cstheme="minorBidi"/>
                <w:color w:val="000000" w:themeColor="text1"/>
                <w:sz w:val="18"/>
                <w:szCs w:val="18"/>
              </w:rPr>
              <w:t>0.28</w:t>
            </w:r>
            <w:r>
              <w:rPr>
                <w:rFonts w:asciiTheme="minorBidi" w:hAnsiTheme="minorBidi" w:cstheme="minorBidi"/>
                <w:color w:val="000000" w:themeColor="text1"/>
                <w:sz w:val="18"/>
                <w:szCs w:val="18"/>
              </w:rPr>
              <w:t xml:space="preserve"> - </w:t>
            </w:r>
            <w:r w:rsidRPr="00463BD8">
              <w:rPr>
                <w:rFonts w:asciiTheme="minorBidi" w:hAnsiTheme="minorBidi" w:cstheme="minorBidi"/>
                <w:color w:val="000000" w:themeColor="text1"/>
                <w:sz w:val="18"/>
                <w:szCs w:val="18"/>
              </w:rPr>
              <w:t>0.449</w:t>
            </w:r>
            <w:r>
              <w:rPr>
                <w:rFonts w:asciiTheme="minorBidi" w:hAnsiTheme="minorBidi" w:cstheme="minorBidi"/>
                <w:color w:val="000000" w:themeColor="text1"/>
                <w:sz w:val="18"/>
                <w:szCs w:val="18"/>
              </w:rPr>
              <w:t>]</w:t>
            </w:r>
          </w:p>
        </w:tc>
        <w:tc>
          <w:tcPr>
            <w:tcW w:w="3117" w:type="dxa"/>
          </w:tcPr>
          <w:p w14:paraId="0EB374B6" w14:textId="65007655" w:rsidR="00E26A43" w:rsidRDefault="00E26A43" w:rsidP="00E26A43">
            <w:pPr>
              <w:cnfStyle w:val="000000000000" w:firstRow="0" w:lastRow="0" w:firstColumn="0" w:lastColumn="0" w:oddVBand="0" w:evenVBand="0" w:oddHBand="0" w:evenHBand="0" w:firstRowFirstColumn="0" w:firstRowLastColumn="0" w:lastRowFirstColumn="0" w:lastRowLastColumn="0"/>
            </w:pPr>
            <w:r>
              <w:t xml:space="preserve"> </w:t>
            </w:r>
            <w:r>
              <w:fldChar w:fldCharType="begin"/>
            </w:r>
            <w:r w:rsidR="00525C74">
              <w:instrText xml:space="preserve"> ADDIN EN.CITE &lt;EndNote&gt;&lt;Cite&gt;&lt;Author&gt;Qin JiaBi&lt;/Author&gt;&lt;Year&gt;2014&lt;/Year&gt;&lt;RecNum&gt;1259&lt;/RecNum&gt;&lt;DisplayText&gt;&lt;style face="superscript"&gt;[18]&lt;/style&gt;&lt;/DisplayText&gt;&lt;record&gt;&lt;rec-number&gt;1259&lt;/rec-number&gt;&lt;foreign-keys&gt;&lt;key app="EN" db-id="xrzs0t9aq90fz3epr5zx0p99vxx0ftpxw0s0" timestamp="1740685810"&gt;1259&lt;/key&gt;&lt;/foreign-keys&gt;&lt;ref-type name="Journal Article"&gt;17&lt;/ref-type&gt;&lt;contributors&gt;&lt;authors&gt;&lt;author&gt;Qin JiaBi, Qin JiaBi&lt;/author&gt;&lt;author&gt;Yang TuBao, Yang TuBao&lt;/author&gt;&lt;author&gt;Xiao ShuiYuan, Xiao ShuiYuan&lt;/author&gt;&lt;author&gt;Tan HongZhuan, Tan HongZhuan&lt;/author&gt;&lt;author&gt;Feng TieJian, Feng TieJian&lt;/author&gt;&lt;author&gt;Fu HanLin, Fu HanLin&lt;/author&gt;&lt;/authors&gt;&lt;/contributors&gt;&lt;titles&gt;&lt;title&gt;Reported estimates of adverse pregnancy outcomes among women with and without syphilis: a systematic review and meta-analysis&lt;/title&gt;&lt;/titles&gt;&lt;dates&gt;&lt;year&gt;2014&lt;/year&gt;&lt;/dates&gt;&lt;urls&gt;&lt;/urls&gt;&lt;/record&gt;&lt;/Cite&gt;&lt;/EndNote&gt;</w:instrText>
            </w:r>
            <w:r>
              <w:fldChar w:fldCharType="separate"/>
            </w:r>
            <w:r w:rsidRPr="001D685B">
              <w:rPr>
                <w:noProof/>
                <w:vertAlign w:val="superscript"/>
              </w:rPr>
              <w:t>[18]</w:t>
            </w:r>
            <w:r>
              <w:fldChar w:fldCharType="end"/>
            </w:r>
          </w:p>
          <w:p w14:paraId="5FCA8B3F"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716636DD"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784C2D13" w14:textId="13DD069D" w:rsidR="00E26A43" w:rsidRPr="00463BD8" w:rsidRDefault="00E26A43" w:rsidP="00E26A43">
            <w:pPr>
              <w:spacing w:before="0" w:after="0"/>
              <w:rPr>
                <w:rFonts w:asciiTheme="minorBidi" w:hAnsiTheme="minorBidi" w:cstheme="minorBidi"/>
                <w:b w:val="0"/>
                <w:bCs w:val="0"/>
                <w:color w:val="000000" w:themeColor="text1"/>
                <w:sz w:val="18"/>
                <w:szCs w:val="18"/>
              </w:rPr>
            </w:pPr>
            <w:r w:rsidRPr="00463BD8">
              <w:rPr>
                <w:rFonts w:asciiTheme="minorBidi" w:hAnsiTheme="minorBidi" w:cstheme="minorBidi"/>
                <w:b w:val="0"/>
                <w:bCs w:val="0"/>
                <w:color w:val="000000" w:themeColor="text1"/>
                <w:sz w:val="18"/>
                <w:szCs w:val="18"/>
              </w:rPr>
              <w:t>Relative risk of vertical transmission among mothers receiving prenatal screening (syphilis treatment)</w:t>
            </w:r>
          </w:p>
        </w:tc>
        <w:tc>
          <w:tcPr>
            <w:tcW w:w="3702" w:type="dxa"/>
          </w:tcPr>
          <w:p w14:paraId="75907570" w14:textId="0CC7320E" w:rsidR="00E26A43" w:rsidRPr="00463BD8"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463BD8">
              <w:rPr>
                <w:rFonts w:asciiTheme="minorBidi" w:hAnsiTheme="minorBidi" w:cstheme="minorBidi"/>
                <w:color w:val="000000" w:themeColor="text1"/>
                <w:sz w:val="18"/>
                <w:szCs w:val="18"/>
              </w:rPr>
              <w:t>First trimester= 0.104 [0.077 - 0.14]</w:t>
            </w:r>
          </w:p>
          <w:p w14:paraId="6E34C8BE" w14:textId="5DF67702"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Second trimester= </w:t>
            </w:r>
            <w:r w:rsidRPr="00463BD8">
              <w:rPr>
                <w:rFonts w:asciiTheme="minorBidi" w:hAnsiTheme="minorBidi" w:cstheme="minorBidi"/>
                <w:color w:val="000000" w:themeColor="text1"/>
                <w:sz w:val="18"/>
                <w:szCs w:val="18"/>
              </w:rPr>
              <w:t>0.176</w:t>
            </w:r>
            <w:r>
              <w:rPr>
                <w:rFonts w:asciiTheme="minorBidi" w:hAnsiTheme="minorBidi" w:cstheme="minorBidi"/>
                <w:color w:val="000000" w:themeColor="text1"/>
                <w:sz w:val="18"/>
                <w:szCs w:val="18"/>
              </w:rPr>
              <w:t xml:space="preserve"> [</w:t>
            </w:r>
            <w:r w:rsidRPr="00463BD8">
              <w:rPr>
                <w:rFonts w:asciiTheme="minorBidi" w:hAnsiTheme="minorBidi" w:cstheme="minorBidi"/>
                <w:color w:val="000000" w:themeColor="text1"/>
                <w:sz w:val="18"/>
                <w:szCs w:val="18"/>
              </w:rPr>
              <w:t>0.118</w:t>
            </w:r>
            <w:r>
              <w:rPr>
                <w:rFonts w:asciiTheme="minorBidi" w:hAnsiTheme="minorBidi" w:cstheme="minorBidi"/>
                <w:color w:val="000000" w:themeColor="text1"/>
                <w:sz w:val="18"/>
                <w:szCs w:val="18"/>
              </w:rPr>
              <w:t xml:space="preserve"> - </w:t>
            </w:r>
            <w:r w:rsidRPr="00463BD8">
              <w:rPr>
                <w:rFonts w:asciiTheme="minorBidi" w:hAnsiTheme="minorBidi" w:cstheme="minorBidi"/>
                <w:color w:val="000000" w:themeColor="text1"/>
                <w:sz w:val="18"/>
                <w:szCs w:val="18"/>
              </w:rPr>
              <w:t>0.254</w:t>
            </w:r>
            <w:r>
              <w:rPr>
                <w:rFonts w:asciiTheme="minorBidi" w:hAnsiTheme="minorBidi" w:cstheme="minorBidi"/>
                <w:color w:val="000000" w:themeColor="text1"/>
                <w:sz w:val="18"/>
                <w:szCs w:val="18"/>
              </w:rPr>
              <w:t>]</w:t>
            </w:r>
          </w:p>
          <w:p w14:paraId="1D6A38ED" w14:textId="013173E9" w:rsidR="00E26A43" w:rsidRPr="00081AC5"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Third trimester = </w:t>
            </w:r>
            <w:r w:rsidRPr="00463BD8">
              <w:rPr>
                <w:rFonts w:asciiTheme="minorBidi" w:hAnsiTheme="minorBidi" w:cstheme="minorBidi"/>
                <w:color w:val="000000" w:themeColor="text1"/>
                <w:sz w:val="18"/>
                <w:szCs w:val="18"/>
              </w:rPr>
              <w:t xml:space="preserve">0.406 </w:t>
            </w:r>
            <w:r>
              <w:rPr>
                <w:rFonts w:asciiTheme="minorBidi" w:hAnsiTheme="minorBidi" w:cstheme="minorBidi"/>
                <w:color w:val="000000" w:themeColor="text1"/>
                <w:sz w:val="18"/>
                <w:szCs w:val="18"/>
              </w:rPr>
              <w:t>[</w:t>
            </w:r>
            <w:r w:rsidRPr="00463BD8">
              <w:rPr>
                <w:rFonts w:asciiTheme="minorBidi" w:hAnsiTheme="minorBidi" w:cstheme="minorBidi"/>
                <w:color w:val="000000" w:themeColor="text1"/>
                <w:sz w:val="18"/>
                <w:szCs w:val="18"/>
              </w:rPr>
              <w:t>0.313</w:t>
            </w:r>
            <w:r>
              <w:rPr>
                <w:rFonts w:asciiTheme="minorBidi" w:hAnsiTheme="minorBidi" w:cstheme="minorBidi"/>
                <w:color w:val="000000" w:themeColor="text1"/>
                <w:sz w:val="18"/>
                <w:szCs w:val="18"/>
              </w:rPr>
              <w:t xml:space="preserve"> -</w:t>
            </w:r>
            <w:r w:rsidRPr="00463BD8">
              <w:rPr>
                <w:rFonts w:asciiTheme="minorBidi" w:hAnsiTheme="minorBidi" w:cstheme="minorBidi"/>
                <w:color w:val="000000" w:themeColor="text1"/>
                <w:sz w:val="18"/>
                <w:szCs w:val="18"/>
              </w:rPr>
              <w:t xml:space="preserve"> 0.507</w:t>
            </w:r>
            <w:r>
              <w:rPr>
                <w:rFonts w:asciiTheme="minorBidi" w:hAnsiTheme="minorBidi" w:cstheme="minorBidi"/>
                <w:color w:val="000000" w:themeColor="text1"/>
                <w:sz w:val="18"/>
                <w:szCs w:val="18"/>
              </w:rPr>
              <w:t>]</w:t>
            </w:r>
          </w:p>
        </w:tc>
        <w:tc>
          <w:tcPr>
            <w:tcW w:w="3117" w:type="dxa"/>
          </w:tcPr>
          <w:p w14:paraId="772CD9FB" w14:textId="7501F6B0" w:rsidR="00E26A43" w:rsidRDefault="00E26A43" w:rsidP="00E26A43">
            <w:pPr>
              <w:cnfStyle w:val="000000000000" w:firstRow="0" w:lastRow="0" w:firstColumn="0" w:lastColumn="0" w:oddVBand="0" w:evenVBand="0" w:oddHBand="0" w:evenHBand="0" w:firstRowFirstColumn="0" w:firstRowLastColumn="0" w:lastRowFirstColumn="0" w:lastRowLastColumn="0"/>
            </w:pPr>
            <w:r>
              <w:t xml:space="preserve"> </w:t>
            </w:r>
            <w:r>
              <w:fldChar w:fldCharType="begin"/>
            </w:r>
            <w:r w:rsidR="00525C74">
              <w:instrText xml:space="preserve"> ADDIN EN.CITE &lt;EndNote&gt;&lt;Cite&gt;&lt;Author&gt;Qin JiaBi&lt;/Author&gt;&lt;Year&gt;2014&lt;/Year&gt;&lt;RecNum&gt;1259&lt;/RecNum&gt;&lt;DisplayText&gt;&lt;style face="superscript"&gt;[18]&lt;/style&gt;&lt;/DisplayText&gt;&lt;record&gt;&lt;rec-number&gt;1259&lt;/rec-number&gt;&lt;foreign-keys&gt;&lt;key app="EN" db-id="xrzs0t9aq90fz3epr5zx0p99vxx0ftpxw0s0" timestamp="1740685810"&gt;1259&lt;/key&gt;&lt;/foreign-keys&gt;&lt;ref-type name="Journal Article"&gt;17&lt;/ref-type&gt;&lt;contributors&gt;&lt;authors&gt;&lt;author&gt;Qin JiaBi, Qin JiaBi&lt;/author&gt;&lt;author&gt;Yang TuBao, Yang TuBao&lt;/author&gt;&lt;author&gt;Xiao ShuiYuan, Xiao ShuiYuan&lt;/author&gt;&lt;author&gt;Tan HongZhuan, Tan HongZhuan&lt;/author&gt;&lt;author&gt;Feng TieJian, Feng TieJian&lt;/author&gt;&lt;author&gt;Fu HanLin, Fu HanLin&lt;/author&gt;&lt;/authors&gt;&lt;/contributors&gt;&lt;titles&gt;&lt;title&gt;Reported estimates of adverse pregnancy outcomes among women with and without syphilis: a systematic review and meta-analysis&lt;/title&gt;&lt;/titles&gt;&lt;dates&gt;&lt;year&gt;2014&lt;/year&gt;&lt;/dates&gt;&lt;urls&gt;&lt;/urls&gt;&lt;/record&gt;&lt;/Cite&gt;&lt;/EndNote&gt;</w:instrText>
            </w:r>
            <w:r>
              <w:fldChar w:fldCharType="separate"/>
            </w:r>
            <w:r w:rsidRPr="001D685B">
              <w:rPr>
                <w:noProof/>
                <w:vertAlign w:val="superscript"/>
              </w:rPr>
              <w:t>[18]</w:t>
            </w:r>
            <w:r>
              <w:fldChar w:fldCharType="end"/>
            </w:r>
          </w:p>
          <w:p w14:paraId="0F169BDD" w14:textId="77777777"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16046925"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1F64FA84" w14:textId="299332A7" w:rsidR="00E26A43" w:rsidRPr="006D4C74" w:rsidRDefault="00E26A43" w:rsidP="00E26A43">
            <w:pPr>
              <w:spacing w:before="0" w:after="0"/>
              <w:rPr>
                <w:rFonts w:asciiTheme="minorBidi" w:hAnsiTheme="minorBidi" w:cstheme="minorBidi"/>
                <w:b w:val="0"/>
                <w:bCs w:val="0"/>
                <w:color w:val="000000" w:themeColor="text1"/>
                <w:sz w:val="18"/>
                <w:szCs w:val="18"/>
              </w:rPr>
            </w:pPr>
            <w:r>
              <w:rPr>
                <w:rFonts w:asciiTheme="minorBidi" w:hAnsiTheme="minorBidi" w:cstheme="minorBidi"/>
                <w:b w:val="0"/>
                <w:bCs w:val="0"/>
                <w:color w:val="000000" w:themeColor="text1"/>
                <w:sz w:val="18"/>
                <w:szCs w:val="18"/>
              </w:rPr>
              <w:t>Maternal treatment success in preventing congenital syphilis</w:t>
            </w:r>
            <w:r w:rsidRPr="006D4C74">
              <w:rPr>
                <w:rFonts w:asciiTheme="minorBidi" w:hAnsiTheme="minorBidi" w:cstheme="minorBidi"/>
                <w:b w:val="0"/>
                <w:bCs w:val="0"/>
                <w:color w:val="000000" w:themeColor="text1"/>
                <w:sz w:val="18"/>
                <w:szCs w:val="18"/>
              </w:rPr>
              <w:t xml:space="preserve"> </w:t>
            </w:r>
          </w:p>
        </w:tc>
        <w:tc>
          <w:tcPr>
            <w:tcW w:w="3702" w:type="dxa"/>
          </w:tcPr>
          <w:p w14:paraId="7FEB5106" w14:textId="2C7B9167" w:rsidR="00E26A43" w:rsidRPr="00081AC5"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100%</w:t>
            </w:r>
          </w:p>
        </w:tc>
        <w:tc>
          <w:tcPr>
            <w:tcW w:w="3117" w:type="dxa"/>
          </w:tcPr>
          <w:p w14:paraId="0190406E" w14:textId="40526A8F"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fldChar w:fldCharType="begin"/>
            </w:r>
            <w:r w:rsidR="00525C74">
              <w:rPr>
                <w:rFonts w:asciiTheme="minorBidi" w:hAnsiTheme="minorBidi" w:cstheme="minorBidi"/>
                <w:color w:val="000000" w:themeColor="text1"/>
                <w:sz w:val="18"/>
                <w:szCs w:val="18"/>
              </w:rPr>
              <w:instrText xml:space="preserve"> ADDIN EN.CITE &lt;EndNote&gt;&lt;Cite&gt;&lt;Author&gt;Alexander&lt;/Author&gt;&lt;Year&gt;1999&lt;/Year&gt;&lt;RecNum&gt;2501&lt;/RecNum&gt;&lt;DisplayText&gt;&lt;style face="superscript"&gt;[19]&lt;/style&gt;&lt;/DisplayText&gt;&lt;record&gt;&lt;rec-number&gt;2501&lt;/rec-number&gt;&lt;foreign-keys&gt;&lt;key app="EN" db-id="xrzs0t9aq90fz3epr5zx0p99vxx0ftpxw0s0" timestamp="1778531040"&gt;2501&lt;/key&gt;&lt;/foreign-keys&gt;&lt;ref-type name="Journal Article"&gt;17&lt;/ref-type&gt;&lt;contributors&gt;&lt;authors&gt;&lt;author&gt;Alexander, James M&lt;/author&gt;&lt;author&gt;Sheffield, Jeanne S&lt;/author&gt;&lt;author&gt;Sanchez, Pablo J&lt;/author&gt;&lt;author&gt;Mayfield, John&lt;/author&gt;&lt;author&gt;Wendel Jr, George D&lt;/author&gt;&lt;/authors&gt;&lt;/contributors&gt;&lt;titles&gt;&lt;title&gt;Efficacy of treatment for syphilis in pregnancy&lt;/title&gt;&lt;secondary-title&gt;Obstetrics &amp;amp; Gynecology&lt;/secondary-title&gt;&lt;/titles&gt;&lt;periodical&gt;&lt;full-title&gt;Obstetrics &amp;amp; Gynecology&lt;/full-title&gt;&lt;/periodical&gt;&lt;pages&gt;5-8&lt;/pages&gt;&lt;volume&gt;93&lt;/volume&gt;&lt;number&gt;1&lt;/number&gt;&lt;dates&gt;&lt;year&gt;1999&lt;/year&gt;&lt;/dates&gt;&lt;isbn&gt;0029-7844&lt;/isbn&gt;&lt;urls&gt;&lt;/urls&gt;&lt;/record&gt;&lt;/Cite&gt;&lt;/EndNote&gt;</w:instrText>
            </w:r>
            <w:r>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[19]</w:t>
            </w:r>
            <w:r>
              <w:rPr>
                <w:rFonts w:asciiTheme="minorBidi" w:hAnsiTheme="minorBidi" w:cstheme="minorBidi"/>
                <w:color w:val="000000" w:themeColor="text1"/>
                <w:sz w:val="18"/>
                <w:szCs w:val="18"/>
              </w:rPr>
              <w:fldChar w:fldCharType="end"/>
            </w:r>
          </w:p>
        </w:tc>
      </w:tr>
      <w:tr w:rsidR="00E26A43" w:rsidRPr="001C45E7" w14:paraId="29BB802F" w14:textId="77777777" w:rsidTr="004954D3">
        <w:tc>
          <w:tcPr>
            <w:cnfStyle w:val="001000000000" w:firstRow="0" w:lastRow="0" w:firstColumn="1" w:lastColumn="0" w:oddVBand="0" w:evenVBand="0" w:oddHBand="0" w:evenHBand="0" w:firstRowFirstColumn="0" w:firstRowLastColumn="0" w:lastRowFirstColumn="0" w:lastRowLastColumn="0"/>
            <w:tcW w:w="3116" w:type="dxa"/>
          </w:tcPr>
          <w:p w14:paraId="2A260D78" w14:textId="0DFF3D57" w:rsidR="00E26A43" w:rsidRPr="006D4C74" w:rsidRDefault="00E26A43" w:rsidP="00E26A43">
            <w:pPr>
              <w:spacing w:before="0" w:after="0"/>
              <w:rPr>
                <w:rFonts w:asciiTheme="minorBidi" w:hAnsiTheme="minorBidi" w:cstheme="minorBidi"/>
                <w:b w:val="0"/>
                <w:bCs w:val="0"/>
                <w:color w:val="000000" w:themeColor="text1"/>
                <w:sz w:val="18"/>
                <w:szCs w:val="18"/>
              </w:rPr>
            </w:pPr>
            <w:r w:rsidRPr="006D4C74">
              <w:rPr>
                <w:rFonts w:asciiTheme="minorBidi" w:hAnsiTheme="minorBidi" w:cstheme="minorBidi"/>
                <w:b w:val="0"/>
                <w:bCs w:val="0"/>
                <w:color w:val="000000" w:themeColor="text1"/>
                <w:sz w:val="18"/>
                <w:szCs w:val="18"/>
              </w:rPr>
              <w:t>Proportion of multi</w:t>
            </w:r>
            <w:r>
              <w:rPr>
                <w:rFonts w:asciiTheme="minorBidi" w:hAnsiTheme="minorBidi" w:cstheme="minorBidi"/>
                <w:b w:val="0"/>
                <w:bCs w:val="0"/>
                <w:color w:val="000000" w:themeColor="text1"/>
                <w:sz w:val="18"/>
                <w:szCs w:val="18"/>
              </w:rPr>
              <w:t>-</w:t>
            </w:r>
            <w:r w:rsidRPr="006D4C74">
              <w:rPr>
                <w:rFonts w:asciiTheme="minorBidi" w:hAnsiTheme="minorBidi" w:cstheme="minorBidi"/>
                <w:b w:val="0"/>
                <w:bCs w:val="0"/>
                <w:color w:val="000000" w:themeColor="text1"/>
                <w:sz w:val="18"/>
                <w:szCs w:val="18"/>
              </w:rPr>
              <w:t>births (not singleton)</w:t>
            </w:r>
          </w:p>
        </w:tc>
        <w:tc>
          <w:tcPr>
            <w:tcW w:w="3702" w:type="dxa"/>
          </w:tcPr>
          <w:p w14:paraId="10DF6F7E" w14:textId="4C6D5C81" w:rsidR="00E26A43" w:rsidRPr="00081AC5"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3.1%</w:t>
            </w:r>
          </w:p>
        </w:tc>
        <w:tc>
          <w:tcPr>
            <w:tcW w:w="3117" w:type="dxa"/>
          </w:tcPr>
          <w:p w14:paraId="66C4DF68" w14:textId="278983FA" w:rsidR="00E26A43" w:rsidRPr="001C45E7"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fldChar w:fldCharType="begin"/>
            </w:r>
            <w:r w:rsidR="00525C74">
              <w:rPr>
                <w:rFonts w:asciiTheme="minorBidi" w:hAnsiTheme="minorBidi" w:cstheme="minorBidi"/>
                <w:color w:val="000000" w:themeColor="text1"/>
                <w:sz w:val="18"/>
                <w:szCs w:val="18"/>
              </w:rPr>
              <w:instrText xml:space="preserve"> ADDIN EN.CITE &lt;EndNote&gt;&lt;Cite&gt;&lt;Author&gt;March of Dimes&lt;/Author&gt;&lt;Year&gt;2023&lt;/Year&gt;&lt;RecNum&gt;1256&lt;/RecNum&gt;&lt;DisplayText&gt;&lt;style face="superscript"&gt;[20]&lt;/style&gt;&lt;/DisplayText&gt;&lt;record&gt;&lt;rec-number&gt;1256&lt;/rec-number&gt;&lt;foreign-keys&gt;&lt;key app="EN" db-id="xrzs0t9aq90fz3epr5zx0p99vxx0ftpxw0s0" timestamp="1740684163"&gt;1256&lt;/key&gt;&lt;/foreign-keys&gt;&lt;ref-type name="Web Page"&gt;12&lt;/ref-type&gt;&lt;contributors&gt;&lt;authors&gt;&lt;author&gt;March of Dimes, &lt;/author&gt;&lt;/authors&gt;&lt;/contributors&gt;&lt;titles&gt;&lt;title&gt;SINGLETONS &amp;amp; MULTIPLES&lt;/title&gt;&lt;/titles&gt;&lt;number&gt;02/01/2025&lt;/number&gt;&lt;dates&gt;&lt;year&gt;2023&lt;/year&gt;&lt;/dates&gt;&lt;urls&gt;&lt;related-urls&gt;&lt;url&gt;https://www.marchofdimes.org/peristats/data?reg=99&amp;amp;top=7&amp;amp;stop=72&amp;amp;lev=1&amp;amp;slev=1&amp;amp;obj=1&lt;/url&gt;&lt;/related-urls&gt;&lt;/urls&gt;&lt;/record&gt;&lt;/Cite&gt;&lt;/EndNote&gt;</w:instrText>
            </w:r>
            <w:r>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[20]</w:t>
            </w:r>
            <w:r>
              <w:rPr>
                <w:rFonts w:asciiTheme="minorBidi" w:hAnsiTheme="minorBidi" w:cstheme="minorBidi"/>
                <w:color w:val="000000" w:themeColor="text1"/>
                <w:sz w:val="18"/>
                <w:szCs w:val="18"/>
              </w:rPr>
              <w:fldChar w:fldCharType="end"/>
            </w:r>
          </w:p>
        </w:tc>
      </w:tr>
      <w:tr w:rsidR="00E26A43" w:rsidRPr="001C45E7" w14:paraId="41FE4202"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4767DBEC" w14:textId="70D579AC" w:rsidR="00E26A43" w:rsidRPr="00FD7273" w:rsidRDefault="00E26A43" w:rsidP="00E26A43">
            <w:pPr>
              <w:spacing w:before="0" w:after="0"/>
              <w:rPr>
                <w:rFonts w:asciiTheme="minorBidi" w:hAnsiTheme="minorBidi" w:cstheme="minorBidi"/>
                <w:color w:val="000000" w:themeColor="text1"/>
                <w:sz w:val="18"/>
                <w:szCs w:val="18"/>
              </w:rPr>
            </w:pPr>
            <w:r w:rsidRPr="00FD7273">
              <w:rPr>
                <w:rFonts w:asciiTheme="minorBidi" w:hAnsiTheme="minorBidi" w:cstheme="minorBidi"/>
                <w:color w:val="000000" w:themeColor="text1"/>
                <w:sz w:val="18"/>
                <w:szCs w:val="18"/>
              </w:rPr>
              <w:t xml:space="preserve">Syphilis treatment cascade </w:t>
            </w:r>
          </w:p>
        </w:tc>
        <w:tc>
          <w:tcPr>
            <w:tcW w:w="3702" w:type="dxa"/>
            <w:shd w:val="clear" w:color="auto" w:fill="C1E4F5" w:themeFill="accent1" w:themeFillTint="33"/>
          </w:tcPr>
          <w:p w14:paraId="766CCA3E"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shd w:val="clear" w:color="auto" w:fill="C1E4F5" w:themeFill="accent1" w:themeFillTint="33"/>
          </w:tcPr>
          <w:p w14:paraId="4697A0BD"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388E9504" w14:textId="77777777" w:rsidTr="00FD7273">
        <w:tc>
          <w:tcPr>
            <w:cnfStyle w:val="001000000000" w:firstRow="0" w:lastRow="0" w:firstColumn="1" w:lastColumn="0" w:oddVBand="0" w:evenVBand="0" w:oddHBand="0" w:evenHBand="0" w:firstRowFirstColumn="0" w:firstRowLastColumn="0" w:lastRowFirstColumn="0" w:lastRowLastColumn="0"/>
            <w:tcW w:w="3116" w:type="dxa"/>
          </w:tcPr>
          <w:p w14:paraId="3E524CEE" w14:textId="29DB43A9" w:rsidR="00E26A43" w:rsidRPr="00FD7273" w:rsidRDefault="00E26A43" w:rsidP="00E26A43">
            <w:pPr>
              <w:spacing w:before="0" w:after="0"/>
              <w:rPr>
                <w:rFonts w:asciiTheme="minorBidi" w:hAnsiTheme="minorBidi" w:cstheme="minorBidi"/>
                <w:color w:val="000000" w:themeColor="text1"/>
                <w:sz w:val="18"/>
                <w:szCs w:val="18"/>
              </w:rPr>
            </w:pPr>
            <w:r w:rsidRPr="00FD7273">
              <w:rPr>
                <w:rFonts w:asciiTheme="minorBidi" w:hAnsiTheme="minorBidi" w:cstheme="minorBidi"/>
                <w:b w:val="0"/>
                <w:bCs w:val="0"/>
                <w:color w:val="000000" w:themeColor="text1"/>
                <w:sz w:val="18"/>
                <w:szCs w:val="18"/>
              </w:rPr>
              <w:t>Proportion of diagnosed cases immediately treated</w:t>
            </w:r>
            <w:r>
              <w:rPr>
                <w:rFonts w:asciiTheme="minorBidi" w:hAnsiTheme="minorBidi" w:cstheme="minorBidi"/>
                <w:b w:val="0"/>
                <w:bCs w:val="0"/>
                <w:color w:val="000000" w:themeColor="text1"/>
                <w:sz w:val="18"/>
                <w:szCs w:val="18"/>
              </w:rPr>
              <w:t xml:space="preserve"> (within 30 days)</w:t>
            </w:r>
          </w:p>
        </w:tc>
        <w:tc>
          <w:tcPr>
            <w:tcW w:w="3702" w:type="dxa"/>
          </w:tcPr>
          <w:p w14:paraId="765E229F" w14:textId="68BE080B"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89%</w:t>
            </w:r>
          </w:p>
        </w:tc>
        <w:tc>
          <w:tcPr>
            <w:tcW w:w="3117" w:type="dxa"/>
          </w:tcPr>
          <w:p w14:paraId="146317A3"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5D2CBA8B" w14:textId="77777777" w:rsidTr="00FD7273">
        <w:tc>
          <w:tcPr>
            <w:cnfStyle w:val="001000000000" w:firstRow="0" w:lastRow="0" w:firstColumn="1" w:lastColumn="0" w:oddVBand="0" w:evenVBand="0" w:oddHBand="0" w:evenHBand="0" w:firstRowFirstColumn="0" w:firstRowLastColumn="0" w:lastRowFirstColumn="0" w:lastRowLastColumn="0"/>
            <w:tcW w:w="3116" w:type="dxa"/>
          </w:tcPr>
          <w:p w14:paraId="23728115" w14:textId="3072D934" w:rsidR="00E26A43" w:rsidRPr="00FD7273" w:rsidRDefault="00E26A43" w:rsidP="00E26A43">
            <w:pPr>
              <w:spacing w:before="0" w:after="0"/>
              <w:rPr>
                <w:rFonts w:asciiTheme="minorBidi" w:hAnsiTheme="minorBidi" w:cstheme="minorBidi"/>
                <w:color w:val="000000" w:themeColor="text1"/>
                <w:sz w:val="18"/>
                <w:szCs w:val="18"/>
              </w:rPr>
            </w:pPr>
            <w:r w:rsidRPr="00FD7273">
              <w:rPr>
                <w:rFonts w:asciiTheme="minorBidi" w:hAnsiTheme="minorBidi" w:cstheme="minorBidi"/>
                <w:b w:val="0"/>
                <w:bCs w:val="0"/>
                <w:color w:val="000000" w:themeColor="text1"/>
                <w:sz w:val="18"/>
                <w:szCs w:val="18"/>
              </w:rPr>
              <w:t>Rate of delayed treatment</w:t>
            </w:r>
          </w:p>
        </w:tc>
        <w:tc>
          <w:tcPr>
            <w:tcW w:w="3702" w:type="dxa"/>
          </w:tcPr>
          <w:p w14:paraId="7ACEBBF2" w14:textId="131AF55B"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1.91 per month</w:t>
            </w:r>
          </w:p>
        </w:tc>
        <w:tc>
          <w:tcPr>
            <w:tcW w:w="3117" w:type="dxa"/>
          </w:tcPr>
          <w:p w14:paraId="680D3164"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42E6B5E4"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601CA281" w14:textId="52DF336A" w:rsidR="00E26A43" w:rsidRPr="00CD33D2" w:rsidRDefault="00E26A43" w:rsidP="00E26A43">
            <w:pPr>
              <w:spacing w:before="0" w:after="0"/>
              <w:rPr>
                <w:rFonts w:asciiTheme="minorBidi" w:hAnsiTheme="minorBidi" w:cstheme="minorBidi"/>
                <w:color w:val="000000" w:themeColor="text1"/>
                <w:sz w:val="18"/>
                <w:szCs w:val="18"/>
              </w:rPr>
            </w:pPr>
            <w:r w:rsidRPr="00CD33D2">
              <w:rPr>
                <w:rFonts w:asciiTheme="minorBidi" w:hAnsiTheme="minorBidi" w:cstheme="minorBidi"/>
                <w:color w:val="000000" w:themeColor="text1"/>
                <w:sz w:val="18"/>
                <w:szCs w:val="18"/>
              </w:rPr>
              <w:t xml:space="preserve">Contact tracing </w:t>
            </w:r>
          </w:p>
        </w:tc>
        <w:tc>
          <w:tcPr>
            <w:tcW w:w="3702" w:type="dxa"/>
            <w:shd w:val="clear" w:color="auto" w:fill="C1E4F5" w:themeFill="accent1" w:themeFillTint="33"/>
          </w:tcPr>
          <w:p w14:paraId="45930E66"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shd w:val="clear" w:color="auto" w:fill="C1E4F5" w:themeFill="accent1" w:themeFillTint="33"/>
          </w:tcPr>
          <w:p w14:paraId="359C293C"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141128B3" w14:textId="77777777" w:rsidTr="004954D3">
        <w:tc>
          <w:tcPr>
            <w:cnfStyle w:val="001000000000" w:firstRow="0" w:lastRow="0" w:firstColumn="1" w:lastColumn="0" w:oddVBand="0" w:evenVBand="0" w:oddHBand="0" w:evenHBand="0" w:firstRowFirstColumn="0" w:firstRowLastColumn="0" w:lastRowFirstColumn="0" w:lastRowLastColumn="0"/>
            <w:tcW w:w="3116" w:type="dxa"/>
            <w:vAlign w:val="center"/>
          </w:tcPr>
          <w:p w14:paraId="6DEE2D8F" w14:textId="2FD64B45" w:rsidR="00E26A43" w:rsidRPr="006D4C74" w:rsidRDefault="00E26A43" w:rsidP="00E26A43">
            <w:pPr>
              <w:spacing w:before="0" w:after="0"/>
              <w:rPr>
                <w:rFonts w:asciiTheme="minorBidi" w:hAnsiTheme="minorBidi" w:cstheme="minorBidi"/>
                <w:b w:val="0"/>
                <w:bCs w:val="0"/>
                <w:color w:val="000000" w:themeColor="text1"/>
                <w:sz w:val="18"/>
                <w:szCs w:val="18"/>
              </w:rPr>
            </w:pPr>
            <w:r>
              <w:rPr>
                <w:rFonts w:asciiTheme="minorBidi" w:hAnsiTheme="minorBidi" w:cstheme="minorBidi"/>
                <w:b w:val="0"/>
                <w:bCs w:val="0"/>
                <w:color w:val="000000" w:themeColor="text1"/>
                <w:sz w:val="18"/>
                <w:szCs w:val="18"/>
              </w:rPr>
              <w:lastRenderedPageBreak/>
              <w:t xml:space="preserve">Proportion of </w:t>
            </w:r>
            <w:r w:rsidRPr="00881505">
              <w:rPr>
                <w:rFonts w:asciiTheme="minorBidi" w:hAnsiTheme="minorBidi" w:cstheme="minorBidi"/>
                <w:b w:val="0"/>
                <w:bCs w:val="0"/>
                <w:color w:val="000000" w:themeColor="text1"/>
                <w:sz w:val="18"/>
                <w:szCs w:val="18"/>
              </w:rPr>
              <w:t>index cases interviewed</w:t>
            </w:r>
            <w:r>
              <w:rPr>
                <w:rFonts w:asciiTheme="minorBidi" w:hAnsiTheme="minorBidi" w:cstheme="minorBidi"/>
                <w:b w:val="0"/>
                <w:bCs w:val="0"/>
                <w:color w:val="000000" w:themeColor="text1"/>
                <w:sz w:val="18"/>
                <w:szCs w:val="18"/>
              </w:rPr>
              <w:t xml:space="preserve"> (with Early syphilis)</w:t>
            </w:r>
          </w:p>
        </w:tc>
        <w:tc>
          <w:tcPr>
            <w:tcW w:w="3702" w:type="dxa"/>
            <w:vAlign w:val="center"/>
          </w:tcPr>
          <w:p w14:paraId="6556C653" w14:textId="092F60B8"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881505">
              <w:rPr>
                <w:rFonts w:asciiTheme="minorBidi" w:hAnsiTheme="minorBidi" w:cstheme="minorBidi"/>
                <w:color w:val="000000" w:themeColor="text1"/>
                <w:sz w:val="18"/>
                <w:szCs w:val="18"/>
              </w:rPr>
              <w:t xml:space="preserve">80% </w:t>
            </w:r>
            <w:r>
              <w:rPr>
                <w:rFonts w:asciiTheme="minorBidi" w:hAnsiTheme="minorBidi" w:cstheme="minorBidi"/>
                <w:color w:val="000000" w:themeColor="text1"/>
                <w:sz w:val="18"/>
                <w:szCs w:val="18"/>
              </w:rPr>
              <w:t>[</w:t>
            </w:r>
            <w:r w:rsidRPr="00881505">
              <w:rPr>
                <w:rFonts w:asciiTheme="minorBidi" w:hAnsiTheme="minorBidi" w:cstheme="minorBidi"/>
                <w:color w:val="000000" w:themeColor="text1"/>
                <w:sz w:val="18"/>
                <w:szCs w:val="18"/>
              </w:rPr>
              <w:t>30</w:t>
            </w:r>
            <w:r>
              <w:rPr>
                <w:rFonts w:asciiTheme="minorBidi" w:hAnsiTheme="minorBidi" w:cstheme="minorBidi"/>
                <w:color w:val="000000" w:themeColor="text1"/>
                <w:sz w:val="18"/>
                <w:szCs w:val="18"/>
              </w:rPr>
              <w:t xml:space="preserve"> </w:t>
            </w:r>
            <w:r w:rsidRPr="00881505">
              <w:rPr>
                <w:rFonts w:asciiTheme="minorBidi" w:hAnsiTheme="minorBidi" w:cstheme="minorBidi"/>
                <w:color w:val="000000" w:themeColor="text1"/>
                <w:sz w:val="18"/>
                <w:szCs w:val="18"/>
              </w:rPr>
              <w:t>-</w:t>
            </w:r>
            <w:r>
              <w:rPr>
                <w:rFonts w:asciiTheme="minorBidi" w:hAnsiTheme="minorBidi" w:cstheme="minorBidi"/>
                <w:color w:val="000000" w:themeColor="text1"/>
                <w:sz w:val="18"/>
                <w:szCs w:val="18"/>
              </w:rPr>
              <w:t xml:space="preserve"> </w:t>
            </w:r>
            <w:r w:rsidRPr="00881505">
              <w:rPr>
                <w:rFonts w:asciiTheme="minorBidi" w:hAnsiTheme="minorBidi" w:cstheme="minorBidi"/>
                <w:color w:val="000000" w:themeColor="text1"/>
                <w:sz w:val="18"/>
                <w:szCs w:val="18"/>
              </w:rPr>
              <w:t>98%</w:t>
            </w:r>
            <w:r>
              <w:rPr>
                <w:rFonts w:asciiTheme="minorBidi" w:hAnsiTheme="minorBidi" w:cstheme="minorBidi"/>
                <w:color w:val="000000" w:themeColor="text1"/>
                <w:sz w:val="18"/>
                <w:szCs w:val="18"/>
              </w:rPr>
              <w:t>]</w:t>
            </w:r>
          </w:p>
        </w:tc>
        <w:tc>
          <w:tcPr>
            <w:tcW w:w="3117" w:type="dxa"/>
            <w:vMerge w:val="restart"/>
          </w:tcPr>
          <w:p w14:paraId="4D035643" w14:textId="2945CB3E"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fldChar w:fldCharType="begin">
                <w:fldData xml:space="preserve">PEVuZE5vdGU+PENpdGU+PEF1dGhvcj5Db3BlPC9BdXRob3I+PFllYXI+MjAyMjwvWWVhcj48UmVj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</w:fldData>
              </w:fldChar>
            </w:r>
            <w:r w:rsidR="00525C74">
              <w:rPr>
                <w:rFonts w:asciiTheme="minorBidi" w:hAnsiTheme="minorBidi" w:cstheme="minorBidi"/>
                <w:color w:val="000000" w:themeColor="text1"/>
                <w:sz w:val="18"/>
                <w:szCs w:val="18"/>
              </w:rPr>
              <w:instrText xml:space="preserve"> ADDIN EN.CITE </w:instrText>
            </w:r>
            <w:r w:rsidR="00525C74">
              <w:rPr>
                <w:rFonts w:asciiTheme="minorBidi" w:hAnsiTheme="minorBidi" w:cstheme="minorBidi"/>
                <w:color w:val="000000" w:themeColor="text1"/>
                <w:sz w:val="18"/>
                <w:szCs w:val="18"/>
              </w:rPr>
              <w:fldChar w:fldCharType="begin">
                <w:fldData xml:space="preserve">PEVuZE5vdGU+PENpdGU+PEF1dGhvcj5Db3BlPC9BdXRob3I+PFllYXI+MjAyMjwvWWVhcj48UmVj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</w:fldData>
              </w:fldChar>
            </w:r>
            <w:r w:rsidR="00525C74">
              <w:rPr>
                <w:rFonts w:asciiTheme="minorBidi" w:hAnsiTheme="minorBidi" w:cstheme="minorBidi"/>
                <w:color w:val="000000" w:themeColor="text1"/>
                <w:sz w:val="18"/>
                <w:szCs w:val="18"/>
              </w:rPr>
              <w:instrText xml:space="preserve"> ADDIN EN.CITE.DATA </w:instrText>
            </w:r>
            <w:r w:rsidR="00525C74">
              <w:rPr>
                <w:rFonts w:asciiTheme="minorBidi" w:hAnsiTheme="minorBidi" w:cstheme="minorBidi"/>
                <w:color w:val="000000" w:themeColor="text1"/>
                <w:sz w:val="18"/>
                <w:szCs w:val="18"/>
              </w:rPr>
            </w:r>
            <w:r w:rsidR="00525C74">
              <w:rPr>
                <w:rFonts w:asciiTheme="minorBidi" w:hAnsiTheme="minorBidi" w:cstheme="minorBidi"/>
                <w:color w:val="000000" w:themeColor="text1"/>
                <w:sz w:val="18"/>
                <w:szCs w:val="18"/>
              </w:rPr>
              <w:fldChar w:fldCharType="end"/>
            </w:r>
            <w:r>
              <w:rPr>
                <w:rFonts w:asciiTheme="minorBidi" w:hAnsiTheme="minorBidi" w:cstheme="minorBidi"/>
                <w:color w:val="000000" w:themeColor="text1"/>
                <w:sz w:val="18"/>
                <w:szCs w:val="18"/>
              </w:rPr>
            </w:r>
            <w:r>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[21-26]</w:t>
            </w:r>
            <w:r>
              <w:rPr>
                <w:rFonts w:asciiTheme="minorBidi" w:hAnsiTheme="minorBidi" w:cstheme="minorBidi"/>
                <w:color w:val="000000" w:themeColor="text1"/>
                <w:sz w:val="18"/>
                <w:szCs w:val="18"/>
              </w:rPr>
              <w:fldChar w:fldCharType="end"/>
            </w:r>
          </w:p>
        </w:tc>
      </w:tr>
      <w:tr w:rsidR="00E26A43" w:rsidRPr="001C45E7" w14:paraId="4037F17D" w14:textId="77777777" w:rsidTr="004954D3">
        <w:tc>
          <w:tcPr>
            <w:cnfStyle w:val="001000000000" w:firstRow="0" w:lastRow="0" w:firstColumn="1" w:lastColumn="0" w:oddVBand="0" w:evenVBand="0" w:oddHBand="0" w:evenHBand="0" w:firstRowFirstColumn="0" w:firstRowLastColumn="0" w:lastRowFirstColumn="0" w:lastRowLastColumn="0"/>
            <w:tcW w:w="3116" w:type="dxa"/>
            <w:vAlign w:val="center"/>
          </w:tcPr>
          <w:p w14:paraId="547AE95B" w14:textId="1B4FCB15" w:rsidR="00E26A43" w:rsidRPr="006D4C74" w:rsidRDefault="00E26A43" w:rsidP="00E26A43">
            <w:pPr>
              <w:spacing w:before="0" w:after="0"/>
              <w:rPr>
                <w:rFonts w:asciiTheme="minorBidi" w:hAnsiTheme="minorBidi" w:cstheme="minorBidi"/>
                <w:b w:val="0"/>
                <w:bCs w:val="0"/>
                <w:color w:val="000000" w:themeColor="text1"/>
                <w:sz w:val="18"/>
                <w:szCs w:val="18"/>
              </w:rPr>
            </w:pPr>
            <w:r w:rsidRPr="00881505">
              <w:rPr>
                <w:rFonts w:asciiTheme="minorBidi" w:hAnsiTheme="minorBidi" w:cstheme="minorBidi"/>
                <w:b w:val="0"/>
                <w:bCs w:val="0"/>
                <w:color w:val="000000" w:themeColor="text1"/>
                <w:sz w:val="18"/>
                <w:szCs w:val="18"/>
              </w:rPr>
              <w:t>Partners receiving new diagnosis/treatment per index case</w:t>
            </w:r>
          </w:p>
        </w:tc>
        <w:tc>
          <w:tcPr>
            <w:tcW w:w="3702" w:type="dxa"/>
            <w:vAlign w:val="center"/>
          </w:tcPr>
          <w:p w14:paraId="0A571E74" w14:textId="141615B1"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881505">
              <w:rPr>
                <w:rFonts w:asciiTheme="minorBidi" w:hAnsiTheme="minorBidi" w:cstheme="minorBidi"/>
                <w:color w:val="000000" w:themeColor="text1"/>
                <w:sz w:val="18"/>
                <w:szCs w:val="18"/>
              </w:rPr>
              <w:t xml:space="preserve">0.1 </w:t>
            </w:r>
            <w:r>
              <w:rPr>
                <w:rFonts w:asciiTheme="minorBidi" w:hAnsiTheme="minorBidi" w:cstheme="minorBidi"/>
                <w:color w:val="000000" w:themeColor="text1"/>
                <w:sz w:val="18"/>
                <w:szCs w:val="18"/>
              </w:rPr>
              <w:t>[</w:t>
            </w:r>
            <w:r w:rsidRPr="00881505">
              <w:rPr>
                <w:rFonts w:asciiTheme="minorBidi" w:hAnsiTheme="minorBidi" w:cstheme="minorBidi"/>
                <w:color w:val="000000" w:themeColor="text1"/>
                <w:sz w:val="18"/>
                <w:szCs w:val="18"/>
              </w:rPr>
              <w:t>0.05, 0.2</w:t>
            </w:r>
            <w:r>
              <w:rPr>
                <w:rFonts w:asciiTheme="minorBidi" w:hAnsiTheme="minorBidi" w:cstheme="minorBidi"/>
                <w:color w:val="000000" w:themeColor="text1"/>
                <w:sz w:val="18"/>
                <w:szCs w:val="18"/>
              </w:rPr>
              <w:t>]</w:t>
            </w:r>
          </w:p>
        </w:tc>
        <w:tc>
          <w:tcPr>
            <w:tcW w:w="3117" w:type="dxa"/>
            <w:vMerge/>
          </w:tcPr>
          <w:p w14:paraId="4B380C2D"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1CADB41D" w14:textId="77777777" w:rsidTr="004954D3">
        <w:tc>
          <w:tcPr>
            <w:cnfStyle w:val="001000000000" w:firstRow="0" w:lastRow="0" w:firstColumn="1" w:lastColumn="0" w:oddVBand="0" w:evenVBand="0" w:oddHBand="0" w:evenHBand="0" w:firstRowFirstColumn="0" w:firstRowLastColumn="0" w:lastRowFirstColumn="0" w:lastRowLastColumn="0"/>
            <w:tcW w:w="3116" w:type="dxa"/>
            <w:vAlign w:val="center"/>
          </w:tcPr>
          <w:p w14:paraId="40A3B09A" w14:textId="1CA771CA" w:rsidR="00E26A43" w:rsidRPr="006D4C74" w:rsidRDefault="00E26A43" w:rsidP="00E26A43">
            <w:pPr>
              <w:spacing w:before="0" w:after="0"/>
              <w:rPr>
                <w:rFonts w:asciiTheme="minorBidi" w:hAnsiTheme="minorBidi" w:cstheme="minorBidi"/>
                <w:b w:val="0"/>
                <w:bCs w:val="0"/>
                <w:color w:val="000000" w:themeColor="text1"/>
                <w:sz w:val="18"/>
                <w:szCs w:val="18"/>
              </w:rPr>
            </w:pPr>
            <w:r w:rsidRPr="00881505">
              <w:rPr>
                <w:rFonts w:asciiTheme="minorBidi" w:hAnsiTheme="minorBidi" w:cstheme="minorBidi"/>
                <w:b w:val="0"/>
                <w:bCs w:val="0"/>
                <w:color w:val="000000" w:themeColor="text1"/>
                <w:sz w:val="18"/>
                <w:szCs w:val="18"/>
              </w:rPr>
              <w:t>Partners receiving empiric treatment (who are truly infected) per index case</w:t>
            </w:r>
          </w:p>
        </w:tc>
        <w:tc>
          <w:tcPr>
            <w:tcW w:w="3702" w:type="dxa"/>
            <w:vAlign w:val="center"/>
          </w:tcPr>
          <w:p w14:paraId="62BADCCF" w14:textId="3C4754E2"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sidRPr="00881505">
              <w:rPr>
                <w:rFonts w:asciiTheme="minorBidi" w:hAnsiTheme="minorBidi" w:cstheme="minorBidi"/>
                <w:color w:val="000000" w:themeColor="text1"/>
                <w:sz w:val="18"/>
                <w:szCs w:val="18"/>
              </w:rPr>
              <w:t xml:space="preserve">0.1 </w:t>
            </w:r>
            <w:r>
              <w:rPr>
                <w:rFonts w:asciiTheme="minorBidi" w:hAnsiTheme="minorBidi" w:cstheme="minorBidi"/>
                <w:color w:val="000000" w:themeColor="text1"/>
                <w:sz w:val="18"/>
                <w:szCs w:val="18"/>
              </w:rPr>
              <w:t>[</w:t>
            </w:r>
            <w:r w:rsidRPr="00881505">
              <w:rPr>
                <w:rFonts w:asciiTheme="minorBidi" w:hAnsiTheme="minorBidi" w:cstheme="minorBidi"/>
                <w:color w:val="000000" w:themeColor="text1"/>
                <w:sz w:val="18"/>
                <w:szCs w:val="18"/>
              </w:rPr>
              <w:t>0.04, 0.19</w:t>
            </w:r>
            <w:r>
              <w:rPr>
                <w:rFonts w:asciiTheme="minorBidi" w:hAnsiTheme="minorBidi" w:cstheme="minorBidi"/>
                <w:color w:val="000000" w:themeColor="text1"/>
                <w:sz w:val="18"/>
                <w:szCs w:val="18"/>
              </w:rPr>
              <w:t>]</w:t>
            </w:r>
          </w:p>
        </w:tc>
        <w:tc>
          <w:tcPr>
            <w:tcW w:w="3117" w:type="dxa"/>
            <w:vMerge/>
          </w:tcPr>
          <w:p w14:paraId="35B5DB60"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435014E2" w14:textId="77777777" w:rsidTr="004954D3">
        <w:tc>
          <w:tcPr>
            <w:cnfStyle w:val="001000000000" w:firstRow="0" w:lastRow="0" w:firstColumn="1" w:lastColumn="0" w:oddVBand="0" w:evenVBand="0" w:oddHBand="0" w:evenHBand="0" w:firstRowFirstColumn="0" w:firstRowLastColumn="0" w:lastRowFirstColumn="0" w:lastRowLastColumn="0"/>
            <w:tcW w:w="3116" w:type="dxa"/>
            <w:vAlign w:val="center"/>
          </w:tcPr>
          <w:p w14:paraId="4228A0E5" w14:textId="60EBB233" w:rsidR="00E26A43" w:rsidRPr="00D80011" w:rsidRDefault="00E26A43" w:rsidP="00E26A43">
            <w:pPr>
              <w:spacing w:before="0" w:after="0"/>
              <w:rPr>
                <w:rFonts w:asciiTheme="minorBidi" w:hAnsiTheme="minorBidi" w:cstheme="minorBidi"/>
                <w:b w:val="0"/>
                <w:bCs w:val="0"/>
                <w:color w:val="000000" w:themeColor="text1"/>
                <w:sz w:val="18"/>
                <w:szCs w:val="18"/>
              </w:rPr>
            </w:pPr>
            <w:r w:rsidRPr="00D80011">
              <w:rPr>
                <w:rFonts w:asciiTheme="minorBidi" w:hAnsiTheme="minorBidi" w:cstheme="minorBidi"/>
                <w:b w:val="0"/>
                <w:bCs w:val="0"/>
                <w:color w:val="000000" w:themeColor="text1"/>
                <w:sz w:val="18"/>
                <w:szCs w:val="18"/>
              </w:rPr>
              <w:t xml:space="preserve">Proportion of diagnosed contacts in primary and secondary stage </w:t>
            </w:r>
          </w:p>
        </w:tc>
        <w:tc>
          <w:tcPr>
            <w:tcW w:w="3702" w:type="dxa"/>
            <w:vAlign w:val="center"/>
          </w:tcPr>
          <w:p w14:paraId="5DDFAA75"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57%</w:t>
            </w:r>
          </w:p>
          <w:p w14:paraId="2BB13F91" w14:textId="2CB260C5" w:rsidR="00E26A43" w:rsidRPr="00881505"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(assuming 0.25%in primary and rest in secondary)</w:t>
            </w:r>
          </w:p>
        </w:tc>
        <w:tc>
          <w:tcPr>
            <w:tcW w:w="3117" w:type="dxa"/>
          </w:tcPr>
          <w:p w14:paraId="49E0775D" w14:textId="00D522CA"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fldChar w:fldCharType="begin"/>
            </w:r>
            <w:r w:rsidR="00525C74">
              <w:rPr>
                <w:rFonts w:asciiTheme="minorBidi" w:hAnsiTheme="minorBidi" w:cstheme="minorBidi"/>
                <w:color w:val="000000" w:themeColor="text1"/>
                <w:sz w:val="18"/>
                <w:szCs w:val="18"/>
              </w:rPr>
              <w:instrText xml:space="preserve"> ADDIN EN.CITE &lt;EndNote&gt;&lt;Cite&gt;&lt;Author&gt;Samoff&lt;/Author&gt;&lt;Year&gt;2017&lt;/Year&gt;&lt;RecNum&gt;1265&lt;/RecNum&gt;&lt;DisplayText&gt;&lt;style face="superscript"&gt;[22]&lt;/style&gt;&lt;/DisplayText&gt;&lt;record&gt;&lt;rec-number&gt;1265&lt;/rec-number&gt;&lt;foreign-keys&gt;&lt;key app="EN" db-id="xrzs0t9aq90fz3epr5zx0p99vxx0ftpxw0s0" timestamp="1740758371"&gt;1265&lt;/key&gt;&lt;/foreign-keys&gt;&lt;ref-type name="Journal Article"&gt;17&lt;/ref-type&gt;&lt;contributors&gt;&lt;authors&gt;&lt;author&gt;Samoff, Erika&lt;/author&gt;&lt;author&gt;Cope, Anna B&lt;/author&gt;&lt;author&gt;Maxwell, Jason&lt;/author&gt;&lt;author&gt;Thomas, Francina&lt;/author&gt;&lt;author&gt;Mobley, Victoria L&lt;/author&gt;&lt;/authors&gt;&lt;/contributors&gt;&lt;titles&gt;&lt;title&gt;The number of interviews needed to yield new syphilis and human immunodeficiency virus cases among partners of people diagnosed with syphilis, North Carolina, 2015&lt;/title&gt;&lt;secondary-title&gt;Sexually Transmitted Diseases&lt;/secondary-title&gt;&lt;/titles&gt;&lt;periodical&gt;&lt;full-title&gt;Sexually transmitted diseases&lt;/full-title&gt;&lt;/periodical&gt;&lt;pages&gt;451-456&lt;/pages&gt;&lt;volume&gt;44&lt;/volume&gt;&lt;number&gt;8&lt;/number&gt;&lt;dates&gt;&lt;year&gt;2017&lt;/year&gt;&lt;/dates&gt;&lt;isbn&gt;0148-5717&lt;/isbn&gt;&lt;urls&gt;&lt;/urls&gt;&lt;/record&gt;&lt;/Cite&gt;&lt;/EndNote&gt;</w:instrText>
            </w:r>
            <w:r>
              <w:rPr>
                <w:rFonts w:asciiTheme="minorBidi" w:hAnsiTheme="minorBidi" w:cstheme="minorBidi"/>
                <w:color w:val="000000" w:themeColor="text1"/>
                <w:sz w:val="18"/>
                <w:szCs w:val="18"/>
              </w:rPr>
              <w:fldChar w:fldCharType="separate"/>
            </w:r>
            <w:r w:rsidRPr="001D685B">
              <w:rPr>
                <w:rFonts w:asciiTheme="minorBidi" w:hAnsiTheme="minorBidi" w:cstheme="minorBidi"/>
                <w:noProof/>
                <w:color w:val="000000" w:themeColor="text1"/>
                <w:sz w:val="18"/>
                <w:szCs w:val="18"/>
                <w:vertAlign w:val="superscript"/>
              </w:rPr>
              <w:t>[22]</w:t>
            </w:r>
            <w:r>
              <w:rPr>
                <w:rFonts w:asciiTheme="minorBidi" w:hAnsiTheme="minorBidi" w:cstheme="minorBidi"/>
                <w:color w:val="000000" w:themeColor="text1"/>
                <w:sz w:val="18"/>
                <w:szCs w:val="18"/>
              </w:rPr>
              <w:fldChar w:fldCharType="end"/>
            </w:r>
          </w:p>
        </w:tc>
      </w:tr>
      <w:tr w:rsidR="00E26A43" w:rsidRPr="001C45E7" w14:paraId="51C7F26D" w14:textId="77777777" w:rsidTr="004954D3">
        <w:tc>
          <w:tcPr>
            <w:cnfStyle w:val="001000000000" w:firstRow="0" w:lastRow="0" w:firstColumn="1" w:lastColumn="0" w:oddVBand="0" w:evenVBand="0" w:oddHBand="0" w:evenHBand="0" w:firstRowFirstColumn="0" w:firstRowLastColumn="0" w:lastRowFirstColumn="0" w:lastRowLastColumn="0"/>
            <w:tcW w:w="3116" w:type="dxa"/>
            <w:vAlign w:val="center"/>
          </w:tcPr>
          <w:p w14:paraId="4FFC9616" w14:textId="5C502673" w:rsidR="00E26A43" w:rsidRPr="00D80011" w:rsidRDefault="00E26A43" w:rsidP="00E26A43">
            <w:pPr>
              <w:spacing w:before="0" w:after="0"/>
              <w:rPr>
                <w:rFonts w:asciiTheme="minorBidi" w:hAnsiTheme="minorBidi" w:cstheme="minorBidi"/>
                <w:b w:val="0"/>
                <w:bCs w:val="0"/>
                <w:color w:val="000000" w:themeColor="text1"/>
                <w:sz w:val="18"/>
                <w:szCs w:val="18"/>
              </w:rPr>
            </w:pPr>
            <w:r w:rsidRPr="00D80011">
              <w:rPr>
                <w:rFonts w:asciiTheme="minorBidi" w:hAnsiTheme="minorBidi" w:cstheme="minorBidi"/>
                <w:b w:val="0"/>
                <w:bCs w:val="0"/>
                <w:color w:val="000000" w:themeColor="text1"/>
                <w:sz w:val="18"/>
                <w:szCs w:val="18"/>
              </w:rPr>
              <w:t xml:space="preserve">Proportion of diagnosed contacts in </w:t>
            </w:r>
            <w:r>
              <w:rPr>
                <w:rFonts w:asciiTheme="minorBidi" w:hAnsiTheme="minorBidi" w:cstheme="minorBidi"/>
                <w:b w:val="0"/>
                <w:bCs w:val="0"/>
                <w:color w:val="000000" w:themeColor="text1"/>
                <w:sz w:val="18"/>
                <w:szCs w:val="18"/>
              </w:rPr>
              <w:t xml:space="preserve">early latent stage </w:t>
            </w:r>
            <w:r w:rsidRPr="00D80011">
              <w:rPr>
                <w:rFonts w:asciiTheme="minorBidi" w:hAnsiTheme="minorBidi" w:cstheme="minorBidi"/>
                <w:b w:val="0"/>
                <w:bCs w:val="0"/>
                <w:color w:val="000000" w:themeColor="text1"/>
                <w:sz w:val="18"/>
                <w:szCs w:val="18"/>
              </w:rPr>
              <w:t xml:space="preserve"> </w:t>
            </w:r>
          </w:p>
        </w:tc>
        <w:tc>
          <w:tcPr>
            <w:tcW w:w="3702" w:type="dxa"/>
            <w:vAlign w:val="center"/>
          </w:tcPr>
          <w:p w14:paraId="2816A7BB" w14:textId="49DA1D7E"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50% of not those in PS</w:t>
            </w:r>
          </w:p>
        </w:tc>
        <w:tc>
          <w:tcPr>
            <w:tcW w:w="3117" w:type="dxa"/>
          </w:tcPr>
          <w:p w14:paraId="082D6D54" w14:textId="5116EDC6"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r>
              <w:rPr>
                <w:rFonts w:asciiTheme="minorBidi" w:hAnsiTheme="minorBidi" w:cstheme="minorBidi"/>
                <w:color w:val="000000" w:themeColor="text1"/>
                <w:sz w:val="18"/>
                <w:szCs w:val="18"/>
              </w:rPr>
              <w:t xml:space="preserve">Assumption </w:t>
            </w:r>
          </w:p>
        </w:tc>
      </w:tr>
      <w:tr w:rsidR="00E26A43" w:rsidRPr="001C45E7" w14:paraId="244595A4" w14:textId="77777777" w:rsidTr="004954D3">
        <w:tc>
          <w:tcPr>
            <w:cnfStyle w:val="001000000000" w:firstRow="0" w:lastRow="0" w:firstColumn="1" w:lastColumn="0" w:oddVBand="0" w:evenVBand="0" w:oddHBand="0" w:evenHBand="0" w:firstRowFirstColumn="0" w:firstRowLastColumn="0" w:lastRowFirstColumn="0" w:lastRowLastColumn="0"/>
            <w:tcW w:w="3116" w:type="dxa"/>
            <w:shd w:val="clear" w:color="auto" w:fill="C1E4F5" w:themeFill="accent1" w:themeFillTint="33"/>
          </w:tcPr>
          <w:p w14:paraId="49A53EDE" w14:textId="29ADFA5D" w:rsidR="00E26A43" w:rsidRPr="00CD33D2" w:rsidRDefault="00E26A43" w:rsidP="00E26A43">
            <w:pPr>
              <w:spacing w:before="0" w:after="0"/>
              <w:rPr>
                <w:rFonts w:asciiTheme="minorBidi" w:hAnsiTheme="minorBidi" w:cstheme="minorBidi"/>
                <w:color w:val="000000" w:themeColor="text1"/>
                <w:sz w:val="18"/>
                <w:szCs w:val="18"/>
              </w:rPr>
            </w:pPr>
            <w:r w:rsidRPr="00CD33D2">
              <w:rPr>
                <w:rFonts w:asciiTheme="minorBidi" w:hAnsiTheme="minorBidi" w:cstheme="minorBidi"/>
                <w:color w:val="000000" w:themeColor="text1"/>
                <w:sz w:val="18"/>
                <w:szCs w:val="18"/>
              </w:rPr>
              <w:t>Mortality</w:t>
            </w:r>
          </w:p>
        </w:tc>
        <w:tc>
          <w:tcPr>
            <w:tcW w:w="3702" w:type="dxa"/>
          </w:tcPr>
          <w:p w14:paraId="63699DE4"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tcPr>
          <w:p w14:paraId="65DB2C76"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r w:rsidR="00E26A43" w:rsidRPr="001C45E7" w14:paraId="62EE93DF" w14:textId="77777777" w:rsidTr="004954D3">
        <w:trPr>
          <w:trHeight w:val="179"/>
        </w:trPr>
        <w:tc>
          <w:tcPr>
            <w:cnfStyle w:val="001000000000" w:firstRow="0" w:lastRow="0" w:firstColumn="1" w:lastColumn="0" w:oddVBand="0" w:evenVBand="0" w:oddHBand="0" w:evenHBand="0" w:firstRowFirstColumn="0" w:firstRowLastColumn="0" w:lastRowFirstColumn="0" w:lastRowLastColumn="0"/>
            <w:tcW w:w="3116" w:type="dxa"/>
          </w:tcPr>
          <w:p w14:paraId="78989ADB" w14:textId="3AE8B7ED" w:rsidR="00E26A43" w:rsidRPr="006D4C74" w:rsidRDefault="00E26A43" w:rsidP="00E26A43">
            <w:pPr>
              <w:spacing w:before="0" w:after="0"/>
              <w:rPr>
                <w:rFonts w:asciiTheme="minorBidi" w:hAnsiTheme="minorBidi" w:cstheme="minorBidi"/>
                <w:b w:val="0"/>
                <w:bCs w:val="0"/>
                <w:color w:val="000000" w:themeColor="text1"/>
                <w:sz w:val="18"/>
                <w:szCs w:val="18"/>
              </w:rPr>
            </w:pPr>
            <w:commentRangeStart w:id="0"/>
            <w:r>
              <w:rPr>
                <w:rFonts w:asciiTheme="minorBidi" w:hAnsiTheme="minorBidi" w:cstheme="minorBidi"/>
                <w:b w:val="0"/>
                <w:bCs w:val="0"/>
                <w:color w:val="000000" w:themeColor="text1"/>
                <w:sz w:val="18"/>
                <w:szCs w:val="18"/>
              </w:rPr>
              <w:t xml:space="preserve">Mortality from untreated tertiary syphilis </w:t>
            </w:r>
            <w:commentRangeEnd w:id="0"/>
            <w:r w:rsidRPr="006D4C74">
              <w:rPr>
                <w:rStyle w:val="CommentReference"/>
                <w:rFonts w:asciiTheme="minorBidi" w:hAnsiTheme="minorBidi" w:cstheme="minorBidi"/>
                <w:b w:val="0"/>
                <w:bCs w:val="0"/>
                <w:color w:val="000000" w:themeColor="text1"/>
              </w:rPr>
              <w:commentReference w:id="0"/>
            </w:r>
          </w:p>
        </w:tc>
        <w:tc>
          <w:tcPr>
            <w:tcW w:w="3702" w:type="dxa"/>
          </w:tcPr>
          <w:p w14:paraId="1179CD6E"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c>
          <w:tcPr>
            <w:tcW w:w="3117" w:type="dxa"/>
          </w:tcPr>
          <w:p w14:paraId="08CAB0D5" w14:textId="77777777" w:rsidR="00E26A43" w:rsidRDefault="00E26A43" w:rsidP="00E26A43">
            <w:pPr>
              <w:spacing w:before="0" w:after="0"/>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8"/>
                <w:szCs w:val="18"/>
              </w:rPr>
            </w:pPr>
          </w:p>
        </w:tc>
      </w:tr>
    </w:tbl>
    <w:p w14:paraId="42B97123" w14:textId="77777777" w:rsidR="00B74BDC" w:rsidRDefault="00B74BDC">
      <w:pPr>
        <w:spacing w:before="0" w:after="0"/>
      </w:pPr>
    </w:p>
    <w:p w14:paraId="3B5709BE" w14:textId="77777777" w:rsidR="00B74BDC" w:rsidRDefault="00B74BDC">
      <w:pPr>
        <w:spacing w:before="0" w:after="0"/>
      </w:pPr>
    </w:p>
    <w:p w14:paraId="0422E4EA" w14:textId="42999462" w:rsidR="00F254F6" w:rsidRDefault="00F254F6">
      <w:pPr>
        <w:spacing w:before="0" w:after="0"/>
      </w:pPr>
      <w:r>
        <w:rPr>
          <w:noProof/>
          <w14:ligatures w14:val="standardContextual"/>
        </w:rPr>
        <w:drawing>
          <wp:inline distT="0" distB="0" distL="0" distR="0" wp14:anchorId="18DE47C0" wp14:editId="30405820">
            <wp:extent cx="5943600" cy="3235325"/>
            <wp:effectExtent l="0" t="0" r="0" b="3175"/>
            <wp:docPr id="2098028530" name="Picture 1" descr="A diagram of a patient'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28530" name="Picture 1" descr="A diagram of a patient's proces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35325"/>
                    </a:xfrm>
                    <a:prstGeom prst="rect">
                      <a:avLst/>
                    </a:prstGeom>
                  </pic:spPr>
                </pic:pic>
              </a:graphicData>
            </a:graphic>
          </wp:inline>
        </w:drawing>
      </w:r>
    </w:p>
    <w:p w14:paraId="2F08AD34" w14:textId="77777777" w:rsidR="00F254F6" w:rsidRDefault="00F254F6">
      <w:pPr>
        <w:spacing w:before="0" w:after="0"/>
      </w:pPr>
    </w:p>
    <w:p w14:paraId="5225723A" w14:textId="273A83CD" w:rsidR="00F254F6" w:rsidRPr="00F254F6" w:rsidRDefault="00F254F6" w:rsidP="00F254F6">
      <w:pPr>
        <w:spacing w:before="100" w:beforeAutospacing="1" w:after="100" w:afterAutospacing="1"/>
        <w:rPr>
          <w:rFonts w:cs="Aptos"/>
          <w:b/>
          <w:bCs/>
          <w:color w:val="000000"/>
        </w:rPr>
      </w:pPr>
      <w:r>
        <w:rPr>
          <w:rFonts w:cs="Aptos"/>
          <w:b/>
          <w:bCs/>
          <w:color w:val="000000"/>
        </w:rPr>
        <w:t>Pieces in progress:</w:t>
      </w:r>
    </w:p>
    <w:p w14:paraId="48383AA2" w14:textId="46F578BB" w:rsidR="0017002E" w:rsidRPr="00F254F6" w:rsidRDefault="009A0CC5">
      <w:pPr>
        <w:pStyle w:val="ListParagraph"/>
        <w:numPr>
          <w:ilvl w:val="0"/>
          <w:numId w:val="31"/>
        </w:numPr>
        <w:spacing w:before="100" w:beforeAutospacing="1" w:after="100" w:afterAutospacing="1"/>
        <w:rPr>
          <w:rFonts w:cs="Aptos"/>
          <w:b/>
          <w:bCs/>
          <w:color w:val="000000"/>
        </w:rPr>
      </w:pPr>
      <w:r w:rsidRPr="00F254F6">
        <w:rPr>
          <w:rFonts w:cs="Aptos"/>
          <w:b/>
          <w:bCs/>
          <w:color w:val="000000"/>
        </w:rPr>
        <w:t>Transmissibility data for the primary, secondary, and early latent stages of syphilis</w:t>
      </w:r>
      <w:r w:rsidRPr="00F254F6">
        <w:rPr>
          <w:rFonts w:cs="Aptos"/>
          <w:color w:val="000000"/>
        </w:rPr>
        <w:t>. For now, we’re assuming similar infectiousness between the primary and secondary stages, but we are still looking into potential reductions in transmission during the early latent stage compared to primary and secondary stages.</w:t>
      </w:r>
      <w:r w:rsidR="00E80EED" w:rsidRPr="00F254F6">
        <w:rPr>
          <w:rFonts w:cs="Aptos"/>
          <w:color w:val="000000"/>
        </w:rPr>
        <w:t xml:space="preserve"> </w:t>
      </w:r>
    </w:p>
    <w:p w14:paraId="1CB64100" w14:textId="6D8398B9" w:rsidR="00E80EED" w:rsidRPr="00F254F6" w:rsidRDefault="00E80EED">
      <w:pPr>
        <w:pStyle w:val="ListParagraph"/>
        <w:numPr>
          <w:ilvl w:val="0"/>
          <w:numId w:val="31"/>
        </w:numPr>
        <w:spacing w:before="100" w:beforeAutospacing="1" w:after="100" w:afterAutospacing="1"/>
        <w:rPr>
          <w:rFonts w:cs="Aptos"/>
          <w:b/>
          <w:bCs/>
          <w:color w:val="000000"/>
        </w:rPr>
      </w:pPr>
      <w:r w:rsidRPr="00F254F6">
        <w:rPr>
          <w:rFonts w:cs="Aptos"/>
          <w:b/>
          <w:bCs/>
          <w:color w:val="000000"/>
        </w:rPr>
        <w:t>The likelihood of infectiousness in the latent stage is minimal and our assumption …</w:t>
      </w:r>
    </w:p>
    <w:p w14:paraId="0D166115" w14:textId="607D7682" w:rsidR="009A0CC5" w:rsidRPr="00F254F6" w:rsidRDefault="009A0CC5">
      <w:pPr>
        <w:pStyle w:val="ListParagraph"/>
        <w:numPr>
          <w:ilvl w:val="0"/>
          <w:numId w:val="31"/>
        </w:numPr>
        <w:spacing w:before="100" w:beforeAutospacing="1" w:after="100" w:afterAutospacing="1"/>
        <w:rPr>
          <w:rFonts w:cs="Aptos"/>
          <w:b/>
          <w:bCs/>
          <w:color w:val="000000"/>
        </w:rPr>
      </w:pPr>
      <w:r w:rsidRPr="00F254F6">
        <w:rPr>
          <w:rFonts w:cs="Aptos"/>
          <w:b/>
          <w:bCs/>
          <w:color w:val="000000"/>
        </w:rPr>
        <w:t>Mortality for tertiary syphilis</w:t>
      </w:r>
    </w:p>
    <w:p w14:paraId="2E9711D6" w14:textId="77777777" w:rsidR="009A0CC5" w:rsidRPr="00F254F6" w:rsidRDefault="009A0CC5">
      <w:pPr>
        <w:pStyle w:val="ListParagraph"/>
        <w:numPr>
          <w:ilvl w:val="0"/>
          <w:numId w:val="31"/>
        </w:numPr>
        <w:spacing w:before="100" w:beforeAutospacing="1" w:after="100" w:afterAutospacing="1"/>
        <w:rPr>
          <w:rFonts w:cs="Aptos"/>
          <w:color w:val="000000"/>
        </w:rPr>
      </w:pPr>
      <w:r w:rsidRPr="00F254F6">
        <w:rPr>
          <w:rFonts w:cs="Aptos"/>
          <w:b/>
          <w:bCs/>
          <w:color w:val="000000"/>
        </w:rPr>
        <w:t>Proportion of Early Symptomatic Disease</w:t>
      </w:r>
      <w:r w:rsidRPr="00F254F6">
        <w:rPr>
          <w:rFonts w:cs="Aptos"/>
          <w:color w:val="000000"/>
        </w:rPr>
        <w:t>: We've only found data for MSM and plan to use these estimates for heterosexual men as well. However, we are still missing similar estimates for women, particularly the proportion of incident cases presenting with symptomatic primary and/or syphilis</w:t>
      </w:r>
    </w:p>
    <w:p w14:paraId="75DC0A2C" w14:textId="4535287D" w:rsidR="00094FB8" w:rsidRPr="00F254F6" w:rsidRDefault="00AA46D2">
      <w:pPr>
        <w:pStyle w:val="ListParagraph"/>
        <w:numPr>
          <w:ilvl w:val="0"/>
          <w:numId w:val="31"/>
        </w:numPr>
        <w:spacing w:before="0" w:after="0"/>
        <w:rPr>
          <w:rFonts w:eastAsiaTheme="majorEastAsia" w:cstheme="majorBidi"/>
          <w:b/>
          <w:color w:val="000000" w:themeColor="text1"/>
          <w:sz w:val="22"/>
          <w:szCs w:val="40"/>
        </w:rPr>
      </w:pPr>
      <w:r w:rsidRPr="00F254F6">
        <w:rPr>
          <w:rFonts w:eastAsiaTheme="majorEastAsia" w:cstheme="majorBidi"/>
          <w:b/>
          <w:color w:val="000000" w:themeColor="text1"/>
          <w:sz w:val="22"/>
          <w:szCs w:val="40"/>
        </w:rPr>
        <w:t xml:space="preserve">Women with primary syphilis are 25-50% less symptomatic. </w:t>
      </w:r>
    </w:p>
    <w:p w14:paraId="2CD3BBC2" w14:textId="77777777" w:rsidR="00AA46D2" w:rsidRDefault="00AA46D2">
      <w:pPr>
        <w:spacing w:before="0" w:after="0"/>
        <w:rPr>
          <w:rFonts w:eastAsiaTheme="majorEastAsia" w:cstheme="majorBidi"/>
          <w:b/>
          <w:color w:val="000000" w:themeColor="text1"/>
          <w:sz w:val="22"/>
          <w:szCs w:val="40"/>
        </w:rPr>
      </w:pPr>
    </w:p>
    <w:p w14:paraId="43615A9A" w14:textId="77777777" w:rsidR="00AA46D2" w:rsidRDefault="00AA46D2">
      <w:pPr>
        <w:spacing w:before="0" w:after="0"/>
        <w:rPr>
          <w:rFonts w:eastAsiaTheme="majorEastAsia" w:cstheme="majorBidi"/>
          <w:b/>
          <w:color w:val="000000" w:themeColor="text1"/>
          <w:sz w:val="22"/>
          <w:szCs w:val="40"/>
        </w:rPr>
      </w:pPr>
    </w:p>
    <w:p w14:paraId="07C7D8F1" w14:textId="57017C8D" w:rsidR="009411E3" w:rsidRPr="009D385E" w:rsidRDefault="009411E3" w:rsidP="009411E3">
      <w:pPr>
        <w:pStyle w:val="Heading1"/>
        <w:rPr>
          <w:highlight w:val="yellow"/>
        </w:rPr>
      </w:pPr>
      <w:r w:rsidRPr="009D385E">
        <w:rPr>
          <w:highlight w:val="yellow"/>
        </w:rPr>
        <w:lastRenderedPageBreak/>
        <w:t>Estimating the size of initial infection in 1970</w:t>
      </w:r>
    </w:p>
    <w:p w14:paraId="3908C043" w14:textId="77777777" w:rsidR="00B57086" w:rsidRPr="009D385E" w:rsidRDefault="00B57086" w:rsidP="00B57086">
      <w:pPr>
        <w:rPr>
          <w:highlight w:val="yellow"/>
        </w:rPr>
      </w:pPr>
      <w:r w:rsidRPr="009D385E">
        <w:rPr>
          <w:highlight w:val="yellow"/>
        </w:rPr>
        <w:t>Simulations start in year 1970, prior to the onset of the AIDS epidemic. This period predates major changes in sexual behavior, sexual networks, and sexually transmitted infection epidemiology associated with the HIV/AIDS epidemic in the US. Starting the model in 1970 allows the syphilis epidemic to evolve from a relatively stable baseline and minimizes the influence of HIV-related changes on the model's initial conditions. It also provides a long historical period over which the model can reproduce observed trends in syphilis incidence and prevalence.</w:t>
      </w:r>
    </w:p>
    <w:p w14:paraId="1FC4ACB9" w14:textId="77777777" w:rsidR="00B57086" w:rsidRPr="009D385E" w:rsidRDefault="00B57086" w:rsidP="00B57086">
      <w:pPr>
        <w:rPr>
          <w:highlight w:val="yellow"/>
        </w:rPr>
      </w:pPr>
      <w:r w:rsidRPr="009D385E">
        <w:rPr>
          <w:highlight w:val="yellow"/>
        </w:rPr>
        <w:t>Because the true size of the infected population in 1970 is unknown, we approximated the initial prevalence of syphilis using diagnosis data. First, we estimated the population diagnosis rate by syphilis stage in each MSA, defined as the number of diagnoses in each stage divided by the total population size. Because stage-specific diagnosis data are not available for 1970, we used data from 1993, the first year for which such data are reported.</w:t>
      </w:r>
    </w:p>
    <w:p w14:paraId="5722FBA3" w14:textId="77777777" w:rsidR="00B57086" w:rsidRPr="009D385E" w:rsidRDefault="00B57086" w:rsidP="00B57086">
      <w:pPr>
        <w:rPr>
          <w:highlight w:val="yellow"/>
        </w:rPr>
      </w:pPr>
      <w:r w:rsidRPr="009D385E">
        <w:rPr>
          <w:highlight w:val="yellow"/>
        </w:rPr>
        <w:t>Since not all individuals living with syphilis are diagnosed each year, we further assumed a ratio of undiagnosed prevalent cases to newly diagnosed cases in 1970. The base-case prior for this parameter was set at 3, corresponding to three prevalent infections remaining undiagnosed for every diagnosed case. This parameter is varied during model calibration.</w:t>
      </w:r>
    </w:p>
    <w:p w14:paraId="741C9286" w14:textId="77777777" w:rsidR="00B57086" w:rsidRPr="009D385E" w:rsidRDefault="00B57086" w:rsidP="00B57086">
      <w:pPr>
        <w:rPr>
          <w:highlight w:val="yellow"/>
        </w:rPr>
      </w:pPr>
      <w:r w:rsidRPr="009D385E">
        <w:rPr>
          <w:highlight w:val="yellow"/>
        </w:rPr>
        <w:t xml:space="preserve">To distribute prevalent infections by sex, we included a parameter representing the proportion of infections occurring among MSM, with a prior value of 30%. This parameter is also varied during calibration. The remaining infections are distributed equally between heterosexual men and women. In the absence of historical data on demographic distributions of prevalent infections in 1970, we further assume equal distributions across age and racial groups. </w:t>
      </w:r>
    </w:p>
    <w:p w14:paraId="072E179E" w14:textId="77777777" w:rsidR="00B57086" w:rsidRPr="009D385E" w:rsidRDefault="00B57086" w:rsidP="00B57086">
      <w:pPr>
        <w:rPr>
          <w:highlight w:val="yellow"/>
        </w:rPr>
      </w:pPr>
      <w:r w:rsidRPr="009D385E">
        <w:rPr>
          <w:highlight w:val="yellow"/>
        </w:rPr>
        <w:t>Finally, we assumed that all prevalent infections at baseline were undiagnosed and untreated. Individuals who have already been diagnosed and treated were not explicitly initialized because they were no longer infectious and did not contribute to the transmission dynamics.</w:t>
      </w:r>
    </w:p>
    <w:p w14:paraId="1FF50BC1" w14:textId="5273A188" w:rsidR="00003A7A" w:rsidRPr="00687393" w:rsidRDefault="00003A7A" w:rsidP="00003A7A">
      <w:r w:rsidRPr="009D385E">
        <w:rPr>
          <w:highlight w:val="yellow"/>
        </w:rPr>
        <w:t>.</w:t>
      </w:r>
    </w:p>
    <w:p w14:paraId="6C14E963" w14:textId="77777777" w:rsidR="008D0DD3" w:rsidRPr="00783D78" w:rsidRDefault="008D0DD3" w:rsidP="004831E4"/>
    <w:p w14:paraId="26267997" w14:textId="25F7230F" w:rsidR="00131835" w:rsidRPr="00510708" w:rsidRDefault="00131835" w:rsidP="009411E3">
      <w:pPr>
        <w:pStyle w:val="Heading1"/>
        <w:rPr>
          <w:highlight w:val="yellow"/>
        </w:rPr>
      </w:pPr>
      <w:r w:rsidRPr="00510708">
        <w:rPr>
          <w:highlight w:val="yellow"/>
        </w:rPr>
        <w:t>Natural History of Syphilis</w:t>
      </w:r>
    </w:p>
    <w:p w14:paraId="22C58EEC" w14:textId="48C5BFD0" w:rsidR="00131835" w:rsidRPr="00510708" w:rsidRDefault="00D32034" w:rsidP="00D61B24">
      <w:pPr>
        <w:rPr>
          <w:rFonts w:cstheme="minorBidi"/>
          <w:b/>
          <w:bCs/>
          <w:i/>
          <w:iCs/>
          <w:szCs w:val="20"/>
          <w:highlight w:val="yellow"/>
        </w:rPr>
      </w:pPr>
      <w:r w:rsidRPr="00510708">
        <w:rPr>
          <w:rFonts w:cstheme="minorBidi"/>
          <w:szCs w:val="20"/>
          <w:highlight w:val="yellow"/>
        </w:rPr>
        <w:t>Syphilis is a multistage disease with diverse and wide-ranging clinical manifestations that vary depending on the stage of infection, which often includes overlapping phases. In our compartmental model, we represent the natural history of syphilis through XX distinct stages. These stages are defined based on clinical symptoms (which trigger care-seeking), infectiousness (the potential for transmission), and the associated risks of mortality and disability (which influence the burden of disease and costs).</w:t>
      </w:r>
    </w:p>
    <w:p w14:paraId="635BE27D" w14:textId="1612C42C" w:rsidR="00D32034" w:rsidRPr="00510708" w:rsidRDefault="00D32034" w:rsidP="00516213">
      <w:pPr>
        <w:rPr>
          <w:rFonts w:cstheme="minorBidi"/>
          <w:szCs w:val="20"/>
          <w:highlight w:val="yellow"/>
        </w:rPr>
      </w:pPr>
      <w:r w:rsidRPr="00510708">
        <w:rPr>
          <w:rFonts w:cstheme="minorBidi"/>
          <w:szCs w:val="20"/>
          <w:highlight w:val="yellow"/>
        </w:rPr>
        <w:t>&gt;Khalil: For simplicity, we classify syphilis into two broad periods: early infection (within the first year after transmission) and late infection (beyond one year). Early infection is sexually infectious, while late infection is not. Vertical transmission from mother to unborn child is assumed to occur throughout the entire course of untreated disease, with the majority (approximately 75%) of such transmissions occurring during the early stage of infection.</w:t>
      </w:r>
    </w:p>
    <w:p w14:paraId="549F08E6" w14:textId="4828D1FE" w:rsidR="00D32034" w:rsidRPr="00510708" w:rsidRDefault="00D32034" w:rsidP="00D64182">
      <w:pPr>
        <w:pStyle w:val="Heading2"/>
        <w:rPr>
          <w:i/>
          <w:iCs/>
          <w:highlight w:val="yellow"/>
        </w:rPr>
      </w:pPr>
      <w:r w:rsidRPr="00510708">
        <w:rPr>
          <w:highlight w:val="yellow"/>
        </w:rPr>
        <w:t>Primary syphilis:</w:t>
      </w:r>
    </w:p>
    <w:p w14:paraId="3285C79A" w14:textId="79D1E52C" w:rsidR="0005289A" w:rsidRPr="00510708" w:rsidRDefault="00D32034" w:rsidP="0005289A">
      <w:pPr>
        <w:rPr>
          <w:rFonts w:cstheme="minorBidi"/>
          <w:szCs w:val="20"/>
          <w:highlight w:val="yellow"/>
        </w:rPr>
      </w:pPr>
      <w:r w:rsidRPr="00510708">
        <w:rPr>
          <w:rFonts w:cstheme="minorBidi"/>
          <w:szCs w:val="20"/>
          <w:highlight w:val="yellow"/>
        </w:rPr>
        <w:t xml:space="preserve">Within the early infection period, we assume that </w:t>
      </w:r>
      <w:r w:rsidRPr="00510708">
        <w:rPr>
          <w:rFonts w:cstheme="minorBidi"/>
          <w:b/>
          <w:bCs/>
          <w:szCs w:val="20"/>
          <w:highlight w:val="yellow"/>
        </w:rPr>
        <w:t>primary syphilis</w:t>
      </w:r>
      <w:r w:rsidRPr="00510708">
        <w:rPr>
          <w:rFonts w:cstheme="minorBidi"/>
          <w:szCs w:val="20"/>
          <w:highlight w:val="yellow"/>
        </w:rPr>
        <w:t xml:space="preserve"> is characterized by the development of a painless chancre (sore), which represents an initial local infection. The chancre typically resolves spontaneously without treatment, but the disease quickly becomes systemic as </w:t>
      </w:r>
      <w:r w:rsidRPr="00510708">
        <w:rPr>
          <w:rFonts w:cstheme="minorBidi"/>
          <w:i/>
          <w:iCs/>
          <w:szCs w:val="20"/>
          <w:highlight w:val="yellow"/>
        </w:rPr>
        <w:t>T. pallidum</w:t>
      </w:r>
      <w:r w:rsidRPr="00510708">
        <w:rPr>
          <w:rFonts w:cstheme="minorBidi"/>
          <w:szCs w:val="20"/>
          <w:highlight w:val="yellow"/>
        </w:rPr>
        <w:t> disseminates throughout the body. Individuals in the primary stage are sexually infectious, and care-seeking behavior varies. In heterosexual men, primary chancres most commonly occur on the penis, while 32-36% of homosexual men have chancres in less visible locations, including the rectum, anal canal, and oral cavity. For women, primary chancres are usually found on the labia or cervix. Due to the painless nature of the chancre and its potential location in inconspicuous sites, syphilis diagnosis in women and homosexual men is often delayed until later disease manifestations become evident.</w:t>
      </w:r>
      <w:r w:rsidR="0005289A" w:rsidRPr="00510708">
        <w:rPr>
          <w:rFonts w:cstheme="minorBidi"/>
          <w:szCs w:val="20"/>
          <w:highlight w:val="yellow"/>
        </w:rPr>
        <w:t xml:space="preserve"> Reported d</w:t>
      </w:r>
      <w:r w:rsidR="0015279B" w:rsidRPr="00510708">
        <w:rPr>
          <w:rFonts w:cstheme="minorBidi"/>
          <w:szCs w:val="20"/>
          <w:highlight w:val="yellow"/>
        </w:rPr>
        <w:t>uration of primary syphilis (</w:t>
      </w:r>
      <w:r w:rsidRPr="00510708">
        <w:rPr>
          <w:rFonts w:cstheme="minorBidi"/>
          <w:szCs w:val="20"/>
          <w:highlight w:val="yellow"/>
        </w:rPr>
        <w:t>Duration of chancre</w:t>
      </w:r>
      <w:r w:rsidR="0015279B" w:rsidRPr="00510708">
        <w:rPr>
          <w:rFonts w:cstheme="minorBidi"/>
          <w:szCs w:val="20"/>
          <w:highlight w:val="yellow"/>
        </w:rPr>
        <w:t>)</w:t>
      </w:r>
      <w:r w:rsidRPr="00510708">
        <w:rPr>
          <w:rFonts w:cstheme="minorBidi"/>
          <w:szCs w:val="20"/>
          <w:highlight w:val="yellow"/>
        </w:rPr>
        <w:t xml:space="preserve">: 3-6 weeks </w:t>
      </w:r>
      <w:r w:rsidRPr="00510708">
        <w:rPr>
          <w:rFonts w:cstheme="minorBidi"/>
          <w:i/>
          <w:iCs/>
          <w:szCs w:val="20"/>
          <w:highlight w:val="yellow"/>
        </w:rPr>
        <w:fldChar w:fldCharType="begin">
          <w:fldData xml:space="preserve">PEVuZE5vdGU+PENpdGU+PEF1dGhvcj5NZXJjdXJpPC9BdXRob3I+PFllYXI+MjAyMjwvWWVhcj48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</w:fldData>
        </w:fldChar>
      </w:r>
      <w:r w:rsidR="001D685B" w:rsidRPr="00510708">
        <w:rPr>
          <w:rFonts w:cstheme="minorBidi"/>
          <w:i/>
          <w:iCs/>
          <w:szCs w:val="20"/>
          <w:highlight w:val="yellow"/>
        </w:rPr>
        <w:instrText xml:space="preserve"> ADDIN EN.CITE </w:instrText>
      </w:r>
      <w:r w:rsidR="001D685B" w:rsidRPr="00510708">
        <w:rPr>
          <w:rFonts w:cstheme="minorBidi"/>
          <w:i/>
          <w:iCs/>
          <w:szCs w:val="20"/>
          <w:highlight w:val="yellow"/>
        </w:rPr>
        <w:fldChar w:fldCharType="begin">
          <w:fldData xml:space="preserve">PEVuZE5vdGU+PENpdGU+PEF1dGhvcj5NZXJjdXJpPC9BdXRob3I+PFllYXI+MjAyMjwvWWVhcj48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</w:fldData>
        </w:fldChar>
      </w:r>
      <w:r w:rsidR="001D685B" w:rsidRPr="00510708">
        <w:rPr>
          <w:rFonts w:cstheme="minorBidi"/>
          <w:i/>
          <w:iCs/>
          <w:szCs w:val="20"/>
          <w:highlight w:val="yellow"/>
        </w:rPr>
        <w:instrText xml:space="preserve"> ADDIN EN.CITE.DATA </w:instrText>
      </w:r>
      <w:r w:rsidR="001D685B" w:rsidRPr="00510708">
        <w:rPr>
          <w:rFonts w:cstheme="minorBidi"/>
          <w:i/>
          <w:iCs/>
          <w:szCs w:val="20"/>
          <w:highlight w:val="yellow"/>
        </w:rPr>
      </w:r>
      <w:r w:rsidR="001D685B" w:rsidRPr="00510708">
        <w:rPr>
          <w:rFonts w:cstheme="minorBidi"/>
          <w:i/>
          <w:iCs/>
          <w:szCs w:val="20"/>
          <w:highlight w:val="yellow"/>
        </w:rPr>
        <w:fldChar w:fldCharType="end"/>
      </w:r>
      <w:r w:rsidRPr="00510708">
        <w:rPr>
          <w:rFonts w:cstheme="minorBidi"/>
          <w:i/>
          <w:iCs/>
          <w:szCs w:val="20"/>
          <w:highlight w:val="yellow"/>
        </w:rPr>
      </w:r>
      <w:r w:rsidRPr="00510708">
        <w:rPr>
          <w:rFonts w:cstheme="minorBidi"/>
          <w:i/>
          <w:iCs/>
          <w:szCs w:val="20"/>
          <w:highlight w:val="yellow"/>
        </w:rPr>
        <w:fldChar w:fldCharType="separate"/>
      </w:r>
      <w:r w:rsidR="001D685B" w:rsidRPr="00510708">
        <w:rPr>
          <w:rFonts w:cstheme="minorBidi"/>
          <w:i/>
          <w:iCs/>
          <w:noProof/>
          <w:szCs w:val="20"/>
          <w:highlight w:val="yellow"/>
          <w:vertAlign w:val="superscript"/>
        </w:rPr>
        <w:t>[3, 4]</w:t>
      </w:r>
      <w:r w:rsidRPr="00510708">
        <w:rPr>
          <w:rFonts w:cstheme="minorBidi"/>
          <w:i/>
          <w:iCs/>
          <w:szCs w:val="20"/>
          <w:highlight w:val="yellow"/>
        </w:rPr>
        <w:fldChar w:fldCharType="end"/>
      </w:r>
      <w:r w:rsidRPr="00510708">
        <w:rPr>
          <w:rFonts w:cstheme="minorBidi"/>
          <w:i/>
          <w:iCs/>
          <w:szCs w:val="20"/>
          <w:highlight w:val="yellow"/>
        </w:rPr>
        <w:t xml:space="preserve">, </w:t>
      </w:r>
      <w:r w:rsidRPr="00510708">
        <w:rPr>
          <w:rFonts w:cstheme="minorBidi"/>
          <w:szCs w:val="20"/>
          <w:highlight w:val="yellow"/>
        </w:rPr>
        <w:t xml:space="preserve"> 2-6 weeks   </w:t>
      </w:r>
      <w:r w:rsidRPr="00510708">
        <w:rPr>
          <w:rFonts w:cstheme="minorBidi"/>
          <w:szCs w:val="20"/>
          <w:highlight w:val="yellow"/>
        </w:rPr>
        <w:fldChar w:fldCharType="begin">
          <w:fldData xml:space="preserve">PEVuZE5vdGU+PENpdGU+PEF1dGhvcj5IaWNrczwvQXV0aG9yPjxZZWFyPjIwMjE8L1llYXI+PFJl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</w:fldData>
        </w:fldChar>
      </w:r>
      <w:r w:rsidR="001D685B" w:rsidRPr="00510708">
        <w:rPr>
          <w:rFonts w:cstheme="minorBidi"/>
          <w:szCs w:val="20"/>
          <w:highlight w:val="yellow"/>
        </w:rPr>
        <w:instrText xml:space="preserve"> ADDIN EN.CITE </w:instrText>
      </w:r>
      <w:r w:rsidR="001D685B" w:rsidRPr="00510708">
        <w:rPr>
          <w:rFonts w:cstheme="minorBidi"/>
          <w:szCs w:val="20"/>
          <w:highlight w:val="yellow"/>
        </w:rPr>
        <w:fldChar w:fldCharType="begin">
          <w:fldData xml:space="preserve">PEVuZE5vdGU+PENpdGU+PEF1dGhvcj5IaWNrczwvQXV0aG9yPjxZZWFyPjIwMjE8L1llYXI+PFJl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</w:fldData>
        </w:fldChar>
      </w:r>
      <w:r w:rsidR="001D685B" w:rsidRPr="00510708">
        <w:rPr>
          <w:rFonts w:cstheme="minorBidi"/>
          <w:szCs w:val="20"/>
          <w:highlight w:val="yellow"/>
        </w:rPr>
        <w:instrText xml:space="preserve"> ADDIN EN.CITE.DATA </w:instrText>
      </w:r>
      <w:r w:rsidR="001D685B" w:rsidRPr="00510708">
        <w:rPr>
          <w:rFonts w:cstheme="minorBidi"/>
          <w:szCs w:val="20"/>
          <w:highlight w:val="yellow"/>
        </w:rPr>
      </w:r>
      <w:r w:rsidR="001D685B" w:rsidRPr="00510708">
        <w:rPr>
          <w:rFonts w:cstheme="minorBidi"/>
          <w:szCs w:val="20"/>
          <w:highlight w:val="yellow"/>
        </w:rPr>
        <w:fldChar w:fldCharType="end"/>
      </w:r>
      <w:r w:rsidRPr="00510708">
        <w:rPr>
          <w:rFonts w:cstheme="minorBidi"/>
          <w:szCs w:val="20"/>
          <w:highlight w:val="yellow"/>
        </w:rPr>
      </w:r>
      <w:r w:rsidRPr="00510708">
        <w:rPr>
          <w:rFonts w:cstheme="minorBidi"/>
          <w:szCs w:val="20"/>
          <w:highlight w:val="yellow"/>
        </w:rPr>
        <w:fldChar w:fldCharType="separate"/>
      </w:r>
      <w:r w:rsidR="001D685B" w:rsidRPr="00510708">
        <w:rPr>
          <w:rFonts w:cstheme="minorBidi"/>
          <w:noProof/>
          <w:szCs w:val="20"/>
          <w:highlight w:val="yellow"/>
          <w:vertAlign w:val="superscript"/>
        </w:rPr>
        <w:t>[5, 6]</w:t>
      </w:r>
      <w:r w:rsidRPr="00510708">
        <w:rPr>
          <w:rFonts w:cstheme="minorBidi"/>
          <w:szCs w:val="20"/>
          <w:highlight w:val="yellow"/>
        </w:rPr>
        <w:fldChar w:fldCharType="end"/>
      </w:r>
      <w:r w:rsidRPr="00510708">
        <w:rPr>
          <w:rFonts w:cstheme="minorBidi"/>
          <w:szCs w:val="20"/>
          <w:highlight w:val="yellow"/>
        </w:rPr>
        <w:t>, 4-6weeks</w:t>
      </w:r>
      <w:r w:rsidRPr="00510708">
        <w:rPr>
          <w:rFonts w:cstheme="minorBidi"/>
          <w:szCs w:val="20"/>
          <w:highlight w:val="yellow"/>
        </w:rPr>
        <w:fldChar w:fldCharType="begin"/>
      </w:r>
      <w:r w:rsidR="001D685B" w:rsidRPr="00510708">
        <w:rPr>
          <w:rFonts w:cstheme="minorBidi"/>
          <w:szCs w:val="20"/>
          <w:highlight w:val="yellow"/>
        </w:rPr>
        <w:instrText xml:space="preserve"> ADDIN EN.CITE &lt;EndNote&gt;&lt;Cite&gt;&lt;Author&gt;Gross&lt;/Author&gt;&lt;Year&gt;2011&lt;/Year&gt;&lt;RecNum&gt;7&lt;/RecNum&gt;&lt;DisplayText&gt;&lt;style face="superscript"&gt;[7]&lt;/style&gt;&lt;/DisplayText&gt;&lt;record&gt;&lt;rec-number&gt;7&lt;/rec-number&gt;&lt;foreign-keys&gt;&lt;key app="EN" db-id="2azv52r5g9zffjevde4v22w32zs5sw0ea5zd" timestamp="1731691826"&gt;7&lt;/key&gt;&lt;/foreign-keys&gt;&lt;ref-type name="Book"&gt;6&lt;/ref-type&gt;&lt;contributors&gt;&lt;authors&gt;&lt;author&gt;Gross, Gerd&lt;/author&gt;&lt;author&gt;Tyring, Stephen K&lt;/author&gt;&lt;/authors&gt;&lt;/contributors&gt;&lt;titles&gt;&lt;title&gt;Sexually transmitted infections and sexually transmitted diseases&lt;/title&gt;&lt;/titles&gt;&lt;dates&gt;&lt;year&gt;2011&lt;/year&gt;&lt;/dates&gt;&lt;publisher&gt;Springer Science &amp;amp; Business Media&lt;/publisher&gt;&lt;isbn&gt;3642146635&lt;/isbn&gt;&lt;urls&gt;&lt;/urls&gt;&lt;/record&gt;&lt;/Cite&gt;&lt;/EndNote&gt;</w:instrText>
      </w:r>
      <w:r w:rsidRPr="00510708">
        <w:rPr>
          <w:rFonts w:cstheme="minorBidi"/>
          <w:szCs w:val="20"/>
          <w:highlight w:val="yellow"/>
        </w:rPr>
        <w:fldChar w:fldCharType="separate"/>
      </w:r>
      <w:r w:rsidR="001D685B" w:rsidRPr="00510708">
        <w:rPr>
          <w:rFonts w:cstheme="minorBidi"/>
          <w:noProof/>
          <w:szCs w:val="20"/>
          <w:highlight w:val="yellow"/>
          <w:vertAlign w:val="superscript"/>
        </w:rPr>
        <w:t>[7]</w:t>
      </w:r>
      <w:r w:rsidRPr="00510708">
        <w:rPr>
          <w:rFonts w:cstheme="minorBidi"/>
          <w:szCs w:val="20"/>
          <w:highlight w:val="yellow"/>
        </w:rPr>
        <w:fldChar w:fldCharType="end"/>
      </w:r>
      <w:r w:rsidR="0015279B" w:rsidRPr="00510708">
        <w:rPr>
          <w:rFonts w:cstheme="minorBidi"/>
          <w:szCs w:val="20"/>
          <w:highlight w:val="yellow"/>
        </w:rPr>
        <w:t xml:space="preserve">  </w:t>
      </w:r>
    </w:p>
    <w:p w14:paraId="099831A7" w14:textId="62AEC69C" w:rsidR="00F01A1E" w:rsidRPr="00510708" w:rsidRDefault="00F01A1E">
      <w:pPr>
        <w:pStyle w:val="ListParagraph"/>
        <w:numPr>
          <w:ilvl w:val="0"/>
          <w:numId w:val="6"/>
        </w:numPr>
        <w:ind w:left="360"/>
        <w:rPr>
          <w:rFonts w:cstheme="minorBidi"/>
          <w:i/>
          <w:iCs/>
          <w:szCs w:val="20"/>
          <w:highlight w:val="yellow"/>
        </w:rPr>
      </w:pPr>
      <w:r w:rsidRPr="00510708">
        <w:rPr>
          <w:rFonts w:cstheme="minorBidi"/>
          <w:i/>
          <w:iCs/>
          <w:szCs w:val="20"/>
          <w:highlight w:val="yellow"/>
        </w:rPr>
        <w:t>Primary incubation</w:t>
      </w:r>
      <w:r w:rsidRPr="00510708">
        <w:rPr>
          <w:rFonts w:cstheme="minorBidi"/>
          <w:b/>
          <w:bCs/>
          <w:i/>
          <w:iCs/>
          <w:szCs w:val="20"/>
          <w:highlight w:val="yellow"/>
        </w:rPr>
        <w:t xml:space="preserve">: </w:t>
      </w:r>
      <w:r w:rsidRPr="00510708">
        <w:rPr>
          <w:rFonts w:cstheme="minorBidi"/>
          <w:i/>
          <w:iCs/>
          <w:szCs w:val="20"/>
          <w:highlight w:val="yellow"/>
        </w:rPr>
        <w:t xml:space="preserve">Primary syphilis occurs 21 days (3 to 90) days after exposure when the first chancre develops </w:t>
      </w:r>
      <w:r w:rsidRPr="00510708">
        <w:rPr>
          <w:rFonts w:cstheme="minorBidi"/>
          <w:i/>
          <w:iCs/>
          <w:szCs w:val="20"/>
          <w:highlight w:val="yellow"/>
        </w:rPr>
        <w:fldChar w:fldCharType="begin">
          <w:fldData xml:space="preserve">PEVuZE5vdGU+PENpdGU+PEF1dGhvcj5NZXJjdXJpPC9BdXRob3I+PFllYXI+MjAyMjwvWWVhcj48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</w:fldData>
        </w:fldChar>
      </w:r>
      <w:r w:rsidR="001D685B" w:rsidRPr="00510708">
        <w:rPr>
          <w:rFonts w:cstheme="minorBidi"/>
          <w:i/>
          <w:iCs/>
          <w:szCs w:val="20"/>
          <w:highlight w:val="yellow"/>
        </w:rPr>
        <w:instrText xml:space="preserve"> ADDIN EN.CITE </w:instrText>
      </w:r>
      <w:r w:rsidR="001D685B" w:rsidRPr="00510708">
        <w:rPr>
          <w:rFonts w:cstheme="minorBidi"/>
          <w:i/>
          <w:iCs/>
          <w:szCs w:val="20"/>
          <w:highlight w:val="yellow"/>
        </w:rPr>
        <w:fldChar w:fldCharType="begin">
          <w:fldData xml:space="preserve">PEVuZE5vdGU+PENpdGU+PEF1dGhvcj5NZXJjdXJpPC9BdXRob3I+PFllYXI+MjAyMjwvWWVhcj48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</w:fldData>
        </w:fldChar>
      </w:r>
      <w:r w:rsidR="001D685B" w:rsidRPr="00510708">
        <w:rPr>
          <w:rFonts w:cstheme="minorBidi"/>
          <w:i/>
          <w:iCs/>
          <w:szCs w:val="20"/>
          <w:highlight w:val="yellow"/>
        </w:rPr>
        <w:instrText xml:space="preserve"> ADDIN EN.CITE.DATA </w:instrText>
      </w:r>
      <w:r w:rsidR="001D685B" w:rsidRPr="00510708">
        <w:rPr>
          <w:rFonts w:cstheme="minorBidi"/>
          <w:i/>
          <w:iCs/>
          <w:szCs w:val="20"/>
          <w:highlight w:val="yellow"/>
        </w:rPr>
      </w:r>
      <w:r w:rsidR="001D685B" w:rsidRPr="00510708">
        <w:rPr>
          <w:rFonts w:cstheme="minorBidi"/>
          <w:i/>
          <w:iCs/>
          <w:szCs w:val="20"/>
          <w:highlight w:val="yellow"/>
        </w:rPr>
        <w:fldChar w:fldCharType="end"/>
      </w:r>
      <w:r w:rsidRPr="00510708">
        <w:rPr>
          <w:rFonts w:cstheme="minorBidi"/>
          <w:i/>
          <w:iCs/>
          <w:szCs w:val="20"/>
          <w:highlight w:val="yellow"/>
        </w:rPr>
      </w:r>
      <w:r w:rsidRPr="00510708">
        <w:rPr>
          <w:rFonts w:cstheme="minorBidi"/>
          <w:i/>
          <w:iCs/>
          <w:szCs w:val="20"/>
          <w:highlight w:val="yellow"/>
        </w:rPr>
        <w:fldChar w:fldCharType="separate"/>
      </w:r>
      <w:r w:rsidR="001D685B" w:rsidRPr="00510708">
        <w:rPr>
          <w:rFonts w:cstheme="minorBidi"/>
          <w:i/>
          <w:iCs/>
          <w:noProof/>
          <w:szCs w:val="20"/>
          <w:highlight w:val="yellow"/>
          <w:vertAlign w:val="superscript"/>
        </w:rPr>
        <w:t>[3, 4]</w:t>
      </w:r>
      <w:r w:rsidRPr="00510708">
        <w:rPr>
          <w:rFonts w:cstheme="minorBidi"/>
          <w:i/>
          <w:iCs/>
          <w:szCs w:val="20"/>
          <w:highlight w:val="yellow"/>
        </w:rPr>
        <w:fldChar w:fldCharType="end"/>
      </w:r>
      <w:r w:rsidRPr="00510708">
        <w:rPr>
          <w:rFonts w:cstheme="minorBidi"/>
          <w:i/>
          <w:iCs/>
          <w:szCs w:val="20"/>
          <w:highlight w:val="yellow"/>
        </w:rPr>
        <w:t>- excluded from our model</w:t>
      </w:r>
    </w:p>
    <w:p w14:paraId="2EB597B4" w14:textId="3B2A69CB" w:rsidR="00F01A1E" w:rsidRPr="00510708" w:rsidRDefault="00F01A1E">
      <w:pPr>
        <w:pStyle w:val="ListParagraph"/>
        <w:numPr>
          <w:ilvl w:val="0"/>
          <w:numId w:val="6"/>
        </w:numPr>
        <w:ind w:left="360"/>
        <w:rPr>
          <w:rFonts w:cstheme="minorBidi"/>
          <w:i/>
          <w:iCs/>
          <w:szCs w:val="20"/>
          <w:highlight w:val="yellow"/>
        </w:rPr>
      </w:pPr>
      <w:r w:rsidRPr="00510708">
        <w:rPr>
          <w:rFonts w:cstheme="minorBidi"/>
          <w:i/>
          <w:iCs/>
          <w:szCs w:val="20"/>
          <w:highlight w:val="yellow"/>
        </w:rPr>
        <w:lastRenderedPageBreak/>
        <w:t>Secondary incubation: The treponemes proliferate in the chancre and are carried via lymphatics to the bloodstream, from which they disseminate throughout the body. The time at which the secondary lesions make their appearance basically depends on two factors: the virulence of the treponeme and the systemic response of the host.  Secondary syphilis appears around 3 to 12 weeks from the disappearance of the chancre</w:t>
      </w:r>
      <w:r w:rsidRPr="00510708">
        <w:rPr>
          <w:rFonts w:cstheme="minorBidi"/>
          <w:i/>
          <w:iCs/>
          <w:szCs w:val="20"/>
          <w:highlight w:val="yellow"/>
        </w:rPr>
        <w:fldChar w:fldCharType="begin"/>
      </w:r>
      <w:r w:rsidR="001D685B" w:rsidRPr="00510708">
        <w:rPr>
          <w:rFonts w:cstheme="minorBidi"/>
          <w:i/>
          <w:iCs/>
          <w:szCs w:val="20"/>
          <w:highlight w:val="yellow"/>
        </w:rPr>
        <w:instrText xml:space="preserve"> ADDIN EN.CITE &lt;EndNote&gt;&lt;Cite&gt;&lt;Author&gt;Mercuri&lt;/Author&gt;&lt;Year&gt;2022&lt;/Year&gt;&lt;RecNum&gt;12&lt;/RecNum&gt;&lt;DisplayText&gt;&lt;style face="superscript"&gt;[3]&lt;/style&gt;&lt;/DisplayText&gt;&lt;record&gt;&lt;rec-number&gt;12&lt;/rec-number&gt;&lt;foreign-keys&gt;&lt;key app="EN" db-id="2azv52r5g9zffjevde4v22w32zs5sw0ea5zd" timestamp="1733848125"&gt;12&lt;/key&gt;&lt;/foreign-keys&gt;&lt;ref-type name="Journal Article"&gt;17&lt;/ref-type&gt;&lt;contributors&gt;&lt;authors&gt;&lt;author&gt;Mercuri, S. R.&lt;/author&gt;&lt;author&gt;Moliterni, E.&lt;/author&gt;&lt;author&gt;Cerullo, A.&lt;/author&gt;&lt;author&gt;Di Nicola, M. R.&lt;/author&gt;&lt;author&gt;Rizzo, N.&lt;/author&gt;&lt;author&gt;Bianchi, V. G.&lt;/author&gt;&lt;author&gt;Paolino, G.&lt;/author&gt;&lt;/authors&gt;&lt;/contributors&gt;&lt;auth-address&gt;Unit of Dermatology, San Raffaele Hospital, Via Olgettina 60, 20132 Milano, Italy.&amp;#xD;Department of Dermatology, Sapienza University of Rome, 00185 Rome, Italy.&amp;#xD;Department of Veterinary Sciences, University of Turin, Via Largo Braccini 2, 10095 Grugliasco, Italy.&amp;#xD;Surgical Pathology, IRCCS Ospedale San Raffaele, Milano Italy.&lt;/auth-address&gt;&lt;titles&gt;&lt;title&gt;Syphilis: a mini review of the history, epidemiology and focus on microbiota&lt;/title&gt;&lt;secondary-title&gt;New Microbiol&lt;/secondary-title&gt;&lt;/titles&gt;&lt;periodical&gt;&lt;full-title&gt;New Microbiol&lt;/full-title&gt;&lt;/periodical&gt;&lt;pages&gt;28-34&lt;/pages&gt;&lt;volume&gt;45&lt;/volume&gt;&lt;number&gt;1&lt;/number&gt;&lt;edition&gt;2022/04/12&lt;/edition&gt;&lt;keywords&gt;&lt;keyword&gt;Female&lt;/keyword&gt;&lt;keyword&gt;Humans&lt;/keyword&gt;&lt;keyword&gt;Male&lt;/keyword&gt;&lt;keyword&gt;*Microbiota&lt;/keyword&gt;&lt;keyword&gt;*Sexually Transmitted Diseases&lt;/keyword&gt;&lt;keyword&gt;*Syphilis/epidemiology&lt;/keyword&gt;&lt;keyword&gt;Treponema pallidum&lt;/keyword&gt;&lt;keyword&gt;Infectious disease&lt;/keyword&gt;&lt;keyword&gt;Sexually transmitted infection&lt;/keyword&gt;&lt;keyword&gt;Skin ulcer&lt;/keyword&gt;&lt;keyword&gt;Treponeme&lt;/keyword&gt;&lt;/keywords&gt;&lt;dates&gt;&lt;year&gt;2022&lt;/year&gt;&lt;pub-dates&gt;&lt;date&gt;Jan&lt;/date&gt;&lt;/pub-dates&gt;&lt;/dates&gt;&lt;isbn&gt;1121-7138 (Print)&amp;#xD;1121-7138 (Linking)&lt;/isbn&gt;&lt;accession-num&gt;35403844&lt;/accession-num&gt;&lt;urls&gt;&lt;related-urls&gt;&lt;url&gt;https://www.ncbi.nlm.nih.gov/pubmed/35403844&lt;/url&gt;&lt;/related-urls&gt;&lt;/urls&gt;&lt;/record&gt;&lt;/Cite&gt;&lt;/EndNote&gt;</w:instrText>
      </w:r>
      <w:r w:rsidRPr="00510708">
        <w:rPr>
          <w:rFonts w:cstheme="minorBidi"/>
          <w:i/>
          <w:iCs/>
          <w:szCs w:val="20"/>
          <w:highlight w:val="yellow"/>
        </w:rPr>
        <w:fldChar w:fldCharType="separate"/>
      </w:r>
      <w:r w:rsidR="001D685B" w:rsidRPr="00510708">
        <w:rPr>
          <w:rFonts w:cstheme="minorBidi"/>
          <w:i/>
          <w:iCs/>
          <w:noProof/>
          <w:szCs w:val="20"/>
          <w:highlight w:val="yellow"/>
          <w:vertAlign w:val="superscript"/>
        </w:rPr>
        <w:t>[3]</w:t>
      </w:r>
      <w:r w:rsidRPr="00510708">
        <w:rPr>
          <w:rFonts w:cstheme="minorBidi"/>
          <w:i/>
          <w:iCs/>
          <w:szCs w:val="20"/>
          <w:highlight w:val="yellow"/>
        </w:rPr>
        <w:fldChar w:fldCharType="end"/>
      </w:r>
      <w:r w:rsidRPr="00510708">
        <w:rPr>
          <w:rFonts w:cstheme="minorBidi"/>
          <w:i/>
          <w:iCs/>
          <w:szCs w:val="20"/>
          <w:highlight w:val="yellow"/>
        </w:rPr>
        <w:t xml:space="preserve"> – excluded from our model</w:t>
      </w:r>
    </w:p>
    <w:p w14:paraId="3DE063A1" w14:textId="1BD8F1C8" w:rsidR="009A65AE" w:rsidRPr="00510708" w:rsidRDefault="0005289A" w:rsidP="00F01A1E">
      <w:pPr>
        <w:rPr>
          <w:rFonts w:cstheme="minorBidi"/>
          <w:b/>
          <w:bCs/>
          <w:i/>
          <w:iCs/>
          <w:color w:val="00B050"/>
          <w:szCs w:val="20"/>
          <w:highlight w:val="yellow"/>
          <w:u w:val="single"/>
        </w:rPr>
      </w:pPr>
      <w:r w:rsidRPr="00510708">
        <w:rPr>
          <w:rFonts w:cstheme="minorBidi"/>
          <w:b/>
          <w:bCs/>
          <w:color w:val="00B050"/>
          <w:szCs w:val="20"/>
          <w:highlight w:val="yellow"/>
          <w:u w:val="single"/>
        </w:rPr>
        <w:t xml:space="preserve">Duration of primary syphilis (Duration of chancre): </w:t>
      </w:r>
      <w:r w:rsidR="0015279B" w:rsidRPr="00510708">
        <w:rPr>
          <w:rFonts w:ascii="Wingdings" w:eastAsia="Wingdings" w:hAnsi="Wingdings" w:cstheme="minorBidi"/>
          <w:b/>
          <w:bCs/>
          <w:color w:val="00B050"/>
          <w:szCs w:val="20"/>
          <w:highlight w:val="yellow"/>
          <w:u w:val="single"/>
        </w:rPr>
        <w:t>à</w:t>
      </w:r>
      <w:r w:rsidR="0015279B" w:rsidRPr="00510708">
        <w:rPr>
          <w:rFonts w:cstheme="minorBidi"/>
          <w:b/>
          <w:bCs/>
          <w:color w:val="00B050"/>
          <w:szCs w:val="20"/>
          <w:highlight w:val="yellow"/>
          <w:u w:val="single"/>
        </w:rPr>
        <w:t xml:space="preserve"> </w:t>
      </w:r>
      <w:r w:rsidR="009B28EA" w:rsidRPr="00510708">
        <w:rPr>
          <w:rFonts w:cstheme="minorBidi"/>
          <w:b/>
          <w:bCs/>
          <w:color w:val="00B050"/>
          <w:szCs w:val="20"/>
          <w:highlight w:val="yellow"/>
          <w:u w:val="single"/>
        </w:rPr>
        <w:t xml:space="preserve">2-6 weeks </w:t>
      </w:r>
      <w:r w:rsidR="009B28EA" w:rsidRPr="00510708">
        <w:rPr>
          <w:rFonts w:cstheme="minorBidi"/>
          <w:b/>
          <w:bCs/>
          <w:i/>
          <w:iCs/>
          <w:color w:val="00B050"/>
          <w:szCs w:val="20"/>
          <w:highlight w:val="yellow"/>
          <w:u w:val="single"/>
        </w:rPr>
        <w:fldChar w:fldCharType="begin">
          <w:fldData xml:space="preserve">PEVuZE5vdGU+PENpdGU+PEF1dGhvcj5NZXJjdXJpPC9BdXRob3I+PFllYXI+MjAyMjwvWWVhcj48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</w:fldData>
        </w:fldChar>
      </w:r>
      <w:r w:rsidR="001D685B" w:rsidRPr="00510708">
        <w:rPr>
          <w:rFonts w:cstheme="minorBidi"/>
          <w:b/>
          <w:bCs/>
          <w:i/>
          <w:iCs/>
          <w:color w:val="00B050"/>
          <w:szCs w:val="20"/>
          <w:highlight w:val="yellow"/>
          <w:u w:val="single"/>
        </w:rPr>
        <w:instrText xml:space="preserve"> ADDIN EN.CITE </w:instrText>
      </w:r>
      <w:r w:rsidR="001D685B" w:rsidRPr="00510708">
        <w:rPr>
          <w:rFonts w:cstheme="minorBidi"/>
          <w:b/>
          <w:bCs/>
          <w:i/>
          <w:iCs/>
          <w:color w:val="00B050"/>
          <w:szCs w:val="20"/>
          <w:highlight w:val="yellow"/>
          <w:u w:val="single"/>
        </w:rPr>
        <w:fldChar w:fldCharType="begin">
          <w:fldData xml:space="preserve">PEVuZE5vdGU+PENpdGU+PEF1dGhvcj5NZXJjdXJpPC9BdXRob3I+PFllYXI+MjAyMjwvWWVhcj48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</w:fldData>
        </w:fldChar>
      </w:r>
      <w:r w:rsidR="001D685B" w:rsidRPr="00510708">
        <w:rPr>
          <w:rFonts w:cstheme="minorBidi"/>
          <w:b/>
          <w:bCs/>
          <w:i/>
          <w:iCs/>
          <w:color w:val="00B050"/>
          <w:szCs w:val="20"/>
          <w:highlight w:val="yellow"/>
          <w:u w:val="single"/>
        </w:rPr>
        <w:instrText xml:space="preserve"> ADDIN EN.CITE.DATA </w:instrText>
      </w:r>
      <w:r w:rsidR="001D685B" w:rsidRPr="00510708">
        <w:rPr>
          <w:rFonts w:cstheme="minorBidi"/>
          <w:b/>
          <w:bCs/>
          <w:i/>
          <w:iCs/>
          <w:color w:val="00B050"/>
          <w:szCs w:val="20"/>
          <w:highlight w:val="yellow"/>
          <w:u w:val="single"/>
        </w:rPr>
      </w:r>
      <w:r w:rsidR="001D685B" w:rsidRPr="00510708">
        <w:rPr>
          <w:rFonts w:cstheme="minorBidi"/>
          <w:b/>
          <w:bCs/>
          <w:i/>
          <w:iCs/>
          <w:color w:val="00B050"/>
          <w:szCs w:val="20"/>
          <w:highlight w:val="yellow"/>
          <w:u w:val="single"/>
        </w:rPr>
        <w:fldChar w:fldCharType="end"/>
      </w:r>
      <w:r w:rsidR="009B28EA" w:rsidRPr="00510708">
        <w:rPr>
          <w:rFonts w:cstheme="minorBidi"/>
          <w:b/>
          <w:bCs/>
          <w:i/>
          <w:iCs/>
          <w:color w:val="00B050"/>
          <w:szCs w:val="20"/>
          <w:highlight w:val="yellow"/>
          <w:u w:val="single"/>
        </w:rPr>
      </w:r>
      <w:r w:rsidR="009B28EA" w:rsidRPr="00510708">
        <w:rPr>
          <w:rFonts w:cstheme="minorBidi"/>
          <w:b/>
          <w:bCs/>
          <w:i/>
          <w:iCs/>
          <w:color w:val="00B050"/>
          <w:szCs w:val="20"/>
          <w:highlight w:val="yellow"/>
          <w:u w:val="single"/>
        </w:rPr>
        <w:fldChar w:fldCharType="separate"/>
      </w:r>
      <w:r w:rsidR="001D685B" w:rsidRPr="00510708">
        <w:rPr>
          <w:rFonts w:cstheme="minorBidi"/>
          <w:b/>
          <w:bCs/>
          <w:i/>
          <w:iCs/>
          <w:noProof/>
          <w:color w:val="00B050"/>
          <w:szCs w:val="20"/>
          <w:highlight w:val="yellow"/>
          <w:u w:val="single"/>
          <w:vertAlign w:val="superscript"/>
        </w:rPr>
        <w:t>[3-7]</w:t>
      </w:r>
      <w:r w:rsidR="009B28EA" w:rsidRPr="00510708">
        <w:rPr>
          <w:rFonts w:cstheme="minorBidi"/>
          <w:b/>
          <w:bCs/>
          <w:i/>
          <w:iCs/>
          <w:color w:val="00B050"/>
          <w:szCs w:val="20"/>
          <w:highlight w:val="yellow"/>
          <w:u w:val="single"/>
        </w:rPr>
        <w:fldChar w:fldCharType="end"/>
      </w:r>
    </w:p>
    <w:p w14:paraId="5D2FE608" w14:textId="689E141D" w:rsidR="00D32034" w:rsidRPr="00510708" w:rsidRDefault="00D32034" w:rsidP="00516213">
      <w:pPr>
        <w:rPr>
          <w:rFonts w:cstheme="minorBidi"/>
          <w:szCs w:val="20"/>
          <w:highlight w:val="yellow"/>
        </w:rPr>
      </w:pPr>
      <w:r w:rsidRPr="00510708">
        <w:rPr>
          <w:rFonts w:cstheme="minorBidi"/>
          <w:szCs w:val="20"/>
          <w:highlight w:val="yellow"/>
        </w:rPr>
        <w:t xml:space="preserve"> </w:t>
      </w:r>
    </w:p>
    <w:p w14:paraId="1198B99E" w14:textId="77777777" w:rsidR="00D32034" w:rsidRPr="00510708" w:rsidRDefault="00D32034" w:rsidP="00D64182">
      <w:pPr>
        <w:pStyle w:val="Heading2"/>
        <w:rPr>
          <w:highlight w:val="yellow"/>
        </w:rPr>
      </w:pPr>
      <w:r w:rsidRPr="00510708">
        <w:rPr>
          <w:highlight w:val="yellow"/>
        </w:rPr>
        <w:t>Secondary syphilis</w:t>
      </w:r>
    </w:p>
    <w:p w14:paraId="2D6A2335" w14:textId="17E6047D" w:rsidR="00D32034" w:rsidRPr="00510708" w:rsidRDefault="00D32034" w:rsidP="0058307D">
      <w:pPr>
        <w:rPr>
          <w:rFonts w:cstheme="minorBidi"/>
          <w:szCs w:val="20"/>
          <w:highlight w:val="yellow"/>
        </w:rPr>
      </w:pPr>
      <w:r w:rsidRPr="00510708">
        <w:rPr>
          <w:rFonts w:cstheme="minorBidi"/>
          <w:szCs w:val="20"/>
          <w:highlight w:val="yellow"/>
        </w:rPr>
        <w:t xml:space="preserve">We assume that </w:t>
      </w:r>
      <w:r w:rsidRPr="00510708">
        <w:rPr>
          <w:rFonts w:cstheme="minorBidi"/>
          <w:b/>
          <w:bCs/>
          <w:szCs w:val="20"/>
          <w:highlight w:val="yellow"/>
        </w:rPr>
        <w:t>secondary syphilis</w:t>
      </w:r>
      <w:r w:rsidRPr="00510708">
        <w:rPr>
          <w:rFonts w:cstheme="minorBidi"/>
          <w:szCs w:val="20"/>
          <w:highlight w:val="yellow"/>
        </w:rPr>
        <w:t xml:space="preserve"> is characterized by systemic symptoms, with the most prominent clinical sign being a rash that can present in various forms. Similar to primary syphilis, the symptoms of secondary syphilis typically resolve spontaneously even without treatment. This stage is highly infectious, and we estimate that 70-80% of individuals with secondary syphilis experience symptoms, with a subset of them seeking care.</w:t>
      </w:r>
      <w:r w:rsidR="0058307D" w:rsidRPr="00510708">
        <w:rPr>
          <w:rFonts w:cstheme="minorBidi"/>
          <w:szCs w:val="20"/>
          <w:highlight w:val="yellow"/>
        </w:rPr>
        <w:t xml:space="preserve"> </w:t>
      </w:r>
      <w:r w:rsidRPr="00510708">
        <w:rPr>
          <w:rFonts w:cstheme="minorBidi"/>
          <w:szCs w:val="20"/>
          <w:highlight w:val="yellow"/>
        </w:rPr>
        <w:t xml:space="preserve">Delay to heal in absence of treatment: 1-2months </w:t>
      </w:r>
      <w:r w:rsidRPr="00510708">
        <w:rPr>
          <w:rFonts w:cstheme="minorBidi"/>
          <w:szCs w:val="20"/>
          <w:highlight w:val="yellow"/>
        </w:rPr>
        <w:fldChar w:fldCharType="begin"/>
      </w:r>
      <w:r w:rsidR="001D685B" w:rsidRPr="00510708">
        <w:rPr>
          <w:rFonts w:cstheme="minorBidi"/>
          <w:szCs w:val="20"/>
          <w:highlight w:val="yellow"/>
        </w:rPr>
        <w:instrText xml:space="preserve"> ADDIN EN.CITE &lt;EndNote&gt;&lt;Cite&gt;&lt;Author&gt;Hicks&lt;/Author&gt;&lt;Year&gt;2021&lt;/Year&gt;&lt;RecNum&gt;3&lt;/RecNum&gt;&lt;DisplayText&gt;&lt;style face="superscript"&gt;[5]&lt;/style&gt;&lt;/DisplayText&gt;&lt;record&gt;&lt;rec-number&gt;3&lt;/rec-number&gt;&lt;foreign-keys&gt;&lt;key app="EN" db-id="2azv52r5g9zffjevde4v22w32zs5sw0ea5zd" timestamp="1731615232"&gt;3&lt;/key&gt;&lt;/foreign-keys&gt;&lt;ref-type name="Journal Article"&gt;17&lt;/ref-type&gt;&lt;contributors&gt;&lt;authors&gt;&lt;author&gt;Hicks, Charles B&lt;/author&gt;&lt;author&gt;Clement, Meredith&lt;/author&gt;&lt;/authors&gt;&lt;/contributors&gt;&lt;titles&gt;&lt;title&gt;Syphilis: epidemiology, pathophysiology, and clinical manifestations in patients without HIV&lt;/title&gt;&lt;secondary-title&gt;UpToDate, Alphen aan den Rijn, Netherlands: Wolters Kluwer https://www. uptodate. com/contents/syphilis-epidemiology-pathophysiology-and-clinical-manifestations-in-patients-without-hiv (Accessed 23 November 2023.)&lt;/secondary-title&gt;&lt;/titles&gt;&lt;periodical&gt;&lt;full-title&gt;UpToDate, Alphen aan den Rijn, Netherlands: Wolters Kluwer https://www. uptodate. com/contents/syphilis-epidemiology-pathophysiology-and-clinical-manifestations-in-patients-without-hiv (Accessed 23 November 2023.)&lt;/full-title&gt;&lt;/periodical&gt;&lt;dates&gt;&lt;year&gt;2021&lt;/year&gt;&lt;/dates&gt;&lt;urls&gt;&lt;/urls&gt;&lt;/record&gt;&lt;/Cite&gt;&lt;/EndNote&gt;</w:instrText>
      </w:r>
      <w:r w:rsidRPr="00510708">
        <w:rPr>
          <w:rFonts w:cstheme="minorBidi"/>
          <w:szCs w:val="20"/>
          <w:highlight w:val="yellow"/>
        </w:rPr>
        <w:fldChar w:fldCharType="separate"/>
      </w:r>
      <w:r w:rsidR="001D685B" w:rsidRPr="00510708">
        <w:rPr>
          <w:rFonts w:cstheme="minorBidi"/>
          <w:noProof/>
          <w:szCs w:val="20"/>
          <w:highlight w:val="yellow"/>
          <w:vertAlign w:val="superscript"/>
        </w:rPr>
        <w:t>[5]</w:t>
      </w:r>
      <w:r w:rsidRPr="00510708">
        <w:rPr>
          <w:rFonts w:cstheme="minorBidi"/>
          <w:szCs w:val="20"/>
          <w:highlight w:val="yellow"/>
        </w:rPr>
        <w:fldChar w:fldCharType="end"/>
      </w:r>
      <w:r w:rsidRPr="00510708">
        <w:rPr>
          <w:rFonts w:cstheme="minorBidi"/>
          <w:szCs w:val="20"/>
          <w:highlight w:val="yellow"/>
        </w:rPr>
        <w:t xml:space="preserve">, within 3 months </w:t>
      </w:r>
      <w:r w:rsidRPr="00510708">
        <w:rPr>
          <w:rFonts w:cstheme="minorBidi"/>
          <w:szCs w:val="20"/>
          <w:highlight w:val="yellow"/>
        </w:rPr>
        <w:fldChar w:fldCharType="begin"/>
      </w:r>
      <w:r w:rsidR="001D685B" w:rsidRPr="00510708">
        <w:rPr>
          <w:rFonts w:cstheme="minorBidi"/>
          <w:szCs w:val="20"/>
          <w:highlight w:val="yellow"/>
        </w:rPr>
        <w:instrText xml:space="preserve"> ADDIN EN.CITE &lt;EndNote&gt;&lt;Cite&gt;&lt;Author&gt;Gross&lt;/Author&gt;&lt;Year&gt;2011&lt;/Year&gt;&lt;RecNum&gt;7&lt;/RecNum&gt;&lt;DisplayText&gt;&lt;style face="superscript"&gt;[7]&lt;/style&gt;&lt;/DisplayText&gt;&lt;record&gt;&lt;rec-number&gt;7&lt;/rec-number&gt;&lt;foreign-keys&gt;&lt;key app="EN" db-id="2azv52r5g9zffjevde4v22w32zs5sw0ea5zd" timestamp="1731691826"&gt;7&lt;/key&gt;&lt;/foreign-keys&gt;&lt;ref-type name="Book"&gt;6&lt;/ref-type&gt;&lt;contributors&gt;&lt;authors&gt;&lt;author&gt;Gross, Gerd&lt;/author&gt;&lt;author&gt;Tyring, Stephen K&lt;/author&gt;&lt;/authors&gt;&lt;/contributors&gt;&lt;titles&gt;&lt;title&gt;Sexually transmitted infections and sexually transmitted diseases&lt;/title&gt;&lt;/titles&gt;&lt;dates&gt;&lt;year&gt;2011&lt;/year&gt;&lt;/dates&gt;&lt;publisher&gt;Springer Science &amp;amp; Business Media&lt;/publisher&gt;&lt;isbn&gt;3642146635&lt;/isbn&gt;&lt;urls&gt;&lt;/urls&gt;&lt;/record&gt;&lt;/Cite&gt;&lt;/EndNote&gt;</w:instrText>
      </w:r>
      <w:r w:rsidRPr="00510708">
        <w:rPr>
          <w:rFonts w:cstheme="minorBidi"/>
          <w:szCs w:val="20"/>
          <w:highlight w:val="yellow"/>
        </w:rPr>
        <w:fldChar w:fldCharType="separate"/>
      </w:r>
      <w:r w:rsidR="001D685B" w:rsidRPr="00510708">
        <w:rPr>
          <w:rFonts w:cstheme="minorBidi"/>
          <w:noProof/>
          <w:szCs w:val="20"/>
          <w:highlight w:val="yellow"/>
          <w:vertAlign w:val="superscript"/>
        </w:rPr>
        <w:t>[7]</w:t>
      </w:r>
      <w:r w:rsidRPr="00510708">
        <w:rPr>
          <w:rFonts w:cstheme="minorBidi"/>
          <w:szCs w:val="20"/>
          <w:highlight w:val="yellow"/>
        </w:rPr>
        <w:fldChar w:fldCharType="end"/>
      </w:r>
      <w:r w:rsidRPr="00510708">
        <w:rPr>
          <w:rFonts w:cstheme="minorBidi"/>
          <w:szCs w:val="20"/>
          <w:highlight w:val="yellow"/>
        </w:rPr>
        <w:t xml:space="preserve">, </w:t>
      </w:r>
      <w:r w:rsidRPr="00510708">
        <w:rPr>
          <w:rFonts w:cstheme="minorBidi"/>
          <w:i/>
          <w:iCs/>
          <w:szCs w:val="20"/>
          <w:highlight w:val="yellow"/>
        </w:rPr>
        <w:t xml:space="preserve">2–12 wk (2 wk–6 mos) </w:t>
      </w:r>
      <w:r w:rsidRPr="00510708">
        <w:rPr>
          <w:rFonts w:cstheme="minorBidi"/>
          <w:i/>
          <w:iCs/>
          <w:szCs w:val="20"/>
          <w:highlight w:val="yellow"/>
        </w:rPr>
        <w:fldChar w:fldCharType="begin"/>
      </w:r>
      <w:r w:rsidR="001D685B" w:rsidRPr="00510708">
        <w:rPr>
          <w:rFonts w:cstheme="minorBidi"/>
          <w:i/>
          <w:iCs/>
          <w:szCs w:val="20"/>
          <w:highlight w:val="yellow"/>
        </w:rPr>
        <w:instrText xml:space="preserve"> ADDIN EN.CITE &lt;EndNote&gt;&lt;Cite&gt;&lt;Author&gt;Singh&lt;/Author&gt;&lt;Year&gt;1999&lt;/Year&gt;&lt;RecNum&gt;6&lt;/RecNum&gt;&lt;DisplayText&gt;&lt;style face="superscript"&gt;[8]&lt;/style&gt;&lt;/DisplayText&gt;&lt;record&gt;&lt;rec-number&gt;6&lt;/rec-number&gt;&lt;foreign-keys&gt;&lt;key app="EN" db-id="2azv52r5g9zffjevde4v22w32zs5sw0ea5zd" timestamp="1731617730"&gt;6&lt;/key&gt;&lt;/foreign-keys&gt;&lt;ref-type name="Journal Article"&gt;17&lt;/ref-type&gt;&lt;contributors&gt;&lt;authors&gt;&lt;author&gt;Singh, A. E.&lt;/author&gt;&lt;author&gt;Romanowski, B.&lt;/author&gt;&lt;/authors&gt;&lt;/contributors&gt;&lt;auth-address&gt;Alberta Health STD Services, University of Alberta, Edmonton, Alberta, Canada.&lt;/auth-address&gt;&lt;titles&gt;&lt;title&gt;Syphilis: review with emphasis on clinical, epidemiologic, and some biologic features&lt;/title&gt;&lt;secondary-title&gt;Clin Microbiol Rev&lt;/secondary-title&gt;&lt;/titles&gt;&lt;periodical&gt;&lt;full-title&gt;Clin Microbiol Rev&lt;/full-title&gt;&lt;/periodical&gt;&lt;pages&gt;187-209&lt;/pages&gt;&lt;volume&gt;12&lt;/volume&gt;&lt;number&gt;2&lt;/number&gt;&lt;edition&gt;1999/04/09&lt;/edition&gt;&lt;keywords&gt;&lt;keyword&gt;HIV Infections/complications&lt;/keyword&gt;&lt;keyword&gt;Humans&lt;/keyword&gt;&lt;keyword&gt;Syphilis/complications/*epidemiology/therapy&lt;/keyword&gt;&lt;/keywords&gt;&lt;dates&gt;&lt;year&gt;1999&lt;/year&gt;&lt;pub-dates&gt;&lt;date&gt;Apr&lt;/date&gt;&lt;/pub-dates&gt;&lt;/dates&gt;&lt;isbn&gt;0893-8512 (Print)&amp;#xD;1098-6618 (Electronic)&amp;#xD;0893-8512 (Linking)&lt;/isbn&gt;&lt;accession-num&gt;10194456&lt;/accession-num&gt;&lt;urls&gt;&lt;related-urls&gt;&lt;url&gt;https://www.ncbi.nlm.nih.gov/pubmed/10194456&lt;/url&gt;&lt;/related-urls&gt;&lt;/urls&gt;&lt;custom2&gt;PMC88914&lt;/custom2&gt;&lt;electronic-resource-num&gt;10.1128/CMR.12.2.187&lt;/electronic-resource-num&gt;&lt;/record&gt;&lt;/Cite&gt;&lt;/EndNote&gt;</w:instrText>
      </w:r>
      <w:r w:rsidRPr="00510708">
        <w:rPr>
          <w:rFonts w:cstheme="minorBidi"/>
          <w:i/>
          <w:iCs/>
          <w:szCs w:val="20"/>
          <w:highlight w:val="yellow"/>
        </w:rPr>
        <w:fldChar w:fldCharType="separate"/>
      </w:r>
      <w:r w:rsidR="001D685B" w:rsidRPr="00510708">
        <w:rPr>
          <w:rFonts w:cstheme="minorBidi"/>
          <w:i/>
          <w:iCs/>
          <w:noProof/>
          <w:szCs w:val="20"/>
          <w:highlight w:val="yellow"/>
          <w:vertAlign w:val="superscript"/>
        </w:rPr>
        <w:t>[8]</w:t>
      </w:r>
      <w:r w:rsidRPr="00510708">
        <w:rPr>
          <w:rFonts w:cstheme="minorBidi"/>
          <w:i/>
          <w:iCs/>
          <w:szCs w:val="20"/>
          <w:highlight w:val="yellow"/>
        </w:rPr>
        <w:fldChar w:fldCharType="end"/>
      </w:r>
    </w:p>
    <w:p w14:paraId="6210D340" w14:textId="51FC8397" w:rsidR="00B20F9C" w:rsidRPr="00510708" w:rsidRDefault="00B20F9C">
      <w:pPr>
        <w:pStyle w:val="ListParagraph"/>
        <w:numPr>
          <w:ilvl w:val="0"/>
          <w:numId w:val="14"/>
        </w:numPr>
        <w:rPr>
          <w:rFonts w:cstheme="minorBidi"/>
          <w:b/>
          <w:bCs/>
          <w:color w:val="00B050"/>
          <w:szCs w:val="20"/>
          <w:highlight w:val="yellow"/>
          <w:u w:val="single"/>
        </w:rPr>
      </w:pPr>
      <w:r w:rsidRPr="00510708">
        <w:rPr>
          <w:rFonts w:cstheme="minorBidi"/>
          <w:b/>
          <w:bCs/>
          <w:color w:val="00B050"/>
          <w:szCs w:val="20"/>
          <w:highlight w:val="yellow"/>
          <w:u w:val="single"/>
        </w:rPr>
        <w:t xml:space="preserve">Duration of secondary syphilis:  1-3 months </w:t>
      </w:r>
      <w:r w:rsidRPr="00510708">
        <w:rPr>
          <w:rFonts w:cstheme="minorBidi"/>
          <w:b/>
          <w:bCs/>
          <w:color w:val="00B050"/>
          <w:szCs w:val="20"/>
          <w:highlight w:val="yellow"/>
          <w:u w:val="single"/>
        </w:rPr>
        <w:fldChar w:fldCharType="begin">
          <w:fldData xml:space="preserve">PEVuZE5vdGU+PENpdGU+PEF1dGhvcj5IaWNrczwvQXV0aG9yPjxZZWFyPjIwMjE8L1llYXI+PFJl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</w:fldData>
        </w:fldChar>
      </w:r>
      <w:r w:rsidR="001D685B" w:rsidRPr="00510708">
        <w:rPr>
          <w:rFonts w:cstheme="minorBidi"/>
          <w:b/>
          <w:bCs/>
          <w:color w:val="00B050"/>
          <w:szCs w:val="20"/>
          <w:highlight w:val="yellow"/>
          <w:u w:val="single"/>
        </w:rPr>
        <w:instrText xml:space="preserve"> ADDIN EN.CITE </w:instrText>
      </w:r>
      <w:r w:rsidR="001D685B" w:rsidRPr="00510708">
        <w:rPr>
          <w:rFonts w:cstheme="minorBidi"/>
          <w:b/>
          <w:bCs/>
          <w:color w:val="00B050"/>
          <w:szCs w:val="20"/>
          <w:highlight w:val="yellow"/>
          <w:u w:val="single"/>
        </w:rPr>
        <w:fldChar w:fldCharType="begin">
          <w:fldData xml:space="preserve">PEVuZE5vdGU+PENpdGU+PEF1dGhvcj5IaWNrczwvQXV0aG9yPjxZZWFyPjIwMjE8L1llYXI+PFJl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</w:fldData>
        </w:fldChar>
      </w:r>
      <w:r w:rsidR="001D685B" w:rsidRPr="00510708">
        <w:rPr>
          <w:rFonts w:cstheme="minorBidi"/>
          <w:b/>
          <w:bCs/>
          <w:color w:val="00B050"/>
          <w:szCs w:val="20"/>
          <w:highlight w:val="yellow"/>
          <w:u w:val="single"/>
        </w:rPr>
        <w:instrText xml:space="preserve"> ADDIN EN.CITE.DATA </w:instrText>
      </w:r>
      <w:r w:rsidR="001D685B" w:rsidRPr="00510708">
        <w:rPr>
          <w:rFonts w:cstheme="minorBidi"/>
          <w:b/>
          <w:bCs/>
          <w:color w:val="00B050"/>
          <w:szCs w:val="20"/>
          <w:highlight w:val="yellow"/>
          <w:u w:val="single"/>
        </w:rPr>
      </w:r>
      <w:r w:rsidR="001D685B" w:rsidRPr="00510708">
        <w:rPr>
          <w:rFonts w:cstheme="minorBidi"/>
          <w:b/>
          <w:bCs/>
          <w:color w:val="00B050"/>
          <w:szCs w:val="20"/>
          <w:highlight w:val="yellow"/>
          <w:u w:val="single"/>
        </w:rPr>
        <w:fldChar w:fldCharType="end"/>
      </w:r>
      <w:r w:rsidRPr="00510708">
        <w:rPr>
          <w:rFonts w:cstheme="minorBidi"/>
          <w:b/>
          <w:bCs/>
          <w:color w:val="00B050"/>
          <w:szCs w:val="20"/>
          <w:highlight w:val="yellow"/>
          <w:u w:val="single"/>
        </w:rPr>
      </w:r>
      <w:r w:rsidRPr="00510708">
        <w:rPr>
          <w:rFonts w:cstheme="minorBidi"/>
          <w:b/>
          <w:bCs/>
          <w:color w:val="00B050"/>
          <w:szCs w:val="20"/>
          <w:highlight w:val="yellow"/>
          <w:u w:val="single"/>
        </w:rPr>
        <w:fldChar w:fldCharType="separate"/>
      </w:r>
      <w:r w:rsidR="001D685B" w:rsidRPr="00510708">
        <w:rPr>
          <w:rFonts w:cstheme="minorBidi"/>
          <w:b/>
          <w:bCs/>
          <w:noProof/>
          <w:color w:val="00B050"/>
          <w:szCs w:val="20"/>
          <w:highlight w:val="yellow"/>
          <w:u w:val="single"/>
          <w:vertAlign w:val="superscript"/>
        </w:rPr>
        <w:t>[5, 7, 8]</w:t>
      </w:r>
      <w:r w:rsidRPr="00510708">
        <w:rPr>
          <w:rFonts w:cstheme="minorBidi"/>
          <w:b/>
          <w:bCs/>
          <w:color w:val="00B050"/>
          <w:szCs w:val="20"/>
          <w:highlight w:val="yellow"/>
          <w:u w:val="single"/>
        </w:rPr>
        <w:fldChar w:fldCharType="end"/>
      </w:r>
    </w:p>
    <w:p w14:paraId="136E8AF6" w14:textId="77777777" w:rsidR="0045300A" w:rsidRPr="00510708" w:rsidRDefault="00591E65" w:rsidP="0045300A">
      <w:pPr>
        <w:jc w:val="both"/>
        <w:rPr>
          <w:rFonts w:cs="Calibri"/>
          <w:szCs w:val="20"/>
          <w:highlight w:val="yellow"/>
        </w:rPr>
      </w:pPr>
      <w:r w:rsidRPr="00510708">
        <w:rPr>
          <w:highlight w:val="yellow"/>
        </w:rPr>
        <w:t xml:space="preserve"> </w:t>
      </w:r>
    </w:p>
    <w:p w14:paraId="1306ABB6" w14:textId="1FA53FD9" w:rsidR="00591E65" w:rsidRPr="00510708" w:rsidRDefault="00AD6635" w:rsidP="00D64182">
      <w:pPr>
        <w:pStyle w:val="Heading2"/>
        <w:rPr>
          <w:highlight w:val="yellow"/>
        </w:rPr>
      </w:pPr>
      <w:r w:rsidRPr="00510708">
        <w:rPr>
          <w:highlight w:val="yellow"/>
        </w:rPr>
        <w:t>Relapse EL to Secondary</w:t>
      </w:r>
    </w:p>
    <w:p w14:paraId="4F0ADD46" w14:textId="77777777" w:rsidR="00DA3A8F" w:rsidRPr="00510708" w:rsidRDefault="00DA3A8F" w:rsidP="00D64182">
      <w:pPr>
        <w:pStyle w:val="Heading2"/>
        <w:rPr>
          <w:highlight w:val="yellow"/>
        </w:rPr>
      </w:pPr>
      <w:r w:rsidRPr="00510708">
        <w:rPr>
          <w:highlight w:val="yellow"/>
        </w:rPr>
        <w:t>Early Latent</w:t>
      </w:r>
    </w:p>
    <w:p w14:paraId="51952598" w14:textId="170153C1" w:rsidR="00633631" w:rsidRPr="00510708" w:rsidRDefault="00131835" w:rsidP="00633631">
      <w:pPr>
        <w:rPr>
          <w:rFonts w:cstheme="minorBidi"/>
          <w:szCs w:val="20"/>
          <w:highlight w:val="yellow"/>
        </w:rPr>
      </w:pPr>
      <w:r w:rsidRPr="00510708">
        <w:rPr>
          <w:rFonts w:cstheme="minorBidi"/>
          <w:szCs w:val="20"/>
          <w:highlight w:val="yellow"/>
        </w:rPr>
        <w:t xml:space="preserve">The latent phase begins when symptoms resolve but the individual remains infected, as confirmed by serologic testing. We assume that </w:t>
      </w:r>
      <w:r w:rsidRPr="00510708">
        <w:rPr>
          <w:rFonts w:cstheme="minorBidi"/>
          <w:b/>
          <w:bCs/>
          <w:szCs w:val="20"/>
          <w:highlight w:val="yellow"/>
        </w:rPr>
        <w:t>early latent</w:t>
      </w:r>
      <w:r w:rsidRPr="00510708">
        <w:rPr>
          <w:rFonts w:cstheme="minorBidi"/>
          <w:szCs w:val="20"/>
          <w:highlight w:val="yellow"/>
        </w:rPr>
        <w:t xml:space="preserve"> syphilis refers to infections acquired within the past 12 months. Individuals in this stage remain sexually infectious, although less so than those in primary or secondary syphilis. Approximately 25% of individuals in the early latent phase may </w:t>
      </w:r>
      <w:r w:rsidRPr="00510708">
        <w:rPr>
          <w:rFonts w:cstheme="minorBidi"/>
          <w:b/>
          <w:bCs/>
          <w:szCs w:val="20"/>
          <w:highlight w:val="yellow"/>
        </w:rPr>
        <w:t>relapse</w:t>
      </w:r>
      <w:r w:rsidRPr="00510708">
        <w:rPr>
          <w:rFonts w:cstheme="minorBidi"/>
          <w:szCs w:val="20"/>
          <w:highlight w:val="yellow"/>
        </w:rPr>
        <w:t xml:space="preserve"> to secondary syphilis, temporarily increasing their infectiousness and likelihood of seeking care. </w:t>
      </w:r>
      <w:r w:rsidR="00633631" w:rsidRPr="00510708">
        <w:rPr>
          <w:rFonts w:cstheme="minorBidi"/>
          <w:i/>
          <w:iCs/>
          <w:szCs w:val="20"/>
          <w:highlight w:val="yellow"/>
        </w:rPr>
        <w:t xml:space="preserve">About 90% of first relapses occur within 1 year, 94% occur within 2 years, and the rest occur over 4 years. </w:t>
      </w:r>
      <w:r w:rsidR="00633631" w:rsidRPr="00510708">
        <w:rPr>
          <w:rFonts w:cstheme="minorBidi"/>
          <w:i/>
          <w:iCs/>
          <w:szCs w:val="20"/>
          <w:highlight w:val="yellow"/>
        </w:rPr>
        <w:fldChar w:fldCharType="begin"/>
      </w:r>
      <w:r w:rsidR="001D685B" w:rsidRPr="00510708">
        <w:rPr>
          <w:rFonts w:cstheme="minorBidi"/>
          <w:i/>
          <w:iCs/>
          <w:szCs w:val="20"/>
          <w:highlight w:val="yellow"/>
        </w:rPr>
        <w:instrText xml:space="preserve"> ADDIN EN.CITE &lt;EndNote&gt;&lt;Cite&gt;&lt;Author&gt;Singh&lt;/Author&gt;&lt;Year&gt;1999&lt;/Year&gt;&lt;RecNum&gt;6&lt;/RecNum&gt;&lt;DisplayText&gt;&lt;style face="superscript"&gt;[8]&lt;/style&gt;&lt;/DisplayText&gt;&lt;record&gt;&lt;rec-number&gt;6&lt;/rec-number&gt;&lt;foreign-keys&gt;&lt;key app="EN" db-id="2azv52r5g9zffjevde4v22w32zs5sw0ea5zd" timestamp="1731617730"&gt;6&lt;/key&gt;&lt;/foreign-keys&gt;&lt;ref-type name="Journal Article"&gt;17&lt;/ref-type&gt;&lt;contributors&gt;&lt;authors&gt;&lt;author&gt;Singh, A. E.&lt;/author&gt;&lt;author&gt;Romanowski, B.&lt;/author&gt;&lt;/authors&gt;&lt;/contributors&gt;&lt;auth-address&gt;Alberta Health STD Services, University of Alberta, Edmonton, Alberta, Canada.&lt;/auth-address&gt;&lt;titles&gt;&lt;title&gt;Syphilis: review with emphasis on clinical, epidemiologic, and some biologic features&lt;/title&gt;&lt;secondary-title&gt;Clin Microbiol Rev&lt;/secondary-title&gt;&lt;/titles&gt;&lt;periodical&gt;&lt;full-title&gt;Clin Microbiol Rev&lt;/full-title&gt;&lt;/periodical&gt;&lt;pages&gt;187-209&lt;/pages&gt;&lt;volume&gt;12&lt;/volume&gt;&lt;number&gt;2&lt;/number&gt;&lt;edition&gt;1999/04/09&lt;/edition&gt;&lt;keywords&gt;&lt;keyword&gt;HIV Infections/complications&lt;/keyword&gt;&lt;keyword&gt;Humans&lt;/keyword&gt;&lt;keyword&gt;Syphilis/complications/*epidemiology/therapy&lt;/keyword&gt;&lt;/keywords&gt;&lt;dates&gt;&lt;year&gt;1999&lt;/year&gt;&lt;pub-dates&gt;&lt;date&gt;Apr&lt;/date&gt;&lt;/pub-dates&gt;&lt;/dates&gt;&lt;isbn&gt;0893-8512 (Print)&amp;#xD;1098-6618 (Electronic)&amp;#xD;0893-8512 (Linking)&lt;/isbn&gt;&lt;accession-num&gt;10194456&lt;/accession-num&gt;&lt;urls&gt;&lt;related-urls&gt;&lt;url&gt;https://www.ncbi.nlm.nih.gov/pubmed/10194456&lt;/url&gt;&lt;/related-urls&gt;&lt;/urls&gt;&lt;custom2&gt;PMC88914&lt;/custom2&gt;&lt;electronic-resource-num&gt;10.1128/CMR.12.2.187&lt;/electronic-resource-num&gt;&lt;/record&gt;&lt;/Cite&gt;&lt;/EndNote&gt;</w:instrText>
      </w:r>
      <w:r w:rsidR="00633631" w:rsidRPr="00510708">
        <w:rPr>
          <w:rFonts w:cstheme="minorBidi"/>
          <w:i/>
          <w:iCs/>
          <w:szCs w:val="20"/>
          <w:highlight w:val="yellow"/>
        </w:rPr>
        <w:fldChar w:fldCharType="separate"/>
      </w:r>
      <w:r w:rsidR="001D685B" w:rsidRPr="00510708">
        <w:rPr>
          <w:rFonts w:cstheme="minorBidi"/>
          <w:i/>
          <w:iCs/>
          <w:noProof/>
          <w:szCs w:val="20"/>
          <w:highlight w:val="yellow"/>
          <w:vertAlign w:val="superscript"/>
        </w:rPr>
        <w:t>[8]</w:t>
      </w:r>
      <w:r w:rsidR="00633631" w:rsidRPr="00510708">
        <w:rPr>
          <w:rFonts w:cstheme="minorBidi"/>
          <w:i/>
          <w:iCs/>
          <w:szCs w:val="20"/>
          <w:highlight w:val="yellow"/>
        </w:rPr>
        <w:fldChar w:fldCharType="end"/>
      </w:r>
    </w:p>
    <w:p w14:paraId="2467D191" w14:textId="22DE6AD4" w:rsidR="00131835" w:rsidRPr="00510708" w:rsidRDefault="00131835">
      <w:pPr>
        <w:pStyle w:val="ListParagraph"/>
        <w:numPr>
          <w:ilvl w:val="0"/>
          <w:numId w:val="14"/>
        </w:numPr>
        <w:rPr>
          <w:rFonts w:cstheme="minorBidi"/>
          <w:b/>
          <w:bCs/>
          <w:color w:val="00B050"/>
          <w:szCs w:val="20"/>
          <w:highlight w:val="yellow"/>
        </w:rPr>
      </w:pPr>
      <w:r w:rsidRPr="00510708">
        <w:rPr>
          <w:rFonts w:cstheme="minorBidi"/>
          <w:b/>
          <w:bCs/>
          <w:color w:val="00B050"/>
          <w:szCs w:val="20"/>
          <w:highlight w:val="yellow"/>
        </w:rPr>
        <w:t>Proportion relapse</w:t>
      </w:r>
      <w:r w:rsidR="00633631" w:rsidRPr="00510708">
        <w:rPr>
          <w:rFonts w:cstheme="minorBidi"/>
          <w:b/>
          <w:bCs/>
          <w:color w:val="00B050"/>
          <w:szCs w:val="20"/>
          <w:highlight w:val="yellow"/>
        </w:rPr>
        <w:t xml:space="preserve"> </w:t>
      </w:r>
      <w:r w:rsidRPr="00510708">
        <w:rPr>
          <w:rFonts w:cstheme="minorBidi"/>
          <w:b/>
          <w:bCs/>
          <w:color w:val="00B050"/>
          <w:szCs w:val="20"/>
          <w:highlight w:val="yellow"/>
        </w:rPr>
        <w:t>: 25%</w:t>
      </w:r>
      <w:r w:rsidR="00633631" w:rsidRPr="00510708">
        <w:rPr>
          <w:rFonts w:cstheme="minorBidi"/>
          <w:b/>
          <w:bCs/>
          <w:color w:val="00B050"/>
          <w:szCs w:val="20"/>
          <w:highlight w:val="yellow"/>
        </w:rPr>
        <w:t xml:space="preserve"> </w:t>
      </w:r>
      <w:r w:rsidR="00633631" w:rsidRPr="00510708">
        <w:rPr>
          <w:rFonts w:cstheme="minorBidi"/>
          <w:b/>
          <w:bCs/>
          <w:color w:val="00B050"/>
          <w:szCs w:val="20"/>
          <w:highlight w:val="yellow"/>
        </w:rPr>
        <w:fldChar w:fldCharType="begin"/>
      </w:r>
      <w:r w:rsidR="001D685B" w:rsidRPr="00510708">
        <w:rPr>
          <w:rFonts w:cstheme="minorBidi"/>
          <w:b/>
          <w:bCs/>
          <w:color w:val="00B050"/>
          <w:szCs w:val="20"/>
          <w:highlight w:val="yellow"/>
        </w:rPr>
        <w:instrText xml:space="preserve"> ADDIN EN.CITE &lt;EndNote&gt;&lt;Cite&gt;&lt;Author&gt;Singh&lt;/Author&gt;&lt;Year&gt;1999&lt;/Year&gt;&lt;RecNum&gt;6&lt;/RecNum&gt;&lt;DisplayText&gt;&lt;style face="superscript"&gt;[8]&lt;/style&gt;&lt;/DisplayText&gt;&lt;record&gt;&lt;rec-number&gt;6&lt;/rec-number&gt;&lt;foreign-keys&gt;&lt;key app="EN" db-id="2azv52r5g9zffjevde4v22w32zs5sw0ea5zd" timestamp="1731617730"&gt;6&lt;/key&gt;&lt;/foreign-keys&gt;&lt;ref-type name="Journal Article"&gt;17&lt;/ref-type&gt;&lt;contributors&gt;&lt;authors&gt;&lt;author&gt;Singh, A. E.&lt;/author&gt;&lt;author&gt;Romanowski, B.&lt;/author&gt;&lt;/authors&gt;&lt;/contributors&gt;&lt;auth-address&gt;Alberta Health STD Services, University of Alberta, Edmonton, Alberta, Canada.&lt;/auth-address&gt;&lt;titles&gt;&lt;title&gt;Syphilis: review with emphasis on clinical, epidemiologic, and some biologic features&lt;/title&gt;&lt;secondary-title&gt;Clin Microbiol Rev&lt;/secondary-title&gt;&lt;/titles&gt;&lt;periodical&gt;&lt;full-title&gt;Clin Microbiol Rev&lt;/full-title&gt;&lt;/periodical&gt;&lt;pages&gt;187-209&lt;/pages&gt;&lt;volume&gt;12&lt;/volume&gt;&lt;number&gt;2&lt;/number&gt;&lt;edition&gt;1999/04/09&lt;/edition&gt;&lt;keywords&gt;&lt;keyword&gt;HIV Infections/complications&lt;/keyword&gt;&lt;keyword&gt;Humans&lt;/keyword&gt;&lt;keyword&gt;Syphilis/complications/*epidemiology/therapy&lt;/keyword&gt;&lt;/keywords&gt;&lt;dates&gt;&lt;year&gt;1999&lt;/year&gt;&lt;pub-dates&gt;&lt;date&gt;Apr&lt;/date&gt;&lt;/pub-dates&gt;&lt;/dates&gt;&lt;isbn&gt;0893-8512 (Print)&amp;#xD;1098-6618 (Electronic)&amp;#xD;0893-8512 (Linking)&lt;/isbn&gt;&lt;accession-num&gt;10194456&lt;/accession-num&gt;&lt;urls&gt;&lt;related-urls&gt;&lt;url&gt;https://www.ncbi.nlm.nih.gov/pubmed/10194456&lt;/url&gt;&lt;/related-urls&gt;&lt;/urls&gt;&lt;custom2&gt;PMC88914&lt;/custom2&gt;&lt;electronic-resource-num&gt;10.1128/CMR.12.2.187&lt;/electronic-resource-num&gt;&lt;/record&gt;&lt;/Cite&gt;&lt;/EndNote&gt;</w:instrText>
      </w:r>
      <w:r w:rsidR="00633631" w:rsidRPr="00510708">
        <w:rPr>
          <w:rFonts w:cstheme="minorBidi"/>
          <w:b/>
          <w:bCs/>
          <w:color w:val="00B050"/>
          <w:szCs w:val="20"/>
          <w:highlight w:val="yellow"/>
        </w:rPr>
        <w:fldChar w:fldCharType="separate"/>
      </w:r>
      <w:r w:rsidR="001D685B" w:rsidRPr="00510708">
        <w:rPr>
          <w:rFonts w:cstheme="minorBidi"/>
          <w:b/>
          <w:bCs/>
          <w:noProof/>
          <w:color w:val="00B050"/>
          <w:szCs w:val="20"/>
          <w:highlight w:val="yellow"/>
          <w:vertAlign w:val="superscript"/>
        </w:rPr>
        <w:t>[8]</w:t>
      </w:r>
      <w:r w:rsidR="00633631" w:rsidRPr="00510708">
        <w:rPr>
          <w:rFonts w:cstheme="minorBidi"/>
          <w:b/>
          <w:bCs/>
          <w:color w:val="00B050"/>
          <w:szCs w:val="20"/>
          <w:highlight w:val="yellow"/>
        </w:rPr>
        <w:fldChar w:fldCharType="end"/>
      </w:r>
      <w:r w:rsidR="00633631" w:rsidRPr="00510708">
        <w:rPr>
          <w:rFonts w:cstheme="minorBidi"/>
          <w:b/>
          <w:bCs/>
          <w:color w:val="00B050"/>
          <w:szCs w:val="20"/>
          <w:highlight w:val="yellow"/>
        </w:rPr>
        <w:t xml:space="preserve"> and we simplify to assume all relapses happen in the first year (EL)</w:t>
      </w:r>
    </w:p>
    <w:p w14:paraId="10D74A23" w14:textId="77777777" w:rsidR="00D96B7F" w:rsidRPr="00510708" w:rsidRDefault="00C50FE4" w:rsidP="00613BA2">
      <w:pPr>
        <w:pStyle w:val="Heading2"/>
        <w:jc w:val="both"/>
        <w:rPr>
          <w:rFonts w:cs="Calibri"/>
          <w:highlight w:val="yellow"/>
        </w:rPr>
      </w:pPr>
      <w:r w:rsidRPr="00510708">
        <w:rPr>
          <w:highlight w:val="yellow"/>
        </w:rPr>
        <w:t xml:space="preserve">Proportion of primary/secondary symptomatic disease </w:t>
      </w:r>
    </w:p>
    <w:p w14:paraId="40671673" w14:textId="69B99D60" w:rsidR="00C50FE4" w:rsidRPr="00510708" w:rsidRDefault="00C50FE4" w:rsidP="00D96B7F">
      <w:pPr>
        <w:rPr>
          <w:highlight w:val="yellow"/>
        </w:rPr>
      </w:pPr>
      <w:r w:rsidRPr="00510708">
        <w:rPr>
          <w:highlight w:val="yellow"/>
        </w:rPr>
        <w:t xml:space="preserve"> “We are now [assuming] that only a percentage of cases in the primary/secondary stage are symptomatic, and among those with symptoms, some percentage of cases don’t recognize symptoms.”</w:t>
      </w:r>
    </w:p>
    <w:p w14:paraId="30F0F745" w14:textId="4A63E8D3" w:rsidR="00D96B7F" w:rsidRPr="00510708" w:rsidRDefault="00C50FE4" w:rsidP="00D96B7F">
      <w:pPr>
        <w:jc w:val="both"/>
        <w:rPr>
          <w:rFonts w:cs="Calibri"/>
          <w:szCs w:val="20"/>
          <w:highlight w:val="yellow"/>
        </w:rPr>
      </w:pPr>
      <w:r w:rsidRPr="00510708">
        <w:rPr>
          <w:rFonts w:cs="Calibri"/>
          <w:b/>
          <w:bCs/>
          <w:szCs w:val="20"/>
          <w:highlight w:val="yellow"/>
        </w:rPr>
        <w:t>Parameter:</w:t>
      </w:r>
      <w:r w:rsidRPr="00510708">
        <w:rPr>
          <w:rFonts w:cs="Calibri"/>
          <w:szCs w:val="20"/>
          <w:highlight w:val="yellow"/>
        </w:rPr>
        <w:t xml:space="preserve"> Proportion of primary/secondary symptomatic disease among MSM</w:t>
      </w:r>
      <w:r w:rsidR="00D96B7F" w:rsidRPr="00510708">
        <w:rPr>
          <w:rFonts w:cs="Calibri"/>
          <w:szCs w:val="20"/>
          <w:highlight w:val="yellow"/>
        </w:rPr>
        <w:t xml:space="preserve"> (also applied to heterosexual men)</w:t>
      </w:r>
    </w:p>
    <w:p w14:paraId="0241A75E" w14:textId="182079E5" w:rsidR="00C50FE4" w:rsidRPr="00510708" w:rsidRDefault="00C50FE4" w:rsidP="00D96B7F">
      <w:pPr>
        <w:jc w:val="both"/>
        <w:rPr>
          <w:rFonts w:cs="Calibri"/>
          <w:b/>
          <w:bCs/>
          <w:szCs w:val="20"/>
          <w:highlight w:val="yellow"/>
        </w:rPr>
      </w:pPr>
      <w:r w:rsidRPr="00510708">
        <w:rPr>
          <w:rFonts w:cs="Calibri"/>
          <w:b/>
          <w:bCs/>
          <w:szCs w:val="20"/>
          <w:highlight w:val="yellow"/>
        </w:rPr>
        <w:t xml:space="preserve">Summary: </w:t>
      </w:r>
    </w:p>
    <w:p w14:paraId="2BBE7706" w14:textId="77777777" w:rsidR="00C50FE4" w:rsidRPr="00510708" w:rsidRDefault="00C50FE4">
      <w:pPr>
        <w:pStyle w:val="ListParagraph"/>
        <w:numPr>
          <w:ilvl w:val="0"/>
          <w:numId w:val="13"/>
        </w:numPr>
        <w:spacing w:before="0" w:after="0"/>
        <w:jc w:val="both"/>
        <w:rPr>
          <w:rFonts w:cs="Calibri"/>
          <w:szCs w:val="20"/>
          <w:highlight w:val="yellow"/>
        </w:rPr>
      </w:pPr>
      <w:r w:rsidRPr="00510708">
        <w:rPr>
          <w:rFonts w:cs="Calibri"/>
          <w:szCs w:val="20"/>
          <w:highlight w:val="yellow"/>
        </w:rPr>
        <w:t xml:space="preserve">MSM attending 3-monthly visits at a PrEP clinic in Melbourne, Australia between Feb 2016 – Mar 2019 </w:t>
      </w:r>
    </w:p>
    <w:p w14:paraId="44E8EBA9" w14:textId="77777777" w:rsidR="00C50FE4" w:rsidRPr="00510708" w:rsidRDefault="00C50FE4">
      <w:pPr>
        <w:pStyle w:val="ListParagraph"/>
        <w:numPr>
          <w:ilvl w:val="0"/>
          <w:numId w:val="13"/>
        </w:numPr>
        <w:spacing w:before="0" w:after="0"/>
        <w:jc w:val="both"/>
        <w:rPr>
          <w:rFonts w:cs="Calibri"/>
          <w:szCs w:val="20"/>
          <w:highlight w:val="yellow"/>
        </w:rPr>
      </w:pPr>
      <w:r w:rsidRPr="00510708">
        <w:rPr>
          <w:rFonts w:cs="Calibri"/>
          <w:szCs w:val="20"/>
          <w:highlight w:val="yellow"/>
        </w:rPr>
        <w:t xml:space="preserve">Underwent routine STI screening with serological testing for syphilis at visits but could also attend walk-in clinic outside of their visits </w:t>
      </w:r>
    </w:p>
    <w:p w14:paraId="36A59201" w14:textId="77777777" w:rsidR="00C50FE4" w:rsidRPr="00510708" w:rsidRDefault="00C50FE4">
      <w:pPr>
        <w:pStyle w:val="ListParagraph"/>
        <w:numPr>
          <w:ilvl w:val="0"/>
          <w:numId w:val="13"/>
        </w:numPr>
        <w:spacing w:before="0" w:after="0"/>
        <w:jc w:val="both"/>
        <w:rPr>
          <w:rFonts w:cs="Calibri"/>
          <w:szCs w:val="20"/>
          <w:highlight w:val="yellow"/>
        </w:rPr>
      </w:pPr>
      <w:r w:rsidRPr="00510708">
        <w:rPr>
          <w:rFonts w:cs="Calibri"/>
          <w:szCs w:val="20"/>
          <w:highlight w:val="yellow"/>
        </w:rPr>
        <w:t xml:space="preserve">Syphilis diagnoses classified using Australian laboratory case definition (seroconversion with prior negative serology within 24 months or a 4-fold rise in RPR if reinfection); classified as primary/secondary based on clinical exam and lab results (PCR from a lesion and/or serology)  </w:t>
      </w:r>
    </w:p>
    <w:p w14:paraId="08DF0184" w14:textId="2C99D2FB" w:rsidR="00C50FE4" w:rsidRPr="00510708" w:rsidRDefault="00C50FE4">
      <w:pPr>
        <w:pStyle w:val="ListParagraph"/>
        <w:numPr>
          <w:ilvl w:val="0"/>
          <w:numId w:val="13"/>
        </w:numPr>
        <w:spacing w:before="0" w:after="0"/>
        <w:jc w:val="both"/>
        <w:rPr>
          <w:rFonts w:cs="Calibri"/>
          <w:szCs w:val="20"/>
          <w:highlight w:val="yellow"/>
        </w:rPr>
      </w:pPr>
      <w:r w:rsidRPr="00510708">
        <w:rPr>
          <w:rFonts w:cs="Calibri"/>
          <w:szCs w:val="20"/>
          <w:highlight w:val="yellow"/>
        </w:rPr>
        <w:t xml:space="preserve">Results (Table 1) : </w:t>
      </w:r>
      <w:r w:rsidRPr="00510708">
        <w:rPr>
          <w:rFonts w:cs="Calibri"/>
          <w:szCs w:val="20"/>
          <w:highlight w:val="yellow"/>
        </w:rPr>
        <w:fldChar w:fldCharType="begin"/>
      </w:r>
      <w:r w:rsidR="00525C74" w:rsidRPr="00510708">
        <w:rPr>
          <w:rFonts w:cs="Calibri"/>
          <w:szCs w:val="20"/>
          <w:highlight w:val="yellow"/>
        </w:rPr>
        <w:instrText xml:space="preserve"> ADDIN EN.CITE &lt;EndNote&gt;&lt;Cite&gt;&lt;Author&gt;Peel&lt;/Author&gt;&lt;Year&gt;2021&lt;/Year&gt;&lt;RecNum&gt;1247&lt;/RecNum&gt;&lt;DisplayText&gt;&lt;style face="superscript"&gt;[9]&lt;/style&gt;&lt;/DisplayText&gt;&lt;record&gt;&lt;rec-number&gt;1247&lt;/rec-number&gt;&lt;foreign-keys&gt;&lt;key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510708">
        <w:rPr>
          <w:rFonts w:cs="Calibri"/>
          <w:szCs w:val="20"/>
          <w:highlight w:val="yellow"/>
        </w:rPr>
        <w:fldChar w:fldCharType="separate"/>
      </w:r>
      <w:r w:rsidR="001D685B" w:rsidRPr="00510708">
        <w:rPr>
          <w:rFonts w:cs="Calibri"/>
          <w:noProof/>
          <w:szCs w:val="20"/>
          <w:highlight w:val="yellow"/>
          <w:vertAlign w:val="superscript"/>
        </w:rPr>
        <w:t>[9]</w:t>
      </w:r>
      <w:r w:rsidRPr="00510708">
        <w:rPr>
          <w:rFonts w:cs="Calibri"/>
          <w:szCs w:val="20"/>
          <w:highlight w:val="yellow"/>
        </w:rPr>
        <w:fldChar w:fldCharType="end"/>
      </w:r>
    </w:p>
    <w:p w14:paraId="6E49CD90" w14:textId="77777777" w:rsidR="00C50FE4" w:rsidRPr="00510708" w:rsidRDefault="00C50FE4">
      <w:pPr>
        <w:pStyle w:val="ListParagraph"/>
        <w:numPr>
          <w:ilvl w:val="1"/>
          <w:numId w:val="13"/>
        </w:numPr>
        <w:spacing w:before="0" w:after="0"/>
        <w:jc w:val="both"/>
        <w:rPr>
          <w:rFonts w:cs="Calibri"/>
          <w:szCs w:val="20"/>
          <w:highlight w:val="yellow"/>
        </w:rPr>
      </w:pPr>
      <w:r w:rsidRPr="00510708">
        <w:rPr>
          <w:rFonts w:cs="Calibri"/>
          <w:szCs w:val="20"/>
          <w:highlight w:val="yellow"/>
        </w:rPr>
        <w:t xml:space="preserve">Total of 69 incident syphilis cases (24 primary, 16 secondary, 29 early latent) </w:t>
      </w:r>
    </w:p>
    <w:p w14:paraId="205FF863" w14:textId="77777777" w:rsidR="00C50FE4" w:rsidRPr="00510708" w:rsidRDefault="00C50FE4">
      <w:pPr>
        <w:pStyle w:val="ListParagraph"/>
        <w:numPr>
          <w:ilvl w:val="1"/>
          <w:numId w:val="13"/>
        </w:numPr>
        <w:spacing w:before="0" w:after="0"/>
        <w:jc w:val="both"/>
        <w:rPr>
          <w:rFonts w:cs="Calibri"/>
          <w:szCs w:val="20"/>
          <w:highlight w:val="yellow"/>
        </w:rPr>
      </w:pPr>
      <w:r w:rsidRPr="00510708">
        <w:rPr>
          <w:rFonts w:cs="Calibri"/>
          <w:szCs w:val="20"/>
          <w:highlight w:val="yellow"/>
        </w:rPr>
        <w:t xml:space="preserve">Among all 69 cases, 20 presented reporting symptoms of primary syphilis, 14 of whom were diagnosed at walk-in STI clinic </w:t>
      </w:r>
      <w:r w:rsidRPr="00510708">
        <w:rPr>
          <w:rFonts w:cs="Calibri"/>
          <w:i/>
          <w:iCs/>
          <w:szCs w:val="20"/>
          <w:highlight w:val="yellow"/>
        </w:rPr>
        <w:t>between</w:t>
      </w:r>
      <w:r w:rsidRPr="00510708">
        <w:rPr>
          <w:rFonts w:cs="Calibri"/>
          <w:szCs w:val="20"/>
          <w:highlight w:val="yellow"/>
        </w:rPr>
        <w:t xml:space="preserve"> PrEP appointments  </w:t>
      </w:r>
    </w:p>
    <w:p w14:paraId="1CC8B72C" w14:textId="7E6ABF1C" w:rsidR="00C50FE4" w:rsidRPr="00510708" w:rsidRDefault="00C50FE4">
      <w:pPr>
        <w:pStyle w:val="ListParagraph"/>
        <w:numPr>
          <w:ilvl w:val="2"/>
          <w:numId w:val="13"/>
        </w:numPr>
        <w:spacing w:before="0" w:after="0"/>
        <w:jc w:val="both"/>
        <w:rPr>
          <w:rFonts w:cs="Calibri"/>
          <w:szCs w:val="20"/>
          <w:highlight w:val="yellow"/>
        </w:rPr>
      </w:pPr>
      <w:r w:rsidRPr="00510708">
        <w:rPr>
          <w:rFonts w:cs="Calibri"/>
          <w:color w:val="00B050"/>
          <w:szCs w:val="20"/>
          <w:highlight w:val="yellow"/>
        </w:rPr>
        <w:sym w:font="Wingdings" w:char="F0E0"/>
      </w:r>
      <w:r w:rsidRPr="00510708">
        <w:rPr>
          <w:rFonts w:cs="Calibri"/>
          <w:color w:val="00B050"/>
          <w:szCs w:val="20"/>
          <w:highlight w:val="yellow"/>
        </w:rPr>
        <w:t xml:space="preserve"> </w:t>
      </w:r>
      <w:r w:rsidRPr="00510708">
        <w:rPr>
          <w:rFonts w:cs="Calibri"/>
          <w:b/>
          <w:bCs/>
          <w:color w:val="00B050"/>
          <w:szCs w:val="20"/>
          <w:highlight w:val="yellow"/>
        </w:rPr>
        <w:t xml:space="preserve">Proportion of incident cases presenting with </w:t>
      </w:r>
      <w:r w:rsidRPr="00510708">
        <w:rPr>
          <w:rFonts w:cs="Calibri"/>
          <w:b/>
          <w:bCs/>
          <w:color w:val="00B050"/>
          <w:szCs w:val="20"/>
          <w:highlight w:val="yellow"/>
          <w:u w:val="single"/>
        </w:rPr>
        <w:t>symptomatic primary syphilis</w:t>
      </w:r>
      <w:r w:rsidRPr="00510708">
        <w:rPr>
          <w:rFonts w:cs="Calibri"/>
          <w:b/>
          <w:bCs/>
          <w:color w:val="00B050"/>
          <w:szCs w:val="20"/>
          <w:highlight w:val="yellow"/>
        </w:rPr>
        <w:t xml:space="preserve"> = 20-29%</w:t>
      </w:r>
      <w:r w:rsidRPr="00510708">
        <w:rPr>
          <w:rFonts w:cs="Calibri"/>
          <w:color w:val="00B050"/>
          <w:szCs w:val="20"/>
          <w:highlight w:val="yellow"/>
        </w:rPr>
        <w:t xml:space="preserve"> </w:t>
      </w:r>
      <w:r w:rsidRPr="00510708">
        <w:rPr>
          <w:rFonts w:cs="Calibri"/>
          <w:szCs w:val="20"/>
          <w:highlight w:val="yellow"/>
        </w:rPr>
        <w:t xml:space="preserve">(14/69 – 20/69)  </w:t>
      </w:r>
      <w:r w:rsidRPr="00510708">
        <w:rPr>
          <w:rFonts w:cs="Calibri"/>
          <w:szCs w:val="20"/>
          <w:highlight w:val="yellow"/>
        </w:rPr>
        <w:fldChar w:fldCharType="begin"/>
      </w:r>
      <w:r w:rsidR="00525C74" w:rsidRPr="00510708">
        <w:rPr>
          <w:rFonts w:cs="Calibri"/>
          <w:szCs w:val="20"/>
          <w:highlight w:val="yellow"/>
        </w:rPr>
        <w:instrText xml:space="preserve"> ADDIN EN.CITE &lt;EndNote&gt;&lt;Cite&gt;&lt;Author&gt;Peel&lt;/Author&gt;&lt;Year&gt;2021&lt;/Year&gt;&lt;RecNum&gt;1247&lt;/RecNum&gt;&lt;DisplayText&gt;&lt;style face="superscript"&gt;[9]&lt;/style&gt;&lt;/DisplayText&gt;&lt;record&gt;&lt;rec-number&gt;1247&lt;/rec-number&gt;&lt;foreign-keys&gt;&lt;key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510708">
        <w:rPr>
          <w:rFonts w:cs="Calibri"/>
          <w:szCs w:val="20"/>
          <w:highlight w:val="yellow"/>
        </w:rPr>
        <w:fldChar w:fldCharType="separate"/>
      </w:r>
      <w:r w:rsidR="001D685B" w:rsidRPr="00510708">
        <w:rPr>
          <w:rFonts w:cs="Calibri"/>
          <w:noProof/>
          <w:szCs w:val="20"/>
          <w:highlight w:val="yellow"/>
          <w:vertAlign w:val="superscript"/>
        </w:rPr>
        <w:t>[9]</w:t>
      </w:r>
      <w:r w:rsidRPr="00510708">
        <w:rPr>
          <w:rFonts w:cs="Calibri"/>
          <w:szCs w:val="20"/>
          <w:highlight w:val="yellow"/>
        </w:rPr>
        <w:fldChar w:fldCharType="end"/>
      </w:r>
    </w:p>
    <w:p w14:paraId="5B27D837" w14:textId="77777777" w:rsidR="00C50FE4" w:rsidRPr="00510708" w:rsidRDefault="00C50FE4">
      <w:pPr>
        <w:pStyle w:val="ListParagraph"/>
        <w:numPr>
          <w:ilvl w:val="1"/>
          <w:numId w:val="13"/>
        </w:numPr>
        <w:spacing w:before="0" w:after="0"/>
        <w:jc w:val="both"/>
        <w:rPr>
          <w:rFonts w:cs="Calibri"/>
          <w:szCs w:val="20"/>
          <w:highlight w:val="yellow"/>
        </w:rPr>
      </w:pPr>
      <w:r w:rsidRPr="00510708">
        <w:rPr>
          <w:rFonts w:cs="Calibri"/>
          <w:szCs w:val="20"/>
          <w:highlight w:val="yellow"/>
        </w:rPr>
        <w:t xml:space="preserve">Among the cases who were </w:t>
      </w:r>
      <w:r w:rsidRPr="00510708">
        <w:rPr>
          <w:rFonts w:cs="Calibri"/>
          <w:i/>
          <w:iCs/>
          <w:szCs w:val="20"/>
          <w:highlight w:val="yellow"/>
        </w:rPr>
        <w:t>not</w:t>
      </w:r>
      <w:r w:rsidRPr="00510708">
        <w:rPr>
          <w:rFonts w:cs="Calibri"/>
          <w:szCs w:val="20"/>
          <w:highlight w:val="yellow"/>
        </w:rPr>
        <w:t xml:space="preserve"> primary (45 cases), 8 presented reporting symptoms of secondary syphilis,  7 of whom were diagnosed at walk-in STI clinic </w:t>
      </w:r>
      <w:r w:rsidRPr="00510708">
        <w:rPr>
          <w:rFonts w:cs="Calibri"/>
          <w:i/>
          <w:iCs/>
          <w:szCs w:val="20"/>
          <w:highlight w:val="yellow"/>
        </w:rPr>
        <w:t>between</w:t>
      </w:r>
      <w:r w:rsidRPr="00510708">
        <w:rPr>
          <w:rFonts w:cs="Calibri"/>
          <w:szCs w:val="20"/>
          <w:highlight w:val="yellow"/>
        </w:rPr>
        <w:t xml:space="preserve"> PrEP appointments </w:t>
      </w:r>
    </w:p>
    <w:p w14:paraId="229EAFE4" w14:textId="43DDEE06" w:rsidR="00C50FE4" w:rsidRPr="00510708" w:rsidRDefault="00C50FE4">
      <w:pPr>
        <w:pStyle w:val="ListParagraph"/>
        <w:numPr>
          <w:ilvl w:val="2"/>
          <w:numId w:val="13"/>
        </w:numPr>
        <w:spacing w:before="0" w:after="0"/>
        <w:jc w:val="both"/>
        <w:rPr>
          <w:rFonts w:cs="Calibri"/>
          <w:szCs w:val="20"/>
          <w:highlight w:val="yellow"/>
        </w:rPr>
      </w:pPr>
      <w:r w:rsidRPr="00510708">
        <w:rPr>
          <w:rFonts w:cs="Calibri"/>
          <w:szCs w:val="20"/>
          <w:highlight w:val="yellow"/>
        </w:rPr>
        <w:lastRenderedPageBreak/>
        <w:sym w:font="Wingdings" w:char="F0E0"/>
      </w:r>
      <w:r w:rsidRPr="00510708">
        <w:rPr>
          <w:rFonts w:cs="Calibri"/>
          <w:szCs w:val="20"/>
          <w:highlight w:val="yellow"/>
        </w:rPr>
        <w:t xml:space="preserve"> </w:t>
      </w:r>
      <w:r w:rsidRPr="00510708">
        <w:rPr>
          <w:rFonts w:cs="Calibri"/>
          <w:b/>
          <w:bCs/>
          <w:color w:val="00B050"/>
          <w:szCs w:val="20"/>
          <w:highlight w:val="yellow"/>
        </w:rPr>
        <w:t xml:space="preserve">Proportion of incident, non-primary cases presenting with </w:t>
      </w:r>
      <w:r w:rsidRPr="00510708">
        <w:rPr>
          <w:rFonts w:cs="Calibri"/>
          <w:b/>
          <w:bCs/>
          <w:color w:val="00B050"/>
          <w:szCs w:val="20"/>
          <w:highlight w:val="yellow"/>
          <w:u w:val="single"/>
        </w:rPr>
        <w:t>symptomatic secondary syphilis</w:t>
      </w:r>
      <w:r w:rsidRPr="00510708">
        <w:rPr>
          <w:rFonts w:cs="Calibri"/>
          <w:b/>
          <w:bCs/>
          <w:color w:val="00B050"/>
          <w:szCs w:val="20"/>
          <w:highlight w:val="yellow"/>
        </w:rPr>
        <w:t xml:space="preserve"> = 15-17%</w:t>
      </w:r>
      <w:r w:rsidRPr="00510708">
        <w:rPr>
          <w:rFonts w:cs="Calibri"/>
          <w:color w:val="00B050"/>
          <w:szCs w:val="20"/>
          <w:highlight w:val="yellow"/>
        </w:rPr>
        <w:t xml:space="preserve"> </w:t>
      </w:r>
      <w:r w:rsidRPr="00510708">
        <w:rPr>
          <w:rFonts w:cs="Calibri"/>
          <w:szCs w:val="20"/>
          <w:highlight w:val="yellow"/>
        </w:rPr>
        <w:t xml:space="preserve">(7/45 – 8/45) </w:t>
      </w:r>
      <w:r w:rsidRPr="00510708">
        <w:rPr>
          <w:rFonts w:cs="Calibri"/>
          <w:szCs w:val="20"/>
          <w:highlight w:val="yellow"/>
        </w:rPr>
        <w:fldChar w:fldCharType="begin"/>
      </w:r>
      <w:r w:rsidR="00525C74" w:rsidRPr="00510708">
        <w:rPr>
          <w:rFonts w:cs="Calibri"/>
          <w:szCs w:val="20"/>
          <w:highlight w:val="yellow"/>
        </w:rPr>
        <w:instrText xml:space="preserve"> ADDIN EN.CITE &lt;EndNote&gt;&lt;Cite&gt;&lt;Author&gt;Peel&lt;/Author&gt;&lt;Year&gt;2021&lt;/Year&gt;&lt;RecNum&gt;1247&lt;/RecNum&gt;&lt;DisplayText&gt;&lt;style face="superscript"&gt;[9]&lt;/style&gt;&lt;/DisplayText&gt;&lt;record&gt;&lt;rec-number&gt;1247&lt;/rec-number&gt;&lt;foreign-keys&gt;&lt;key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510708">
        <w:rPr>
          <w:rFonts w:cs="Calibri"/>
          <w:szCs w:val="20"/>
          <w:highlight w:val="yellow"/>
        </w:rPr>
        <w:fldChar w:fldCharType="separate"/>
      </w:r>
      <w:r w:rsidR="001D685B" w:rsidRPr="00510708">
        <w:rPr>
          <w:rFonts w:cs="Calibri"/>
          <w:noProof/>
          <w:szCs w:val="20"/>
          <w:highlight w:val="yellow"/>
          <w:vertAlign w:val="superscript"/>
        </w:rPr>
        <w:t>[9]</w:t>
      </w:r>
      <w:r w:rsidRPr="00510708">
        <w:rPr>
          <w:rFonts w:cs="Calibri"/>
          <w:szCs w:val="20"/>
          <w:highlight w:val="yellow"/>
        </w:rPr>
        <w:fldChar w:fldCharType="end"/>
      </w:r>
    </w:p>
    <w:p w14:paraId="4FD7DA6E" w14:textId="77777777" w:rsidR="00D96B7F" w:rsidRPr="00510708" w:rsidRDefault="00D96B7F" w:rsidP="00D96B7F">
      <w:pPr>
        <w:jc w:val="both"/>
        <w:rPr>
          <w:rFonts w:cs="Calibri"/>
          <w:b/>
          <w:bCs/>
          <w:szCs w:val="20"/>
          <w:highlight w:val="yellow"/>
        </w:rPr>
      </w:pPr>
    </w:p>
    <w:p w14:paraId="71079CED" w14:textId="3D7DEDCC" w:rsidR="00D96B7F" w:rsidRPr="00510708" w:rsidRDefault="00D96B7F" w:rsidP="00D96B7F">
      <w:pPr>
        <w:jc w:val="both"/>
        <w:rPr>
          <w:rFonts w:cs="Calibri"/>
          <w:szCs w:val="20"/>
          <w:highlight w:val="yellow"/>
        </w:rPr>
      </w:pPr>
      <w:r w:rsidRPr="00510708">
        <w:rPr>
          <w:rFonts w:cs="Calibri"/>
          <w:b/>
          <w:bCs/>
          <w:szCs w:val="20"/>
          <w:highlight w:val="yellow"/>
        </w:rPr>
        <w:t>Parameter:</w:t>
      </w:r>
      <w:r w:rsidRPr="00510708">
        <w:rPr>
          <w:rFonts w:cs="Calibri"/>
          <w:szCs w:val="20"/>
          <w:highlight w:val="yellow"/>
        </w:rPr>
        <w:t xml:space="preserve"> </w:t>
      </w:r>
      <w:r w:rsidR="003E0530" w:rsidRPr="00510708">
        <w:rPr>
          <w:rFonts w:cs="Calibri"/>
          <w:szCs w:val="20"/>
          <w:highlight w:val="yellow"/>
        </w:rPr>
        <w:t>Ratio</w:t>
      </w:r>
      <w:r w:rsidRPr="00510708">
        <w:rPr>
          <w:rFonts w:cs="Calibri"/>
          <w:szCs w:val="20"/>
          <w:highlight w:val="yellow"/>
        </w:rPr>
        <w:t xml:space="preserve"> of primary/secondary symptomatic disease among women</w:t>
      </w:r>
      <w:r w:rsidR="003E0530" w:rsidRPr="00510708">
        <w:rPr>
          <w:rFonts w:cs="Calibri"/>
          <w:szCs w:val="20"/>
          <w:highlight w:val="yellow"/>
        </w:rPr>
        <w:t xml:space="preserve"> relative to MSM</w:t>
      </w:r>
    </w:p>
    <w:p w14:paraId="1E0F0B0A" w14:textId="048F4A6C" w:rsidR="00F20E11" w:rsidRPr="00510708" w:rsidRDefault="00DE1B21">
      <w:pPr>
        <w:pStyle w:val="ListParagraph"/>
        <w:numPr>
          <w:ilvl w:val="0"/>
          <w:numId w:val="29"/>
        </w:numPr>
        <w:jc w:val="both"/>
        <w:rPr>
          <w:rFonts w:cs="Calibri"/>
          <w:szCs w:val="20"/>
          <w:highlight w:val="yellow"/>
        </w:rPr>
      </w:pPr>
      <w:r w:rsidRPr="00510708">
        <w:rPr>
          <w:rFonts w:cs="Calibri"/>
          <w:b/>
          <w:bCs/>
          <w:szCs w:val="20"/>
          <w:highlight w:val="yellow"/>
        </w:rPr>
        <w:t xml:space="preserve">Summary: </w:t>
      </w:r>
      <w:r w:rsidR="00F20E11" w:rsidRPr="00510708">
        <w:rPr>
          <w:rFonts w:cs="Calibri"/>
          <w:szCs w:val="20"/>
          <w:highlight w:val="yellow"/>
        </w:rPr>
        <w:br/>
      </w:r>
      <w:r w:rsidR="00614E87" w:rsidRPr="00510708">
        <w:rPr>
          <w:rFonts w:cs="Calibri"/>
          <w:szCs w:val="20"/>
          <w:highlight w:val="yellow"/>
        </w:rPr>
        <w:t>Berzkalns, et al (2023) a</w:t>
      </w:r>
      <w:r w:rsidR="00F20E11" w:rsidRPr="00510708">
        <w:rPr>
          <w:rFonts w:cs="Calibri"/>
          <w:szCs w:val="20"/>
          <w:highlight w:val="yellow"/>
        </w:rPr>
        <w:t>nalyzed surveillance data from King County between 2007 and 2022 to examine incidence trends of syphilis, stratified by stage and gender</w:t>
      </w:r>
      <w:r w:rsidR="00B60A17" w:rsidRPr="00510708">
        <w:rPr>
          <w:rFonts w:cs="Calibri"/>
          <w:szCs w:val="20"/>
          <w:highlight w:val="yellow"/>
        </w:rPr>
        <w:fldChar w:fldCharType="begin"/>
      </w:r>
      <w:r w:rsidR="00525C74" w:rsidRPr="00510708">
        <w:rPr>
          <w:rFonts w:cs="Calibri"/>
          <w:szCs w:val="20"/>
          <w:highlight w:val="yellow"/>
        </w:rPr>
        <w:instrText xml:space="preserve"> ADDIN EN.CITE &lt;EndNote&gt;&lt;Cite&gt;&lt;Author&gt;Berzkalns&lt;/Author&gt;&lt;Year&gt;2023&lt;/Year&gt;&lt;RecNum&gt;2604&lt;/RecNum&gt;&lt;DisplayText&gt;&lt;style face="superscript"&gt;[27]&lt;/style&gt;&lt;/DisplayText&gt;&lt;record&gt;&lt;rec-number&gt;2604&lt;/rec-number&gt;&lt;foreign-keys&gt;&lt;key app="EN" db-id="xrzs0t9aq90fz3epr5zx0p99vxx0ftpxw0s0" timestamp="1778597333"&gt;2604&lt;/key&gt;&lt;/foreign-keys&gt;&lt;ref-type name="Conference Proceedings"&gt;10&lt;/ref-type&gt;&lt;contributors&gt;&lt;authors&gt;&lt;author&gt;Berzkalns, Anna&lt;/author&gt;&lt;author&gt;Ramchandani, Meena S&lt;/author&gt;&lt;author&gt;Cannon, Chase A&lt;/author&gt;&lt;author&gt;Kerani, Roxanne P&lt;/author&gt;&lt;author&gt;Dombrowski, Julie C&lt;/author&gt;&lt;author&gt;Golden, Matthew R&lt;/author&gt;&lt;/authors&gt;&lt;/contributors&gt;&lt;titles&gt;&lt;title&gt;The syphilis epidemic among heterosexuals is accelerating: evidence from King County, Washington&lt;/title&gt;&lt;secondary-title&gt;Open Forum Infectious Diseases&lt;/secondary-title&gt;&lt;/titles&gt;&lt;periodical&gt;&lt;full-title&gt;Open Forum Infectious Diseases&lt;/full-title&gt;&lt;/periodical&gt;&lt;pages&gt;ofad481&lt;/pages&gt;&lt;volume&gt;10&lt;/volume&gt;&lt;number&gt;10&lt;/number&gt;&lt;dates&gt;&lt;year&gt;2023&lt;/year&gt;&lt;/dates&gt;&lt;publisher&gt;Oxford University Press US&lt;/publisher&gt;&lt;isbn&gt;2328-8957&lt;/isbn&gt;&lt;urls&gt;&lt;/urls&gt;&lt;/record&gt;&lt;/Cite&gt;&lt;/EndNote&gt;</w:instrText>
      </w:r>
      <w:r w:rsidR="00B60A17" w:rsidRPr="00510708">
        <w:rPr>
          <w:rFonts w:cs="Calibri"/>
          <w:szCs w:val="20"/>
          <w:highlight w:val="yellow"/>
        </w:rPr>
        <w:fldChar w:fldCharType="separate"/>
      </w:r>
      <w:r w:rsidR="00525C74" w:rsidRPr="00510708">
        <w:rPr>
          <w:rFonts w:cs="Calibri"/>
          <w:noProof/>
          <w:szCs w:val="20"/>
          <w:highlight w:val="yellow"/>
          <w:vertAlign w:val="superscript"/>
        </w:rPr>
        <w:t>[27]</w:t>
      </w:r>
      <w:r w:rsidR="00B60A17" w:rsidRPr="00510708">
        <w:rPr>
          <w:rFonts w:cs="Calibri"/>
          <w:szCs w:val="20"/>
          <w:highlight w:val="yellow"/>
        </w:rPr>
        <w:fldChar w:fldCharType="end"/>
      </w:r>
      <w:r w:rsidR="00F20E11" w:rsidRPr="00510708">
        <w:rPr>
          <w:rFonts w:cs="Calibri"/>
          <w:szCs w:val="20"/>
          <w:highlight w:val="yellow"/>
        </w:rPr>
        <w:t>. Among women, the majority of syphilis cases (76%) each year were classified as late or of unknown duration, with the percentage ranging from 58% to 96%. However, by 2020, the rate of early syphilis in women surpassed that of latent or unknown duration syphilis. By 2022, 52% of all syphilis cases in women were classified as early.</w:t>
      </w:r>
    </w:p>
    <w:p w14:paraId="42275121" w14:textId="77777777" w:rsidR="00F20E11" w:rsidRPr="00510708" w:rsidRDefault="00F20E11">
      <w:pPr>
        <w:pStyle w:val="ListParagraph"/>
        <w:numPr>
          <w:ilvl w:val="0"/>
          <w:numId w:val="29"/>
        </w:numPr>
        <w:jc w:val="both"/>
        <w:rPr>
          <w:rFonts w:cs="Calibri"/>
          <w:szCs w:val="20"/>
          <w:highlight w:val="yellow"/>
        </w:rPr>
      </w:pPr>
      <w:r w:rsidRPr="00510708">
        <w:rPr>
          <w:rFonts w:cs="Calibri"/>
          <w:szCs w:val="20"/>
          <w:highlight w:val="yellow"/>
        </w:rPr>
        <w:t>From 2007 to 2010, 5% of cisgender women with late or unknown duration syphilis had an RPR titer ≥1:32. This increased to 26% from 2011 to 2020, and 54% in 2021 to 2022, indicating a rise in recent infections.</w:t>
      </w:r>
    </w:p>
    <w:p w14:paraId="7960384D" w14:textId="77777777" w:rsidR="00F20E11" w:rsidRPr="00510708" w:rsidRDefault="00F20E11">
      <w:pPr>
        <w:pStyle w:val="ListParagraph"/>
        <w:numPr>
          <w:ilvl w:val="0"/>
          <w:numId w:val="29"/>
        </w:numPr>
        <w:jc w:val="both"/>
        <w:rPr>
          <w:rFonts w:cs="Calibri"/>
          <w:szCs w:val="20"/>
          <w:highlight w:val="yellow"/>
        </w:rPr>
      </w:pPr>
      <w:r w:rsidRPr="00510708">
        <w:rPr>
          <w:rFonts w:cs="Calibri"/>
          <w:szCs w:val="20"/>
          <w:highlight w:val="yellow"/>
        </w:rPr>
        <w:t>Assuming that these recent infections were missed due to the lack of symptoms, we estimated the total number of early infections (including both early stage diagnoses and late/unknown stage cases with high RPR titers) and calculated the proportion that were symptomatic. We applied a similar method to estimate this proportion for MSM (men who have sex with men) in this study.</w:t>
      </w:r>
    </w:p>
    <w:p w14:paraId="7B5CCF97" w14:textId="77777777" w:rsidR="00F20E11" w:rsidRPr="00510708" w:rsidRDefault="00F20E11">
      <w:pPr>
        <w:pStyle w:val="ListParagraph"/>
        <w:numPr>
          <w:ilvl w:val="0"/>
          <w:numId w:val="29"/>
        </w:numPr>
        <w:jc w:val="both"/>
        <w:rPr>
          <w:rFonts w:cs="Calibri"/>
          <w:szCs w:val="20"/>
          <w:highlight w:val="yellow"/>
        </w:rPr>
      </w:pPr>
      <w:r w:rsidRPr="00510708">
        <w:rPr>
          <w:rFonts w:cs="Calibri"/>
          <w:szCs w:val="20"/>
          <w:highlight w:val="yellow"/>
        </w:rPr>
        <w:t>Finally, we compared the ratio of symptomatic early syphilis cases in women to those in MSM.</w:t>
      </w:r>
    </w:p>
    <w:p w14:paraId="3AC54BEE" w14:textId="7A84871C" w:rsidR="003E0530" w:rsidRPr="00510708" w:rsidRDefault="001B1576" w:rsidP="000C759C">
      <w:pPr>
        <w:pStyle w:val="ListParagraph"/>
        <w:numPr>
          <w:ilvl w:val="0"/>
          <w:numId w:val="29"/>
        </w:numPr>
        <w:jc w:val="both"/>
        <w:rPr>
          <w:rFonts w:cs="Calibri"/>
          <w:szCs w:val="20"/>
          <w:highlight w:val="yellow"/>
        </w:rPr>
      </w:pPr>
      <w:r w:rsidRPr="00510708">
        <w:rPr>
          <w:rFonts w:cs="Calibri"/>
          <w:szCs w:val="20"/>
          <w:highlight w:val="yellow"/>
        </w:rPr>
        <w:t xml:space="preserve">This results in a ration of 95%, 62%, 42% from 2007-2010, 2011-2020, and 2021-2022 respectively. </w:t>
      </w:r>
      <w:r w:rsidR="006F724F" w:rsidRPr="00510708">
        <w:rPr>
          <w:rFonts w:cs="Calibri"/>
          <w:szCs w:val="20"/>
          <w:highlight w:val="yellow"/>
        </w:rPr>
        <w:t>The weighted mean value over 2007-2022 is 6</w:t>
      </w:r>
      <w:r w:rsidR="00CA60D5" w:rsidRPr="00510708">
        <w:rPr>
          <w:rFonts w:cs="Calibri"/>
          <w:szCs w:val="20"/>
          <w:highlight w:val="yellow"/>
        </w:rPr>
        <w:t>6</w:t>
      </w:r>
      <w:r w:rsidR="006F724F" w:rsidRPr="00510708">
        <w:rPr>
          <w:rFonts w:cs="Calibri"/>
          <w:szCs w:val="20"/>
          <w:highlight w:val="yellow"/>
        </w:rPr>
        <w:t>%</w:t>
      </w:r>
      <w:r w:rsidR="003E0530" w:rsidRPr="00510708">
        <w:rPr>
          <w:rFonts w:cs="Calibri"/>
          <w:szCs w:val="20"/>
          <w:highlight w:val="yellow"/>
        </w:rPr>
        <w:t>. Given that women have a lower probability of symptomatic disease in the primary stage compared to the secondary stage, we apply this ratio only to infections in the primary stage. For infections in the secondary stage, we assume that women have a similar symptomatic ratio to MSM.</w:t>
      </w:r>
    </w:p>
    <w:p w14:paraId="67F02923" w14:textId="3F0E21B0" w:rsidR="003E0530" w:rsidRPr="00510708" w:rsidRDefault="003E0530" w:rsidP="00CA60D5">
      <w:pPr>
        <w:pStyle w:val="ListParagraph"/>
        <w:numPr>
          <w:ilvl w:val="0"/>
          <w:numId w:val="13"/>
        </w:numPr>
        <w:spacing w:before="0" w:after="0"/>
        <w:jc w:val="both"/>
        <w:rPr>
          <w:rFonts w:cs="Calibri"/>
          <w:b/>
          <w:bCs/>
          <w:color w:val="00B050"/>
          <w:szCs w:val="20"/>
          <w:highlight w:val="yellow"/>
        </w:rPr>
      </w:pPr>
      <w:r w:rsidRPr="00510708">
        <w:rPr>
          <w:rFonts w:cs="Calibri"/>
          <w:b/>
          <w:bCs/>
          <w:color w:val="00B050"/>
          <w:szCs w:val="20"/>
          <w:highlight w:val="yellow"/>
        </w:rPr>
        <w:t>Ratio of symptomatic disease in the primary stage among women relative to MSM= 6</w:t>
      </w:r>
      <w:r w:rsidR="00CA60D5" w:rsidRPr="00510708">
        <w:rPr>
          <w:rFonts w:cs="Calibri"/>
          <w:b/>
          <w:bCs/>
          <w:color w:val="00B050"/>
          <w:szCs w:val="20"/>
          <w:highlight w:val="yellow"/>
        </w:rPr>
        <w:t>6</w:t>
      </w:r>
      <w:r w:rsidRPr="00510708">
        <w:rPr>
          <w:rFonts w:cs="Calibri"/>
          <w:b/>
          <w:bCs/>
          <w:color w:val="00B050"/>
          <w:szCs w:val="20"/>
          <w:highlight w:val="yellow"/>
        </w:rPr>
        <w:t>%</w:t>
      </w:r>
    </w:p>
    <w:p w14:paraId="7AA497BD" w14:textId="77777777" w:rsidR="003E0530" w:rsidRPr="00510708" w:rsidRDefault="003E0530" w:rsidP="003E0530">
      <w:pPr>
        <w:spacing w:before="0" w:after="0"/>
        <w:jc w:val="both"/>
        <w:rPr>
          <w:rFonts w:cs="Calibri"/>
          <w:b/>
          <w:bCs/>
          <w:color w:val="7030A0"/>
          <w:szCs w:val="20"/>
          <w:highlight w:val="yellow"/>
        </w:rPr>
      </w:pPr>
    </w:p>
    <w:p w14:paraId="20EC3E25" w14:textId="77777777" w:rsidR="003E0530" w:rsidRPr="00510708" w:rsidRDefault="003E0530" w:rsidP="003E0530">
      <w:pPr>
        <w:spacing w:before="0" w:after="0"/>
        <w:jc w:val="both"/>
        <w:rPr>
          <w:rFonts w:cs="Calibri"/>
          <w:b/>
          <w:bCs/>
          <w:color w:val="7030A0"/>
          <w:szCs w:val="20"/>
          <w:highlight w:val="yellow"/>
        </w:rPr>
      </w:pPr>
    </w:p>
    <w:p w14:paraId="4A649739" w14:textId="77777777" w:rsidR="0028131A" w:rsidRPr="00510708" w:rsidRDefault="00516213" w:rsidP="00D64182">
      <w:pPr>
        <w:pStyle w:val="Heading2"/>
        <w:rPr>
          <w:highlight w:val="yellow"/>
        </w:rPr>
      </w:pPr>
      <w:r w:rsidRPr="00510708">
        <w:rPr>
          <w:highlight w:val="yellow"/>
        </w:rPr>
        <w:t xml:space="preserve">Late </w:t>
      </w:r>
      <w:r w:rsidR="0028131A" w:rsidRPr="00510708">
        <w:rPr>
          <w:highlight w:val="yellow"/>
        </w:rPr>
        <w:t>Disease</w:t>
      </w:r>
    </w:p>
    <w:p w14:paraId="33C2484C" w14:textId="021270A6" w:rsidR="00943E72" w:rsidRPr="00510708" w:rsidRDefault="00131835" w:rsidP="0028131A">
      <w:pPr>
        <w:rPr>
          <w:rFonts w:cstheme="minorBidi"/>
          <w:i/>
          <w:iCs/>
          <w:szCs w:val="20"/>
          <w:highlight w:val="yellow"/>
        </w:rPr>
      </w:pPr>
      <w:r w:rsidRPr="00510708">
        <w:rPr>
          <w:b/>
          <w:bCs/>
          <w:highlight w:val="yellow"/>
        </w:rPr>
        <w:t>Late latent</w:t>
      </w:r>
      <w:r w:rsidRPr="00510708">
        <w:rPr>
          <w:highlight w:val="yellow"/>
        </w:rPr>
        <w:t xml:space="preserve"> syphilis is assumed to occur when the infection has persisted for more than 12 months. We assume that individuals with late latent syphilis are </w:t>
      </w:r>
      <w:r w:rsidRPr="00510708">
        <w:rPr>
          <w:highlight w:val="yellow"/>
          <w:u w:val="single"/>
        </w:rPr>
        <w:t>not sexually infectious</w:t>
      </w:r>
      <w:r w:rsidRPr="00510708">
        <w:rPr>
          <w:highlight w:val="yellow"/>
        </w:rPr>
        <w:t>, as they lack the lesions necessary to transmit the disease to sexual partners. Late in the latent stage of syphilis, clinical manifestations are lacking, but serological tests are still positive; however, the intensity of serological reactions decreases gradually. The pathogen may occasionally persist in the bloodstream, although in small numbers, and can cause vertical infection (transmission from the mother to the fetus), but this occurs only infrequently.</w:t>
      </w:r>
      <w:r w:rsidR="00943E72" w:rsidRPr="00510708">
        <w:rPr>
          <w:highlight w:val="yellow"/>
        </w:rPr>
        <w:t xml:space="preserve"> </w:t>
      </w:r>
      <w:r w:rsidRPr="00510708">
        <w:rPr>
          <w:highlight w:val="yellow"/>
        </w:rPr>
        <w:t>At this stage, the infection is no longer communicable by sexual intercourse</w:t>
      </w:r>
      <w:r w:rsidR="0028131A" w:rsidRPr="00510708">
        <w:rPr>
          <w:highlight w:val="yellow"/>
        </w:rPr>
        <w:t>.</w:t>
      </w:r>
    </w:p>
    <w:p w14:paraId="53F185EE" w14:textId="132E932C" w:rsidR="002155C4" w:rsidRPr="00510708" w:rsidRDefault="00943E72" w:rsidP="0028131A">
      <w:pPr>
        <w:rPr>
          <w:rFonts w:cstheme="minorBidi"/>
          <w:szCs w:val="20"/>
          <w:highlight w:val="yellow"/>
        </w:rPr>
      </w:pPr>
      <w:r w:rsidRPr="00510708">
        <w:rPr>
          <w:b/>
          <w:bCs/>
          <w:highlight w:val="yellow"/>
        </w:rPr>
        <w:t>Neurosyphilis</w:t>
      </w:r>
      <w:r w:rsidR="0028131A" w:rsidRPr="00510708">
        <w:rPr>
          <w:b/>
          <w:bCs/>
          <w:highlight w:val="yellow"/>
        </w:rPr>
        <w:t xml:space="preserve">: </w:t>
      </w:r>
      <w:r w:rsidR="002155C4" w:rsidRPr="00510708">
        <w:rPr>
          <w:rFonts w:cstheme="minorBidi"/>
          <w:szCs w:val="20"/>
          <w:highlight w:val="yellow"/>
        </w:rPr>
        <w:t xml:space="preserve">We include a distinct stage in the model to represent central nervous system (CNS) involvement, known as neurosyphilis, which can occur at various points during disease progression. Neurosyphilis manifests in several clinical forms depending on the timing and affected area. For modeling purposes, we focus on </w:t>
      </w:r>
      <w:r w:rsidR="002155C4" w:rsidRPr="00510708">
        <w:rPr>
          <w:rFonts w:cstheme="minorBidi"/>
          <w:szCs w:val="20"/>
          <w:highlight w:val="yellow"/>
          <w:u w:val="single"/>
        </w:rPr>
        <w:t>symptomatic CNS involvement</w:t>
      </w:r>
      <w:r w:rsidR="002155C4" w:rsidRPr="00510708">
        <w:rPr>
          <w:rFonts w:cstheme="minorBidi"/>
          <w:szCs w:val="20"/>
          <w:highlight w:val="yellow"/>
        </w:rPr>
        <w:t xml:space="preserve"> due to its significant impact on care-seeking behavior.</w:t>
      </w:r>
    </w:p>
    <w:p w14:paraId="21BB414D" w14:textId="25F22D90" w:rsidR="002155C4" w:rsidRPr="00510708" w:rsidRDefault="002155C4" w:rsidP="002155C4">
      <w:pPr>
        <w:rPr>
          <w:rFonts w:cstheme="minorBidi"/>
          <w:szCs w:val="20"/>
          <w:highlight w:val="yellow"/>
        </w:rPr>
      </w:pPr>
      <w:r w:rsidRPr="00510708">
        <w:rPr>
          <w:rFonts w:cstheme="minorBidi"/>
          <w:szCs w:val="20"/>
          <w:highlight w:val="yellow"/>
        </w:rPr>
        <w:t>Early symptomatic neurosyphilis, such as meningeal neurosyphilis, typically occurs within the first year of infection and presents with symptoms like headaches, neck stiffness, nausea, photophobia, and cranial nerve involvement. Late symptomatic neurosyphilis forms include meningovascular neurosyphilis, which generally arises 5–12 years post-infection and is associated with ischemic strokes caused by inflammation of cerebral blood vessels. Additional late-stage forms include </w:t>
      </w:r>
      <w:r w:rsidRPr="00510708">
        <w:rPr>
          <w:rFonts w:cstheme="minorBidi"/>
          <w:i/>
          <w:iCs/>
          <w:szCs w:val="20"/>
          <w:highlight w:val="yellow"/>
        </w:rPr>
        <w:t>tabes dorsalis</w:t>
      </w:r>
      <w:r w:rsidRPr="00510708">
        <w:rPr>
          <w:rFonts w:cstheme="minorBidi"/>
          <w:szCs w:val="20"/>
          <w:highlight w:val="yellow"/>
        </w:rPr>
        <w:t>, characterized by severe pain, sensory ataxia, loss of proprioception, and Argyll Robertson pupils, as well as </w:t>
      </w:r>
      <w:r w:rsidRPr="00510708">
        <w:rPr>
          <w:rFonts w:cstheme="minorBidi"/>
          <w:i/>
          <w:iCs/>
          <w:szCs w:val="20"/>
          <w:highlight w:val="yellow"/>
        </w:rPr>
        <w:t>general paresis</w:t>
      </w:r>
      <w:r w:rsidRPr="00510708">
        <w:rPr>
          <w:rFonts w:cstheme="minorBidi"/>
          <w:szCs w:val="20"/>
          <w:highlight w:val="yellow"/>
        </w:rPr>
        <w:t>, which involves progressive cognitive decline, personality changes, psychosis, and motor deficits. Furthermore, ocular and otic neurosyphilis may lead to uveitis, optic neuropathy, hearing loss, tinnitus, or vertigo, potentially resulting in permanent disability if untreated.</w:t>
      </w:r>
    </w:p>
    <w:p w14:paraId="53DC1820" w14:textId="214C0A47" w:rsidR="004653FF" w:rsidRPr="00510708" w:rsidRDefault="00131835" w:rsidP="0028131A">
      <w:pPr>
        <w:rPr>
          <w:highlight w:val="yellow"/>
        </w:rPr>
      </w:pPr>
      <w:r w:rsidRPr="00510708">
        <w:rPr>
          <w:b/>
          <w:bCs/>
          <w:highlight w:val="yellow"/>
        </w:rPr>
        <w:t>Tertiary:</w:t>
      </w:r>
      <w:r w:rsidRPr="00510708">
        <w:rPr>
          <w:highlight w:val="yellow"/>
        </w:rPr>
        <w:t xml:space="preserve"> </w:t>
      </w:r>
      <w:r w:rsidR="004653FF" w:rsidRPr="00510708">
        <w:rPr>
          <w:highlight w:val="yellow"/>
        </w:rPr>
        <w:t xml:space="preserve">Tertiary syphilis describes patients with late syphilis who have </w:t>
      </w:r>
      <w:r w:rsidR="004653FF" w:rsidRPr="00510708">
        <w:rPr>
          <w:b/>
          <w:bCs/>
          <w:highlight w:val="yellow"/>
        </w:rPr>
        <w:t>symptomatic</w:t>
      </w:r>
      <w:r w:rsidR="004653FF" w:rsidRPr="00510708">
        <w:rPr>
          <w:highlight w:val="yellow"/>
        </w:rPr>
        <w:t xml:space="preserve"> manifestations involving the cardiovascular system or gummatous disease (granulomatous disease of the skin and subcutaneous tissues, bones, </w:t>
      </w:r>
      <w:r w:rsidR="004653FF" w:rsidRPr="00510708">
        <w:rPr>
          <w:highlight w:val="yellow"/>
        </w:rPr>
        <w:lastRenderedPageBreak/>
        <w:t>or viscera) or neurologic involvement. Appearance of these presentations is dependent on where T.Palldium dissemination occurs within the body</w:t>
      </w:r>
      <w:r w:rsidR="0028131A" w:rsidRPr="00510708">
        <w:rPr>
          <w:highlight w:val="yellow"/>
        </w:rPr>
        <w:t xml:space="preserve">. </w:t>
      </w:r>
    </w:p>
    <w:p w14:paraId="759FA8CD" w14:textId="2F475781" w:rsidR="00131835" w:rsidRPr="00510708" w:rsidRDefault="00131835" w:rsidP="003E0722">
      <w:pPr>
        <w:rPr>
          <w:rFonts w:cstheme="minorBidi"/>
          <w:szCs w:val="20"/>
          <w:highlight w:val="yellow"/>
        </w:rPr>
      </w:pPr>
      <w:r w:rsidRPr="00510708">
        <w:rPr>
          <w:rFonts w:cstheme="minorBidi"/>
          <w:szCs w:val="20"/>
          <w:highlight w:val="yellow"/>
        </w:rPr>
        <w:t xml:space="preserve">Cardiovascular syphilis typically presents with complications such as aortic aneurysms, aortic regurgitation, and coronary artery ostial stenosis. </w:t>
      </w:r>
      <w:r w:rsidR="002A1E57" w:rsidRPr="00510708">
        <w:rPr>
          <w:rFonts w:cstheme="minorBidi"/>
          <w:szCs w:val="20"/>
          <w:highlight w:val="yellow"/>
        </w:rPr>
        <w:t xml:space="preserve"> </w:t>
      </w:r>
      <w:r w:rsidRPr="00510708">
        <w:rPr>
          <w:rFonts w:cstheme="minorBidi"/>
          <w:szCs w:val="20"/>
          <w:highlight w:val="yellow"/>
        </w:rPr>
        <w:t xml:space="preserve">Gummatous syphilis is characterized by granulomatous, nodular lesions, which, although rare, can occur in various organs, most commonly the skin and bones. These lesions are generally benign unless their destructive effects involve vital organs, a condition often referred to as "late benign syphilis." </w:t>
      </w:r>
      <w:r w:rsidRPr="00510708">
        <w:rPr>
          <w:rFonts w:cstheme="minorBidi"/>
          <w:szCs w:val="20"/>
          <w:highlight w:val="yellow"/>
        </w:rPr>
        <w:fldChar w:fldCharType="begin"/>
      </w:r>
      <w:r w:rsidR="001D685B" w:rsidRPr="00510708">
        <w:rPr>
          <w:rFonts w:cstheme="minorBidi"/>
          <w:szCs w:val="20"/>
          <w:highlight w:val="yellow"/>
        </w:rPr>
        <w:instrText xml:space="preserve"> ADDIN EN.CITE &lt;EndNote&gt;&lt;Cite&gt;&lt;Author&gt;Gross&lt;/Author&gt;&lt;Year&gt;2011&lt;/Year&gt;&lt;RecNum&gt;7&lt;/RecNum&gt;&lt;DisplayText&gt;&lt;style face="superscript"&gt;[7]&lt;/style&gt;&lt;/DisplayText&gt;&lt;record&gt;&lt;rec-number&gt;7&lt;/rec-number&gt;&lt;foreign-keys&gt;&lt;key app="EN" db-id="2azv52r5g9zffjevde4v22w32zs5sw0ea5zd" timestamp="1731691826"&gt;7&lt;/key&gt;&lt;/foreign-keys&gt;&lt;ref-type name="Book"&gt;6&lt;/ref-type&gt;&lt;contributors&gt;&lt;authors&gt;&lt;author&gt;Gross, Gerd&lt;/author&gt;&lt;author&gt;Tyring, Stephen K&lt;/author&gt;&lt;/authors&gt;&lt;/contributors&gt;&lt;titles&gt;&lt;title&gt;Sexually transmitted infections and sexually transmitted diseases&lt;/title&gt;&lt;/titles&gt;&lt;dates&gt;&lt;year&gt;2011&lt;/year&gt;&lt;/dates&gt;&lt;publisher&gt;Springer Science &amp;amp; Business Media&lt;/publisher&gt;&lt;isbn&gt;3642146635&lt;/isbn&gt;&lt;urls&gt;&lt;/urls&gt;&lt;/record&gt;&lt;/Cite&gt;&lt;/EndNote&gt;</w:instrText>
      </w:r>
      <w:r w:rsidRPr="00510708">
        <w:rPr>
          <w:rFonts w:cstheme="minorBidi"/>
          <w:szCs w:val="20"/>
          <w:highlight w:val="yellow"/>
        </w:rPr>
        <w:fldChar w:fldCharType="separate"/>
      </w:r>
      <w:r w:rsidR="001D685B" w:rsidRPr="00510708">
        <w:rPr>
          <w:rFonts w:cstheme="minorBidi"/>
          <w:noProof/>
          <w:szCs w:val="20"/>
          <w:highlight w:val="yellow"/>
          <w:vertAlign w:val="superscript"/>
        </w:rPr>
        <w:t>[7]</w:t>
      </w:r>
      <w:r w:rsidRPr="00510708">
        <w:rPr>
          <w:rFonts w:cstheme="minorBidi"/>
          <w:szCs w:val="20"/>
          <w:highlight w:val="yellow"/>
        </w:rPr>
        <w:fldChar w:fldCharType="end"/>
      </w:r>
      <w:r w:rsidR="003E0722" w:rsidRPr="00510708">
        <w:rPr>
          <w:rFonts w:cstheme="minorBidi"/>
          <w:szCs w:val="20"/>
          <w:highlight w:val="yellow"/>
        </w:rPr>
        <w:t xml:space="preserve"> </w:t>
      </w:r>
      <w:r w:rsidRPr="00510708">
        <w:rPr>
          <w:rFonts w:cstheme="minorBidi"/>
          <w:szCs w:val="20"/>
          <w:highlight w:val="yellow"/>
        </w:rPr>
        <w:t xml:space="preserve">Late neurological manifestations of syphilis can also arise, including forms like tabes dorsalis and general paresis. </w:t>
      </w:r>
    </w:p>
    <w:p w14:paraId="5F5000B4" w14:textId="7558B28E" w:rsidR="00D24C18" w:rsidRPr="00510708" w:rsidRDefault="00D24C18" w:rsidP="009D385E">
      <w:pPr>
        <w:rPr>
          <w:highlight w:val="yellow"/>
        </w:rPr>
      </w:pPr>
    </w:p>
    <w:p w14:paraId="0E69BFE8" w14:textId="0AE070B2" w:rsidR="00256546" w:rsidRPr="00510708" w:rsidRDefault="00256546" w:rsidP="00A96016">
      <w:pPr>
        <w:pStyle w:val="Heading3"/>
        <w:rPr>
          <w:highlight w:val="yellow"/>
        </w:rPr>
      </w:pPr>
      <w:r w:rsidRPr="00510708">
        <w:rPr>
          <w:highlight w:val="yellow"/>
        </w:rPr>
        <w:t xml:space="preserve">Rate of developing neurosyphilis from early stages </w:t>
      </w:r>
    </w:p>
    <w:p w14:paraId="09FAA0B8" w14:textId="77777777" w:rsidR="00D01F81" w:rsidRPr="00510708" w:rsidRDefault="00D01F81" w:rsidP="00D01F81">
      <w:pPr>
        <w:rPr>
          <w:highlight w:val="yellow"/>
          <w:shd w:val="clear" w:color="auto" w:fill="FFFFFF"/>
        </w:rPr>
      </w:pPr>
      <w:r w:rsidRPr="00510708">
        <w:rPr>
          <w:highlight w:val="yellow"/>
          <w:shd w:val="clear" w:color="auto" w:fill="FFFFFF"/>
        </w:rPr>
        <w:t>We identified published estimates of the proportion of early-stage syphilis cases diagnosed with neurosyphilis or reported as having neurologic and/or ocular manifestations across several studies (below). We estimated the annual rate of progression from early syphilis to symptomatic neurosyphilis by converting observed proportions/incidence to hazards using h = −log(1−p)/t, where h denotes the hazard rate, p is the probability of progression over the time interval t, and log is the natural logarithm. Based on the consistency of these estimates, we selected a base-case annual progression rate of 0.015 per year, with a plausible range of 0.012–0.017 per year for sensitivity analyses.</w:t>
      </w:r>
    </w:p>
    <w:p w14:paraId="6EF46B30" w14:textId="6634323C" w:rsidR="00D01F81" w:rsidRPr="00510708" w:rsidRDefault="00D01F81" w:rsidP="00D01F81">
      <w:pPr>
        <w:numPr>
          <w:ilvl w:val="0"/>
          <w:numId w:val="34"/>
        </w:numPr>
        <w:rPr>
          <w:highlight w:val="yellow"/>
          <w:shd w:val="clear" w:color="auto" w:fill="FFFFFF"/>
        </w:rPr>
      </w:pPr>
      <w:r w:rsidRPr="00510708">
        <w:rPr>
          <w:highlight w:val="yellow"/>
          <w:shd w:val="clear" w:color="auto" w:fill="FFFFFF"/>
        </w:rPr>
        <w:t>Using national syphilis surveillance data, De Voux et al. (2018) reported stage-specific proportions of confirmed or probable neurosyphilis among reported syphilis cases in the US from 2009 to 2015: 0.3% in primary syphilis, 1.1% in secondary syphilis, and 0.8% in early latent syphilis.</w:t>
      </w:r>
      <w:r w:rsidRPr="00510708">
        <w:rPr>
          <w:highlight w:val="yellow"/>
          <w:shd w:val="clear" w:color="auto" w:fill="FFFFFF"/>
        </w:rPr>
        <w:fldChar w:fldCharType="begin"/>
      </w:r>
      <w:r w:rsidRPr="00510708">
        <w:rPr>
          <w:highlight w:val="yellow"/>
          <w:shd w:val="clear" w:color="auto" w:fill="FFFFFF"/>
        </w:rPr>
        <w:instrText xml:space="preserve"> ADDIN EN.CITE &lt;EndNote&gt;&lt;Cite&gt;&lt;Author&gt;De Voux&lt;/Author&gt;&lt;Year&gt;2018&lt;/Year&gt;&lt;RecNum&gt;1249&lt;/RecNum&gt;&lt;DisplayText&gt;&lt;style face="superscript"&gt;[10]&lt;/style&gt;&lt;/DisplayText&gt;&lt;record&gt;&lt;rec-number&gt;1249&lt;/rec-number&gt;&lt;foreign-keys&gt;&lt;key app="EN" db-id="xrzs0t9aq90fz3epr5zx0p99vxx0ftpxw0s0" timestamp="1740664563"&gt;1249&lt;/key&gt;&lt;/foreign-keys&gt;&lt;ref-type name="Journal Article"&gt;17&lt;/ref-type&gt;&lt;contributors&gt;&lt;authors&gt;&lt;author&gt;De Voux, Alex&lt;/author&gt;&lt;author&gt;Kidd, Sarah&lt;/author&gt;&lt;author&gt;Torrone, Elizabeth A&lt;/author&gt;&lt;/authors&gt;&lt;/contributors&gt;&lt;titles&gt;&lt;title&gt;Reported cases of neurosyphilis among early syphilis cases—United States, 2009 to 2015&lt;/title&gt;&lt;secondary-title&gt;Sexually transmitted diseases&lt;/secondary-title&gt;&lt;/titles&gt;&lt;periodical&gt;&lt;full-title&gt;Sexually transmitted diseases&lt;/full-title&gt;&lt;/periodical&gt;&lt;pages&gt;39-41&lt;/pages&gt;&lt;volume&gt;45&lt;/volume&gt;&lt;number&gt;1&lt;/number&gt;&lt;dates&gt;&lt;year&gt;2018&lt;/year&gt;&lt;/dates&gt;&lt;isbn&gt;0148-5717&lt;/isbn&gt;&lt;urls&gt;&lt;/urls&gt;&lt;/record&gt;&lt;/Cite&gt;&lt;/EndNote&gt;</w:instrText>
      </w:r>
      <w:r w:rsidRPr="00510708">
        <w:rPr>
          <w:highlight w:val="yellow"/>
          <w:shd w:val="clear" w:color="auto" w:fill="FFFFFF"/>
        </w:rPr>
        <w:fldChar w:fldCharType="separate"/>
      </w:r>
      <w:r w:rsidRPr="00510708">
        <w:rPr>
          <w:noProof/>
          <w:highlight w:val="yellow"/>
          <w:shd w:val="clear" w:color="auto" w:fill="FFFFFF"/>
          <w:vertAlign w:val="superscript"/>
        </w:rPr>
        <w:t>[10]</w:t>
      </w:r>
      <w:r w:rsidRPr="00510708">
        <w:rPr>
          <w:highlight w:val="yellow"/>
          <w:shd w:val="clear" w:color="auto" w:fill="FFFFFF"/>
        </w:rPr>
        <w:fldChar w:fldCharType="end"/>
      </w:r>
      <w:r w:rsidRPr="00510708">
        <w:rPr>
          <w:highlight w:val="yellow"/>
          <w:shd w:val="clear" w:color="auto" w:fill="FFFFFF"/>
        </w:rPr>
        <w:t xml:space="preserve"> Assuming typical stage durations of 1 month for primary syphilis, 3 months for secondary syphilis, and 9 months for early latent syphilis, and further assuming constant hazards within each stage, we converted these proportions to stage-specific hazard rates and calculated a weighted annual progression rate of approximately </w:t>
      </w:r>
      <w:r w:rsidRPr="00510708">
        <w:rPr>
          <w:highlight w:val="yellow"/>
          <w:u w:val="single"/>
          <w:shd w:val="clear" w:color="auto" w:fill="FFFFFF"/>
        </w:rPr>
        <w:t>0.012 per year</w:t>
      </w:r>
      <w:r w:rsidRPr="00510708">
        <w:rPr>
          <w:highlight w:val="yellow"/>
          <w:shd w:val="clear" w:color="auto" w:fill="FFFFFF"/>
        </w:rPr>
        <w:t>.</w:t>
      </w:r>
    </w:p>
    <w:p w14:paraId="31C1010E" w14:textId="4E2842DA" w:rsidR="00D01F81" w:rsidRPr="00510708" w:rsidRDefault="00D01F81" w:rsidP="00D01F81">
      <w:pPr>
        <w:pStyle w:val="ListParagraph"/>
        <w:numPr>
          <w:ilvl w:val="0"/>
          <w:numId w:val="34"/>
        </w:numPr>
        <w:rPr>
          <w:highlight w:val="yellow"/>
          <w:shd w:val="clear" w:color="auto" w:fill="FFFFFF"/>
        </w:rPr>
      </w:pPr>
      <w:r w:rsidRPr="00510708">
        <w:rPr>
          <w:highlight w:val="yellow"/>
          <w:shd w:val="clear" w:color="auto" w:fill="FFFFFF"/>
        </w:rPr>
        <w:t>Using data from the STD Surveillance Network (SSuN) Neuro/Ocular Syphilis Surveillance Project, Quilter and De Voux et al. (2021) reported that 1.7% (95% CI: 1.4%–1.9%) of 9,123 early syphilis cases reported at least one neurologic or ocular symptom between November 2016 and October 2017 across five US jurisdictions.</w:t>
      </w:r>
      <w:r w:rsidRPr="00510708">
        <w:rPr>
          <w:highlight w:val="yellow"/>
          <w:shd w:val="clear" w:color="auto" w:fill="FFFFFF"/>
        </w:rPr>
        <w:fldChar w:fldCharType="begin"/>
      </w:r>
      <w:r w:rsidRPr="00510708">
        <w:rPr>
          <w:highlight w:val="yellow"/>
          <w:shd w:val="clear" w:color="auto" w:fill="FFFFFF"/>
        </w:rPr>
        <w:instrText xml:space="preserve"> ADDIN EN.CITE &lt;EndNote&gt;&lt;Cite&gt;&lt;Author&gt;Quilter&lt;/Author&gt;&lt;Year&gt;2021&lt;/Year&gt;&lt;RecNum&gt;2605&lt;/RecNum&gt;&lt;DisplayText&gt;&lt;style face="superscript"&gt;[28]&lt;/style&gt;&lt;/DisplayText&gt;&lt;record&gt;&lt;rec-number&gt;2605&lt;/rec-number&gt;&lt;foreign-keys&gt;&lt;key app="EN" db-id="xrzs0t9aq90fz3epr5zx0p99vxx0ftpxw0s0" timestamp="1778604693"&gt;2605&lt;/key&gt;&lt;/foreign-keys&gt;&lt;ref-type name="Journal Article"&gt;17&lt;/ref-type&gt;&lt;contributors&gt;&lt;authors&gt;&lt;author&gt;Quilter, Laura AS&lt;/author&gt;&lt;author&gt;de Voux, Alex&lt;/author&gt;&lt;author&gt;Amiya, Rachel M&lt;/author&gt;&lt;author&gt;Davies, Erin&lt;/author&gt;&lt;author&gt;Hennessy, Robin R&lt;/author&gt;&lt;author&gt;Kerani, Roxanne P&lt;/author&gt;&lt;author&gt;Madera, Robbie&lt;/author&gt;&lt;author&gt;Matthias, James&lt;/author&gt;&lt;author&gt;Pearson, Victoria M&lt;/author&gt;&lt;author&gt;Walters, Jaime K&lt;/author&gt;&lt;/authors&gt;&lt;/contributors&gt;&lt;titles&gt;&lt;title&gt;Prevalence of self-reported neurologic and ocular symptoms in early syphilis cases&lt;/title&gt;&lt;secondary-title&gt;Clinical Infectious Diseases&lt;/secondary-title&gt;&lt;/titles&gt;&lt;periodical&gt;&lt;full-title&gt;Clinical Infectious Diseases&lt;/full-title&gt;&lt;/periodical&gt;&lt;pages&gt;961-967&lt;/pages&gt;&lt;volume&gt;72&lt;/volume&gt;&lt;number&gt;6&lt;/number&gt;&lt;dates&gt;&lt;year&gt;2021&lt;/year&gt;&lt;/dates&gt;&lt;isbn&gt;1058-4838&lt;/isbn&gt;&lt;urls&gt;&lt;/urls&gt;&lt;/record&gt;&lt;/Cite&gt;&lt;/EndNote&gt;</w:instrText>
      </w:r>
      <w:r w:rsidRPr="00510708">
        <w:rPr>
          <w:highlight w:val="yellow"/>
          <w:shd w:val="clear" w:color="auto" w:fill="FFFFFF"/>
        </w:rPr>
        <w:fldChar w:fldCharType="separate"/>
      </w:r>
      <w:r w:rsidRPr="00510708">
        <w:rPr>
          <w:noProof/>
          <w:highlight w:val="yellow"/>
          <w:shd w:val="clear" w:color="auto" w:fill="FFFFFF"/>
          <w:vertAlign w:val="superscript"/>
        </w:rPr>
        <w:t>[28]</w:t>
      </w:r>
      <w:r w:rsidRPr="00510708">
        <w:rPr>
          <w:highlight w:val="yellow"/>
          <w:shd w:val="clear" w:color="auto" w:fill="FFFFFF"/>
        </w:rPr>
        <w:fldChar w:fldCharType="end"/>
      </w:r>
      <w:r w:rsidRPr="00510708">
        <w:rPr>
          <w:highlight w:val="yellow"/>
          <w:shd w:val="clear" w:color="auto" w:fill="FFFFFF"/>
        </w:rPr>
        <w:t xml:space="preserve"> Converting this one-year proportion to a hazard rate yielded an estimated annual progression rate of approximately </w:t>
      </w:r>
      <w:r w:rsidRPr="00510708">
        <w:rPr>
          <w:highlight w:val="yellow"/>
          <w:u w:val="single"/>
          <w:shd w:val="clear" w:color="auto" w:fill="FFFFFF"/>
        </w:rPr>
        <w:t>0.017 per yea</w:t>
      </w:r>
      <w:r w:rsidRPr="00510708">
        <w:rPr>
          <w:highlight w:val="yellow"/>
          <w:shd w:val="clear" w:color="auto" w:fill="FFFFFF"/>
        </w:rPr>
        <w:t xml:space="preserve">r. </w:t>
      </w:r>
    </w:p>
    <w:p w14:paraId="54525039" w14:textId="31604BEA" w:rsidR="00D01F81" w:rsidRPr="00510708" w:rsidRDefault="00D01F81" w:rsidP="00D01F81">
      <w:pPr>
        <w:pStyle w:val="ListParagraph"/>
        <w:numPr>
          <w:ilvl w:val="0"/>
          <w:numId w:val="34"/>
        </w:numPr>
        <w:rPr>
          <w:highlight w:val="yellow"/>
          <w:shd w:val="clear" w:color="auto" w:fill="FFFFFF"/>
        </w:rPr>
      </w:pPr>
      <w:r w:rsidRPr="00510708">
        <w:rPr>
          <w:highlight w:val="yellow"/>
          <w:shd w:val="clear" w:color="auto" w:fill="FFFFFF"/>
        </w:rPr>
        <w:t>In a retrospective cohort study conducted in Brazil, Henriques et al. (2022) evaluated people living with HIV who were diagnosed with incident syphilis between January 2000 and August 2016 and met criteria for asymptomatic neurosyphilis (ANS) investigation.</w:t>
      </w:r>
      <w:r w:rsidRPr="00510708">
        <w:rPr>
          <w:highlight w:val="yellow"/>
          <w:shd w:val="clear" w:color="auto" w:fill="FFFFFF"/>
        </w:rPr>
        <w:fldChar w:fldCharType="begin"/>
      </w:r>
      <w:r w:rsidRPr="00510708">
        <w:rPr>
          <w:highlight w:val="yellow"/>
          <w:shd w:val="clear" w:color="auto" w:fill="FFFFFF"/>
        </w:rPr>
        <w:instrText xml:space="preserve"> ADDIN EN.CITE &lt;EndNote&gt;&lt;Cite&gt;&lt;Author&gt;Henriques&lt;/Author&gt;&lt;Year&gt;2022&lt;/Year&gt;&lt;RecNum&gt;2606&lt;/RecNum&gt;&lt;DisplayText&gt;&lt;style face="superscript"&gt;[29]&lt;/style&gt;&lt;/DisplayText&gt;&lt;record&gt;&lt;rec-number&gt;2606&lt;/rec-number&gt;&lt;foreign-keys&gt;&lt;key app="EN" db-id="xrzs0t9aq90fz3epr5zx0p99vxx0ftpxw0s0" timestamp="1778604783"&gt;2606&lt;/key&gt;&lt;/foreign-keys&gt;&lt;ref-type name="Journal Article"&gt;17&lt;/ref-type&gt;&lt;contributors&gt;&lt;authors&gt;&lt;author&gt;Henriques, Barbara L&lt;/author&gt;&lt;author&gt;Cortez, André L&lt;/author&gt;&lt;author&gt;Nunes, Nathália N&lt;/author&gt;&lt;author&gt;Vidal, José E&lt;/author&gt;&lt;author&gt;Avelino‐Silva, Vivian I&lt;/author&gt;&lt;/authors&gt;&lt;/contributors&gt;&lt;titles&gt;&lt;title&gt;Clinical outcomes of HIV–syphilis coinfection among patients with no neurological symptoms: a retrospective cohort study&lt;/title&gt;&lt;secondary-title&gt;HIV medicine&lt;/secondary-title&gt;&lt;/titles&gt;&lt;periodical&gt;&lt;full-title&gt;HIV medicine&lt;/full-title&gt;&lt;/periodical&gt;&lt;pages&gt;1041-1050&lt;/pages&gt;&lt;volume&gt;23&lt;/volume&gt;&lt;number&gt;10&lt;/number&gt;&lt;dates&gt;&lt;year&gt;2022&lt;/year&gt;&lt;/dates&gt;&lt;isbn&gt;1464-2662&lt;/isbn&gt;&lt;urls&gt;&lt;/urls&gt;&lt;/record&gt;&lt;/Cite&gt;&lt;/EndNote&gt;</w:instrText>
      </w:r>
      <w:r w:rsidRPr="00510708">
        <w:rPr>
          <w:highlight w:val="yellow"/>
          <w:shd w:val="clear" w:color="auto" w:fill="FFFFFF"/>
        </w:rPr>
        <w:fldChar w:fldCharType="separate"/>
      </w:r>
      <w:r w:rsidRPr="00510708">
        <w:rPr>
          <w:noProof/>
          <w:highlight w:val="yellow"/>
          <w:shd w:val="clear" w:color="auto" w:fill="FFFFFF"/>
          <w:vertAlign w:val="superscript"/>
        </w:rPr>
        <w:t>[29]</w:t>
      </w:r>
      <w:r w:rsidRPr="00510708">
        <w:rPr>
          <w:highlight w:val="yellow"/>
          <w:shd w:val="clear" w:color="auto" w:fill="FFFFFF"/>
        </w:rPr>
        <w:fldChar w:fldCharType="end"/>
      </w:r>
      <w:r w:rsidRPr="00510708">
        <w:rPr>
          <w:highlight w:val="yellow"/>
          <w:shd w:val="clear" w:color="auto" w:fill="FFFFFF"/>
        </w:rPr>
        <w:t xml:space="preserve"> Individuals without neurological symptoms who were immediately referred for lumbar puncture were classified as Group 1, whereas those managed without cerebrospinal fluid examination were classified as Group 2.The incidence rate of neurological symptoms was 36.5 per 1,000 person-years in Group 1 and 40.6 per 1,000 person-years in Group 2. The corresponding incidence rates of neurosyphilis were 15.0 and 6.7 cases per 1,000 person-years, respectively. Using the incidence rate observed in Group 1, we estimated an annual hazard rate of progression to neurosyphilis of approximately </w:t>
      </w:r>
      <w:r w:rsidRPr="00510708">
        <w:rPr>
          <w:highlight w:val="yellow"/>
          <w:u w:val="single"/>
          <w:shd w:val="clear" w:color="auto" w:fill="FFFFFF"/>
        </w:rPr>
        <w:t xml:space="preserve">0.015 per year. </w:t>
      </w:r>
    </w:p>
    <w:p w14:paraId="74DC8840" w14:textId="1AA7BD6C" w:rsidR="00D01F81" w:rsidRPr="00510708" w:rsidRDefault="00D01F81" w:rsidP="00D01F81">
      <w:pPr>
        <w:pStyle w:val="ListParagraph"/>
        <w:numPr>
          <w:ilvl w:val="0"/>
          <w:numId w:val="34"/>
        </w:numPr>
        <w:rPr>
          <w:highlight w:val="yellow"/>
          <w:shd w:val="clear" w:color="auto" w:fill="FFFFFF"/>
        </w:rPr>
      </w:pPr>
      <w:r w:rsidRPr="00510708">
        <w:rPr>
          <w:highlight w:val="yellow"/>
          <w:shd w:val="clear" w:color="auto" w:fill="FFFFFF"/>
        </w:rPr>
        <w:t xml:space="preserve">To relate CNS invasion to symptomatic neurosyphilis, we also considered evidence on asymptomatic CNS involvement in early syphilis. Lukehart et al. (1988) detected T. pallidum in cerebrospinal fluid in 30% of untreated primary/secondary cases </w:t>
      </w:r>
      <w:r w:rsidRPr="00510708">
        <w:rPr>
          <w:highlight w:val="yellow"/>
          <w:shd w:val="clear" w:color="auto" w:fill="FFFFFF"/>
        </w:rPr>
        <w:fldChar w:fldCharType="begin"/>
      </w:r>
      <w:r w:rsidRPr="00510708">
        <w:rPr>
          <w:highlight w:val="yellow"/>
          <w:shd w:val="clear" w:color="auto" w:fill="FFFFFF"/>
        </w:rPr>
        <w:instrText xml:space="preserve"> ADDIN EN.CITE &lt;EndNote&gt;&lt;Cite&gt;&lt;Author&gt;Lukehart&lt;/Author&gt;&lt;Year&gt;1988&lt;/Year&gt;&lt;RecNum&gt;2607&lt;/RecNum&gt;&lt;DisplayText&gt;&lt;style face="superscript"&gt;[30]&lt;/style&gt;&lt;/DisplayText&gt;&lt;record&gt;&lt;rec-number&gt;2607&lt;/rec-number&gt;&lt;foreign-keys&gt;&lt;key app="EN" db-id="xrzs0t9aq90fz3epr5zx0p99vxx0ftpxw0s0" timestamp="1778605196"&gt;2607&lt;/key&gt;&lt;/foreign-keys&gt;&lt;ref-type name="Journal Article"&gt;17&lt;/ref-type&gt;&lt;contributors&gt;&lt;authors&gt;&lt;author&gt;Lukehart, Sheila A&lt;/author&gt;&lt;author&gt;Hook III, Edward W&lt;/author&gt;&lt;author&gt;Baker-Zander, Sharon A&lt;/author&gt;&lt;author&gt;Collier, Ann C&lt;/author&gt;&lt;author&gt;Critchlow, Cathy W&lt;/author&gt;&lt;author&gt;Handsfield, H Hunter&lt;/author&gt;&lt;/authors&gt;&lt;/contributors&gt;&lt;titles&gt;&lt;title&gt;Invasion of the central nervous system by Treponema pallidum: implications for diagnosis and treatment&lt;/title&gt;&lt;secondary-title&gt;Annals of internal medicine&lt;/secondary-title&gt;&lt;/titles&gt;&lt;periodical&gt;&lt;full-title&gt;Ann Intern Med&lt;/full-title&gt;&lt;abbr-1&gt;Annals of internal medicine&lt;/abbr-1&gt;&lt;/periodical&gt;&lt;pages&gt;855-862&lt;/pages&gt;&lt;volume&gt;109&lt;/volume&gt;&lt;number&gt;11&lt;/number&gt;&lt;dates&gt;&lt;year&gt;1988&lt;/year&gt;&lt;/dates&gt;&lt;isbn&gt;0003-4819&lt;/isbn&gt;&lt;urls&gt;&lt;/urls&gt;&lt;/record&gt;&lt;/Cite&gt;&lt;/EndNote&gt;</w:instrText>
      </w:r>
      <w:r w:rsidRPr="00510708">
        <w:rPr>
          <w:highlight w:val="yellow"/>
          <w:shd w:val="clear" w:color="auto" w:fill="FFFFFF"/>
        </w:rPr>
        <w:fldChar w:fldCharType="separate"/>
      </w:r>
      <w:r w:rsidRPr="00510708">
        <w:rPr>
          <w:noProof/>
          <w:highlight w:val="yellow"/>
          <w:shd w:val="clear" w:color="auto" w:fill="FFFFFF"/>
          <w:vertAlign w:val="superscript"/>
        </w:rPr>
        <w:t>[30]</w:t>
      </w:r>
      <w:r w:rsidRPr="00510708">
        <w:rPr>
          <w:highlight w:val="yellow"/>
          <w:shd w:val="clear" w:color="auto" w:fill="FFFFFF"/>
        </w:rPr>
        <w:fldChar w:fldCharType="end"/>
      </w:r>
      <w:r w:rsidRPr="00510708">
        <w:rPr>
          <w:highlight w:val="yellow"/>
          <w:shd w:val="clear" w:color="auto" w:fill="FFFFFF"/>
        </w:rPr>
        <w:t xml:space="preserve"> and Van Eijk et al. (1987) reported evidence of intrathecal antibody production in 25% of patients with early syphilis </w:t>
      </w:r>
      <w:r w:rsidRPr="00510708">
        <w:rPr>
          <w:highlight w:val="yellow"/>
          <w:shd w:val="clear" w:color="auto" w:fill="FFFFFF"/>
        </w:rPr>
        <w:fldChar w:fldCharType="begin"/>
      </w:r>
      <w:r w:rsidRPr="00510708">
        <w:rPr>
          <w:highlight w:val="yellow"/>
          <w:shd w:val="clear" w:color="auto" w:fill="FFFFFF"/>
        </w:rPr>
        <w:instrText xml:space="preserve"> ADDIN EN.CITE &lt;EndNote&gt;&lt;Cite&gt;&lt;Author&gt;Van Eijk&lt;/Author&gt;&lt;Year&gt;1987&lt;/Year&gt;&lt;RecNum&gt;2608&lt;/RecNum&gt;&lt;DisplayText&gt;&lt;style face="superscript"&gt;[31]&lt;/style&gt;&lt;/DisplayText&gt;&lt;record&gt;&lt;rec-number&gt;2608&lt;/rec-number&gt;&lt;foreign-keys&gt;&lt;key app="EN" db-id="xrzs0t9aq90fz3epr5zx0p99vxx0ftpxw0s0" timestamp="1778605229"&gt;2608&lt;/key&gt;&lt;/foreign-keys&gt;&lt;ref-type name="Journal Article"&gt;17&lt;/ref-type&gt;&lt;contributors&gt;&lt;authors&gt;&lt;author&gt;Van Eijk, RV&lt;/author&gt;&lt;author&gt;Wolters, E Ch&lt;/author&gt;&lt;author&gt;Tutuarima, JA&lt;/author&gt;&lt;author&gt;Hische, EA&lt;/author&gt;&lt;author&gt;Bos, JD&lt;/author&gt;&lt;author&gt;Van Trotsenburg, L&lt;/author&gt;&lt;author&gt;de Koning, GA&lt;/author&gt;&lt;author&gt;van der Helm, HJ&lt;/author&gt;&lt;/authors&gt;&lt;/contributors&gt;&lt;titles&gt;&lt;title&gt;Effect of early and late syphilis on central nervous system: cerebrospinal fluid changes and neurological deficit&lt;/title&gt;&lt;secondary-title&gt;Sexually Transmitted Infections&lt;/secondary-title&gt;&lt;/titles&gt;&lt;periodical&gt;&lt;full-title&gt;Sexually transmitted infections&lt;/full-title&gt;&lt;/periodical&gt;&lt;pages&gt;77-82&lt;/pages&gt;&lt;volume&gt;63&lt;/volume&gt;&lt;number&gt;2&lt;/number&gt;&lt;dates&gt;&lt;year&gt;1987&lt;/year&gt;&lt;/dates&gt;&lt;isbn&gt;1368-4973&lt;/isbn&gt;&lt;urls&gt;&lt;/urls&gt;&lt;/record&gt;&lt;/Cite&gt;&lt;/EndNote&gt;</w:instrText>
      </w:r>
      <w:r w:rsidRPr="00510708">
        <w:rPr>
          <w:highlight w:val="yellow"/>
          <w:shd w:val="clear" w:color="auto" w:fill="FFFFFF"/>
        </w:rPr>
        <w:fldChar w:fldCharType="separate"/>
      </w:r>
      <w:r w:rsidRPr="00510708">
        <w:rPr>
          <w:noProof/>
          <w:highlight w:val="yellow"/>
          <w:shd w:val="clear" w:color="auto" w:fill="FFFFFF"/>
          <w:vertAlign w:val="superscript"/>
        </w:rPr>
        <w:t>[31]</w:t>
      </w:r>
      <w:r w:rsidRPr="00510708">
        <w:rPr>
          <w:highlight w:val="yellow"/>
          <w:shd w:val="clear" w:color="auto" w:fill="FFFFFF"/>
        </w:rPr>
        <w:fldChar w:fldCharType="end"/>
      </w:r>
      <w:r w:rsidRPr="00510708">
        <w:rPr>
          <w:highlight w:val="yellow"/>
          <w:shd w:val="clear" w:color="auto" w:fill="FFFFFF"/>
        </w:rPr>
        <w:t xml:space="preserve">. Assuming, as suggested by Golden (2003), that 5% of Individuals wheat CNS invasion subsequent we develop symptomatic neurosyphilis </w:t>
      </w:r>
      <w:r w:rsidRPr="00510708">
        <w:rPr>
          <w:highlight w:val="yellow"/>
          <w:shd w:val="clear" w:color="auto" w:fill="FFFFFF"/>
        </w:rPr>
        <w:fldChar w:fldCharType="begin"/>
      </w:r>
      <w:r w:rsidRPr="00510708">
        <w:rPr>
          <w:highlight w:val="yellow"/>
          <w:shd w:val="clear" w:color="auto" w:fill="FFFFFF"/>
        </w:rPr>
        <w:instrText xml:space="preserve"> ADDIN EN.CITE &lt;EndNote&gt;&lt;Cite&gt;&lt;Author&gt;Golden&lt;/Author&gt;&lt;Year&gt;2003&lt;/Year&gt;&lt;RecNum&gt;6&lt;/RecNum&gt;&lt;DisplayText&gt;&lt;style face="superscript"&gt;[11]&lt;/style&gt;&lt;/DisplayText&gt;&lt;record&gt;&lt;rec-number&gt;6&lt;/rec-number&gt;&lt;foreign-keys&gt;&lt;key app="EN" db-id="s5f5zrwf4f52f7e99st5pdzfd9wd9f2xp5zv" timestamp="1778597343"&gt;6&lt;/key&gt;&lt;/foreign-keys&gt;&lt;ref-type name="Journal Article"&gt;17&lt;/ref-type&gt;&lt;contributors&gt;&lt;authors&gt;&lt;author&gt;Golden, Matthew R&lt;/author&gt;&lt;author&gt;Marra, Christina M&lt;/author&gt;&lt;author&gt;Holmes, King K&lt;/author&gt;&lt;/authors&gt;&lt;/contributors&gt;&lt;titles&gt;&lt;title&gt;Update on syphilis: resurgence of an old problem&lt;/title&gt;&lt;secondary-title&gt;Jama&lt;/secondary-title&gt;&lt;/titles&gt;&lt;pages&gt;1510-1514&lt;/pages&gt;&lt;volume&gt;290&lt;/volume&gt;&lt;number&gt;11&lt;/number&gt;&lt;dates&gt;&lt;year&gt;2003&lt;/year&gt;&lt;/dates&gt;&lt;isbn&gt;0098-7484&lt;/isbn&gt;&lt;urls&gt;&lt;/urls&gt;&lt;/record&gt;&lt;/Cite&gt;&lt;/EndNote&gt;</w:instrText>
      </w:r>
      <w:r w:rsidRPr="00510708">
        <w:rPr>
          <w:highlight w:val="yellow"/>
          <w:shd w:val="clear" w:color="auto" w:fill="FFFFFF"/>
        </w:rPr>
        <w:fldChar w:fldCharType="separate"/>
      </w:r>
      <w:r w:rsidRPr="00510708">
        <w:rPr>
          <w:noProof/>
          <w:highlight w:val="yellow"/>
          <w:shd w:val="clear" w:color="auto" w:fill="FFFFFF"/>
          <w:vertAlign w:val="superscript"/>
        </w:rPr>
        <w:t>[11]</w:t>
      </w:r>
      <w:r w:rsidRPr="00510708">
        <w:rPr>
          <w:highlight w:val="yellow"/>
          <w:shd w:val="clear" w:color="auto" w:fill="FFFFFF"/>
        </w:rPr>
        <w:fldChar w:fldCharType="end"/>
      </w:r>
      <w:r w:rsidRPr="00510708">
        <w:rPr>
          <w:highlight w:val="yellow"/>
          <w:shd w:val="clear" w:color="auto" w:fill="FFFFFF"/>
        </w:rPr>
        <w:t xml:space="preserve">, the implied probability of symptomatic disease is: 0.015. CConverting this probability to an annual hazard rate yields h ≈ −log(1−0.30×0.05) ≈ 0.015, consistent with the surveillance- and cohort-derived estimates above. </w:t>
      </w:r>
    </w:p>
    <w:p w14:paraId="02EE667A" w14:textId="4A7408D9" w:rsidR="0019057A" w:rsidRPr="00510708" w:rsidRDefault="002E6A41" w:rsidP="00A622A6">
      <w:pPr>
        <w:rPr>
          <w:highlight w:val="yellow"/>
        </w:rPr>
      </w:pPr>
      <w:r w:rsidRPr="00510708">
        <w:rPr>
          <w:rFonts w:eastAsiaTheme="majorEastAsia"/>
          <w:highlight w:val="yellow"/>
        </w:rPr>
        <w:t xml:space="preserve"> </w:t>
      </w:r>
    </w:p>
    <w:p w14:paraId="7FCEF5D5" w14:textId="3BDC0667" w:rsidR="00256546" w:rsidRPr="00510708" w:rsidRDefault="00256546" w:rsidP="00A96016">
      <w:pPr>
        <w:pStyle w:val="Heading3"/>
        <w:rPr>
          <w:highlight w:val="yellow"/>
        </w:rPr>
      </w:pPr>
      <w:r w:rsidRPr="00510708">
        <w:rPr>
          <w:highlight w:val="yellow"/>
        </w:rPr>
        <w:lastRenderedPageBreak/>
        <w:t>Rate of developing neurosyphilis from late stage</w:t>
      </w:r>
    </w:p>
    <w:p w14:paraId="1E0EBBC5" w14:textId="49558937" w:rsidR="00DB0BD5" w:rsidRPr="00510708" w:rsidRDefault="002B33DE" w:rsidP="00DB0BD5">
      <w:pPr>
        <w:rPr>
          <w:highlight w:val="yellow"/>
        </w:rPr>
      </w:pPr>
      <w:r w:rsidRPr="00510708">
        <w:rPr>
          <w:highlight w:val="yellow"/>
        </w:rPr>
        <w:t xml:space="preserve"> </w:t>
      </w:r>
      <w:r w:rsidR="00DB0BD5" w:rsidRPr="00510708">
        <w:rPr>
          <w:highlight w:val="yellow"/>
        </w:rPr>
        <w:t>Neurosyphilis progression rates were estimated separately for men and women using sub-outcome-specific cumulative incidence proportions and mean times to diagnosis from the Oslo cohort. Three sub-outcomes were included: diffuse meningovascular syphilis, general paresis, and tabes dorsalis. Gumma of the brain was excluded due to the absence of a reported mean time to diagnosis in Figure 12; given its small observed proportion (men: 0.3%, women: 0.2%), exclusion is unlikely to meaningfully affect the total rate. The sub-outcomes were treated as mutually exclusive by design, as their proportions sum exactly to the Oslo-reported total neurosyphilis prevalence (men: 9.4%, women: 5.0%), consistent with each case being assigned a single primary diagnosis. For each sub-outcome, the hazard was estimated as λ = −log(1 − p) / t̄, and uncertainty was quantified using the delta method as described above. The total neurosyphilis hazard and its SE were obtained by summing sub-outcome-specific hazards and combining SEs under the assumption of independence: SE_total = √(SE²_dmv + SE²_gp + SE²_td). A 95% CI was constructed as λ_total ± 1.96 × SE_total.</w:t>
      </w:r>
    </w:p>
    <w:p w14:paraId="2BFCA64D" w14:textId="06D79617" w:rsidR="008662D3" w:rsidRPr="00510708" w:rsidRDefault="00A96016" w:rsidP="00A96016">
      <w:pPr>
        <w:pStyle w:val="Heading3"/>
        <w:rPr>
          <w:highlight w:val="yellow"/>
        </w:rPr>
      </w:pPr>
      <w:r w:rsidRPr="00510708">
        <w:rPr>
          <w:highlight w:val="yellow"/>
        </w:rPr>
        <w:t xml:space="preserve">Rate of developing </w:t>
      </w:r>
      <w:r w:rsidR="008662D3" w:rsidRPr="00510708">
        <w:rPr>
          <w:highlight w:val="yellow"/>
        </w:rPr>
        <w:t>Tertiary syphilis</w:t>
      </w:r>
    </w:p>
    <w:p w14:paraId="6B9361FE" w14:textId="30214E4F" w:rsidR="00245ADE" w:rsidRPr="00510708" w:rsidRDefault="00245ADE" w:rsidP="00245ADE">
      <w:pPr>
        <w:rPr>
          <w:highlight w:val="yellow"/>
        </w:rPr>
      </w:pPr>
      <w:r w:rsidRPr="00510708">
        <w:rPr>
          <w:highlight w:val="yellow"/>
        </w:rPr>
        <w:t xml:space="preserve"> </w:t>
      </w:r>
      <w:r w:rsidRPr="00510708">
        <w:rPr>
          <w:highlight w:val="yellow"/>
        </w:rPr>
        <w:t xml:space="preserve">We use data from Oslo study, following 2,000 untreated patients with primary and secondary syphilis during the twenty-year period, 1891–1910 </w:t>
      </w:r>
      <w:r w:rsidRPr="00510708">
        <w:rPr>
          <w:highlight w:val="yellow"/>
        </w:rPr>
        <w:fldChar w:fldCharType="begin"/>
      </w:r>
      <w:r w:rsidRPr="00510708">
        <w:rPr>
          <w:highlight w:val="yellow"/>
        </w:rPr>
        <w:instrText xml:space="preserve"> ADDIN EN.CITE &lt;EndNote&gt;&lt;Cite&gt;&lt;Author&gt;Clark&lt;/Author&gt;&lt;Year&gt;1955&lt;/Year&gt;&lt;RecNum&gt;1250&lt;/RecNum&gt;&lt;DisplayText&gt;&lt;style face="superscript"&gt;[12]&lt;/style&gt;&lt;/DisplayText&gt;&lt;record&gt;&lt;rec-number&gt;1250&lt;/rec-number&gt;&lt;foreign-keys&gt;&lt;key app="EN" db-id="xrzs0t9aq90fz3epr5zx0p99vxx0ftpxw0s0" timestamp="1740665125"&gt;1250&lt;/key&gt;&lt;/foreign-keys&gt;&lt;ref-type name="Journal Article"&gt;17&lt;/ref-type&gt;&lt;contributors&gt;&lt;authors&gt;&lt;author&gt;Clark, E Gurney&lt;/author&gt;&lt;author&gt;Danbolt, Niels&lt;/author&gt;&lt;/authors&gt;&lt;/contributors&gt;&lt;titles&gt;&lt;title&gt;The Oslo study of the natural history of untreated syphilis: an epidemiologic investigation based on a restudy of the Boeck-Bruusgaard material a review and appraisal&lt;/title&gt;&lt;secondary-title&gt;Journal of chronic diseases&lt;/secondary-title&gt;&lt;/titles&gt;&lt;periodical&gt;&lt;full-title&gt;Journal of chronic diseases&lt;/full-title&gt;&lt;/periodical&gt;&lt;pages&gt;311-344&lt;/pages&gt;&lt;volume&gt;2&lt;/volume&gt;&lt;number&gt;3&lt;/number&gt;&lt;dates&gt;&lt;year&gt;1955&lt;/year&gt;&lt;/dates&gt;&lt;isbn&gt;0021-9681&lt;/isbn&gt;&lt;urls&gt;&lt;/urls&gt;&lt;/record&gt;&lt;/Cite&gt;&lt;/EndNote&gt;</w:instrText>
      </w:r>
      <w:r w:rsidRPr="00510708">
        <w:rPr>
          <w:highlight w:val="yellow"/>
        </w:rPr>
        <w:fldChar w:fldCharType="separate"/>
      </w:r>
      <w:r w:rsidRPr="00510708">
        <w:rPr>
          <w:noProof/>
          <w:highlight w:val="yellow"/>
          <w:vertAlign w:val="superscript"/>
        </w:rPr>
        <w:t>[12]</w:t>
      </w:r>
      <w:r w:rsidRPr="00510708">
        <w:rPr>
          <w:highlight w:val="yellow"/>
        </w:rPr>
        <w:fldChar w:fldCharType="end"/>
      </w:r>
      <w:r w:rsidRPr="00510708">
        <w:rPr>
          <w:highlight w:val="yellow"/>
        </w:rPr>
        <w:t>. We first computed the rate of developing late benign and cardiovascular syphilis, and then add them to compute total tertiary rate for men and women.</w:t>
      </w:r>
    </w:p>
    <w:p w14:paraId="10232F5C" w14:textId="77777777" w:rsidR="00245ADE" w:rsidRPr="00510708" w:rsidRDefault="00245ADE" w:rsidP="00245ADE">
      <w:pPr>
        <w:rPr>
          <w:highlight w:val="yellow"/>
        </w:rPr>
      </w:pPr>
      <w:r w:rsidRPr="00510708">
        <w:rPr>
          <w:highlight w:val="yellow"/>
        </w:rPr>
        <w:t xml:space="preserve">Frist, to estimate the rate of progression from early syphilis to late benign syphilis, we used the reported cumulative incidence proportions at three time points (15, 30, and 35 years) from the Oslo cohort. Under the assumption of a constant hazard (exponential survival), the cumulative proportion developing late benign syphilis by time </w:t>
      </w:r>
      <w:r w:rsidRPr="00510708">
        <w:rPr>
          <w:i/>
          <w:iCs/>
          <w:highlight w:val="yellow"/>
        </w:rPr>
        <w:t>t</w:t>
      </w:r>
      <w:r w:rsidRPr="00510708">
        <w:rPr>
          <w:highlight w:val="yellow"/>
        </w:rPr>
        <w:t xml:space="preserve"> satisfies p(t) = 1 − e^(−λt), which can be linearized as −log(1 − p(t)) = λt. We estimated λ separately for men and women by fitting a no-intercept ordinary least squares regression of −log(1 − p(t)) on t, which constrains the cumulative hazard to pass through the origin and is consistent with zero risk at time zero. The slope of this regression directly estimates the constant hazard rate λ. The standard error of λ_benign was derived from the square root of the scalar variance-covariance matrix of the fitted model (sqrt(vcov(fit))). This procedure was applied separately to male and female cumulative proportions, yielding sex-specific point estimates and standard errors for the late benign syphilis progression rate.</w:t>
      </w:r>
    </w:p>
    <w:p w14:paraId="225B08F9" w14:textId="540DB83D" w:rsidR="00245ADE" w:rsidRPr="00510708" w:rsidRDefault="00245ADE" w:rsidP="00245ADE">
      <w:pPr>
        <w:pStyle w:val="ListParagraph"/>
        <w:numPr>
          <w:ilvl w:val="0"/>
          <w:numId w:val="35"/>
        </w:numPr>
        <w:rPr>
          <w:highlight w:val="yellow"/>
        </w:rPr>
      </w:pPr>
      <w:r w:rsidRPr="00510708">
        <w:rPr>
          <w:highlight w:val="yellow"/>
        </w:rPr>
        <w:t>$rate.male.benign.late.est</w:t>
      </w:r>
      <w:r w:rsidRPr="00510708">
        <w:rPr>
          <w:highlight w:val="yellow"/>
        </w:rPr>
        <w:t xml:space="preserve"> </w:t>
      </w:r>
      <w:r w:rsidRPr="00510708">
        <w:rPr>
          <w:highlight w:val="yellow"/>
        </w:rPr>
        <w:t>[1] 0.005584785</w:t>
      </w:r>
    </w:p>
    <w:p w14:paraId="3089469D" w14:textId="4F616E71" w:rsidR="00245ADE" w:rsidRPr="00510708" w:rsidRDefault="00245ADE" w:rsidP="00245ADE">
      <w:pPr>
        <w:pStyle w:val="ListParagraph"/>
        <w:numPr>
          <w:ilvl w:val="0"/>
          <w:numId w:val="35"/>
        </w:numPr>
        <w:rPr>
          <w:highlight w:val="yellow"/>
        </w:rPr>
      </w:pPr>
      <w:r w:rsidRPr="00510708">
        <w:rPr>
          <w:highlight w:val="yellow"/>
        </w:rPr>
        <w:t>$rate.male.benign.late.se</w:t>
      </w:r>
      <w:r w:rsidRPr="00510708">
        <w:rPr>
          <w:highlight w:val="yellow"/>
        </w:rPr>
        <w:t xml:space="preserve"> </w:t>
      </w:r>
      <w:r w:rsidRPr="00510708">
        <w:rPr>
          <w:highlight w:val="yellow"/>
        </w:rPr>
        <w:t>[1] 0.0005215733</w:t>
      </w:r>
    </w:p>
    <w:p w14:paraId="210ED618" w14:textId="075B4EBD" w:rsidR="00245ADE" w:rsidRPr="00510708" w:rsidRDefault="00245ADE" w:rsidP="00245ADE">
      <w:pPr>
        <w:pStyle w:val="ListParagraph"/>
        <w:numPr>
          <w:ilvl w:val="0"/>
          <w:numId w:val="35"/>
        </w:numPr>
        <w:rPr>
          <w:highlight w:val="yellow"/>
        </w:rPr>
      </w:pPr>
      <w:r w:rsidRPr="00510708">
        <w:rPr>
          <w:highlight w:val="yellow"/>
        </w:rPr>
        <w:t>$rate.female.benign.late.est</w:t>
      </w:r>
      <w:r w:rsidRPr="00510708">
        <w:rPr>
          <w:highlight w:val="yellow"/>
        </w:rPr>
        <w:t xml:space="preserve"> </w:t>
      </w:r>
      <w:r w:rsidRPr="00510708">
        <w:rPr>
          <w:highlight w:val="yellow"/>
        </w:rPr>
        <w:t>[1] 0.007508426</w:t>
      </w:r>
    </w:p>
    <w:p w14:paraId="461699EA" w14:textId="5F14E95E" w:rsidR="00245ADE" w:rsidRPr="00510708" w:rsidRDefault="00245ADE" w:rsidP="00245ADE">
      <w:pPr>
        <w:pStyle w:val="ListParagraph"/>
        <w:numPr>
          <w:ilvl w:val="0"/>
          <w:numId w:val="35"/>
        </w:numPr>
        <w:rPr>
          <w:highlight w:val="yellow"/>
        </w:rPr>
      </w:pPr>
      <w:r w:rsidRPr="00510708">
        <w:rPr>
          <w:highlight w:val="yellow"/>
        </w:rPr>
        <w:t>$rate.female.benign.late.se</w:t>
      </w:r>
      <w:r w:rsidRPr="00510708">
        <w:rPr>
          <w:highlight w:val="yellow"/>
        </w:rPr>
        <w:t xml:space="preserve"> </w:t>
      </w:r>
      <w:r w:rsidRPr="00510708">
        <w:rPr>
          <w:highlight w:val="yellow"/>
        </w:rPr>
        <w:t>[1] 0.0009419101</w:t>
      </w:r>
    </w:p>
    <w:p w14:paraId="30DC870F" w14:textId="77777777" w:rsidR="00245ADE" w:rsidRPr="00510708" w:rsidRDefault="00245ADE" w:rsidP="00245ADE">
      <w:pPr>
        <w:rPr>
          <w:highlight w:val="yellow"/>
        </w:rPr>
      </w:pPr>
      <w:r w:rsidRPr="00510708">
        <w:rPr>
          <w:highlight w:val="yellow"/>
        </w:rPr>
        <w:t>Next, we estimated the total cardiovascular syphilis progression rate using the reported proportion of individuals aged 15 and older who developed any cardiovascular involvement over the follow-up period from the Oslo cohort. Assuming all events accrued over 35 years of follow-up — consistent with the mean time to cardiovascular diagnosis reported in Figure 10 — we estimated the hazard directly as λ = −log(1 − p) / 35, applied separately for men (p = 0.149) and women (p = 0.080). This approach does not distinguish between uncomplicated aortitis and complicated cardiovascular disease, and assumes a uniform 35-year observation window across all cardiovascular sub-outcomes, which is a simplification given that different manifestations are known to develop at different rates and durations. Uncertainty in λ_cardio was quantified using the delta method. Given that λ = −log(1 − p) / t̄ is a function of the observed proportion p, and treating p as a binomial proportion with denominator n (n = 303 men, n = 584 women), the standard error of p is SE_p = √(p(1 − p) / n). Applying the delta method, the derivative of λ with respect to p is dλ/dp = 1 / ((1 − p) × t̄), yielding:SE_λ = SE_p × |dλ/dp| = √(p(1 − p) / n) / ((1 − p) × t̄)</w:t>
      </w:r>
    </w:p>
    <w:p w14:paraId="15B17966" w14:textId="6181CA70" w:rsidR="00245ADE" w:rsidRPr="00510708" w:rsidRDefault="00245ADE" w:rsidP="00245ADE">
      <w:pPr>
        <w:pStyle w:val="ListParagraph"/>
        <w:numPr>
          <w:ilvl w:val="0"/>
          <w:numId w:val="36"/>
        </w:numPr>
        <w:rPr>
          <w:highlight w:val="yellow"/>
        </w:rPr>
      </w:pPr>
      <w:r w:rsidRPr="00510708">
        <w:rPr>
          <w:highlight w:val="yellow"/>
        </w:rPr>
        <w:t>$rate.male.cardiovascular.15older.est</w:t>
      </w:r>
      <w:r w:rsidRPr="00510708">
        <w:rPr>
          <w:highlight w:val="yellow"/>
        </w:rPr>
        <w:t xml:space="preserve"> </w:t>
      </w:r>
      <w:r w:rsidRPr="00510708">
        <w:rPr>
          <w:highlight w:val="yellow"/>
        </w:rPr>
        <w:t>[1] 0.004609804</w:t>
      </w:r>
    </w:p>
    <w:p w14:paraId="1F7E76DE" w14:textId="5A5FE261" w:rsidR="00245ADE" w:rsidRPr="00510708" w:rsidRDefault="00245ADE" w:rsidP="00245ADE">
      <w:pPr>
        <w:pStyle w:val="ListParagraph"/>
        <w:numPr>
          <w:ilvl w:val="0"/>
          <w:numId w:val="36"/>
        </w:numPr>
        <w:rPr>
          <w:highlight w:val="yellow"/>
        </w:rPr>
      </w:pPr>
      <w:r w:rsidRPr="00510708">
        <w:rPr>
          <w:highlight w:val="yellow"/>
        </w:rPr>
        <w:t>$rate.female.cardiovascular.15older.est</w:t>
      </w:r>
      <w:r w:rsidRPr="00510708">
        <w:rPr>
          <w:highlight w:val="yellow"/>
        </w:rPr>
        <w:t xml:space="preserve"> </w:t>
      </w:r>
      <w:r w:rsidRPr="00510708">
        <w:rPr>
          <w:highlight w:val="yellow"/>
        </w:rPr>
        <w:t>[1] 0.002382332</w:t>
      </w:r>
    </w:p>
    <w:p w14:paraId="6AA791C1" w14:textId="75DFEA9B" w:rsidR="00245ADE" w:rsidRPr="00510708" w:rsidRDefault="00245ADE" w:rsidP="00245ADE">
      <w:pPr>
        <w:pStyle w:val="ListParagraph"/>
        <w:numPr>
          <w:ilvl w:val="0"/>
          <w:numId w:val="36"/>
        </w:numPr>
        <w:rPr>
          <w:highlight w:val="yellow"/>
        </w:rPr>
      </w:pPr>
      <w:r w:rsidRPr="00510708">
        <w:rPr>
          <w:highlight w:val="yellow"/>
        </w:rPr>
        <w:t>$rate.male.cardiovascular.15older.se</w:t>
      </w:r>
      <w:r w:rsidRPr="00510708">
        <w:rPr>
          <w:highlight w:val="yellow"/>
        </w:rPr>
        <w:t xml:space="preserve"> </w:t>
      </w:r>
      <w:r w:rsidRPr="00510708">
        <w:rPr>
          <w:highlight w:val="yellow"/>
        </w:rPr>
        <w:t>[1] 0.0006868138</w:t>
      </w:r>
    </w:p>
    <w:p w14:paraId="0ED147D5" w14:textId="5914CC38" w:rsidR="00245ADE" w:rsidRPr="00510708" w:rsidRDefault="00245ADE" w:rsidP="00245ADE">
      <w:pPr>
        <w:pStyle w:val="ListParagraph"/>
        <w:numPr>
          <w:ilvl w:val="0"/>
          <w:numId w:val="36"/>
        </w:numPr>
        <w:rPr>
          <w:highlight w:val="yellow"/>
        </w:rPr>
      </w:pPr>
      <w:r w:rsidRPr="00510708">
        <w:rPr>
          <w:highlight w:val="yellow"/>
        </w:rPr>
        <w:t>$rate.female.cardiovascular.15older.se</w:t>
      </w:r>
      <w:r w:rsidRPr="00510708">
        <w:rPr>
          <w:highlight w:val="yellow"/>
        </w:rPr>
        <w:t xml:space="preserve"> </w:t>
      </w:r>
      <w:r w:rsidRPr="00510708">
        <w:rPr>
          <w:highlight w:val="yellow"/>
        </w:rPr>
        <w:t>[1] 0.0003486395</w:t>
      </w:r>
    </w:p>
    <w:p w14:paraId="767221EF" w14:textId="17360B7D" w:rsidR="00217C3D" w:rsidRPr="00510708" w:rsidRDefault="00245ADE" w:rsidP="00245ADE">
      <w:pPr>
        <w:rPr>
          <w:highlight w:val="yellow"/>
          <w:shd w:val="clear" w:color="auto" w:fill="FFFFFF"/>
        </w:rPr>
      </w:pPr>
      <w:r w:rsidRPr="00510708">
        <w:rPr>
          <w:highlight w:val="yellow"/>
          <w:shd w:val="clear" w:color="auto" w:fill="FFFFFF"/>
        </w:rPr>
        <w:t xml:space="preserve">Finally, the total tertiary syphilis progression rate was estimated separately for men and women by summing the late benign and cardiovascular hazard estimates. Uncertainty was propagated formally under the assumption that the two components are independent, such that the combined standard error is SE_total = √(SE²_benign + </w:t>
      </w:r>
      <w:r w:rsidRPr="00510708">
        <w:rPr>
          <w:highlight w:val="yellow"/>
          <w:shd w:val="clear" w:color="auto" w:fill="FFFFFF"/>
        </w:rPr>
        <w:lastRenderedPageBreak/>
        <w:t>SE²_cardio). Independence of the two progression pathways is a reasonable approximation given that late benign and cardiovascular syphilis represent distinct pathophysiological manifestations with no established causal dependency in their rates of development. A 95% CI was constructed using the normal approximation as λ ± 1.96 × SE_total.</w:t>
      </w:r>
    </w:p>
    <w:p w14:paraId="63CC403D" w14:textId="719F6050" w:rsidR="00213B14" w:rsidRPr="00510708" w:rsidRDefault="00213B14" w:rsidP="00213B14">
      <w:pPr>
        <w:spacing w:before="0" w:after="0"/>
        <w:rPr>
          <w:b/>
          <w:bCs/>
          <w:color w:val="00B050"/>
          <w:highlight w:val="yellow"/>
        </w:rPr>
      </w:pPr>
      <w:r w:rsidRPr="00510708">
        <w:rPr>
          <w:b/>
          <w:bCs/>
          <w:color w:val="00B050"/>
          <w:highlight w:val="yellow"/>
        </w:rPr>
        <w:t>$rate.male.tertiary.late.range</w:t>
      </w:r>
      <w:r w:rsidRPr="00510708">
        <w:rPr>
          <w:b/>
          <w:bCs/>
          <w:color w:val="00B050"/>
          <w:highlight w:val="yellow"/>
        </w:rPr>
        <w:t xml:space="preserve"> </w:t>
      </w:r>
      <w:r w:rsidRPr="00510708">
        <w:rPr>
          <w:b/>
          <w:bCs/>
          <w:color w:val="00B050"/>
          <w:highlight w:val="yellow"/>
        </w:rPr>
        <w:t>[1] 0.010194590 0.008504265 0.011884914</w:t>
      </w:r>
    </w:p>
    <w:p w14:paraId="5E138B17" w14:textId="0B1FD199" w:rsidR="00BC7604" w:rsidRPr="00510708" w:rsidRDefault="00213B14" w:rsidP="00213B14">
      <w:pPr>
        <w:spacing w:before="0" w:after="0"/>
        <w:rPr>
          <w:rFonts w:eastAsiaTheme="majorEastAsia" w:cstheme="majorBidi"/>
          <w:b/>
          <w:color w:val="000000" w:themeColor="text1"/>
          <w:sz w:val="22"/>
          <w:szCs w:val="40"/>
          <w:highlight w:val="yellow"/>
        </w:rPr>
      </w:pPr>
      <w:r w:rsidRPr="00510708">
        <w:rPr>
          <w:b/>
          <w:bCs/>
          <w:color w:val="00B050"/>
          <w:highlight w:val="yellow"/>
        </w:rPr>
        <w:t>$rate.female.tertiary.late.range</w:t>
      </w:r>
      <w:r w:rsidRPr="00510708">
        <w:rPr>
          <w:b/>
          <w:bCs/>
          <w:color w:val="00B050"/>
          <w:highlight w:val="yellow"/>
        </w:rPr>
        <w:t xml:space="preserve"> </w:t>
      </w:r>
      <w:r w:rsidRPr="00510708">
        <w:rPr>
          <w:b/>
          <w:bCs/>
          <w:color w:val="00B050"/>
          <w:highlight w:val="yellow"/>
        </w:rPr>
        <w:t>[1] 0.009890758 0.007922207 0.011859308</w:t>
      </w:r>
      <w:r w:rsidR="00BC7604" w:rsidRPr="00510708">
        <w:rPr>
          <w:highlight w:val="yellow"/>
        </w:rPr>
        <w:br w:type="page"/>
      </w:r>
    </w:p>
    <w:p w14:paraId="04EC8ED3" w14:textId="5D71493D" w:rsidR="00E651D7" w:rsidRPr="00510708" w:rsidRDefault="00712BB7" w:rsidP="009411E3">
      <w:pPr>
        <w:pStyle w:val="Heading1"/>
        <w:rPr>
          <w:highlight w:val="yellow"/>
        </w:rPr>
      </w:pPr>
      <w:r w:rsidRPr="00510708">
        <w:rPr>
          <w:highlight w:val="yellow"/>
        </w:rPr>
        <w:lastRenderedPageBreak/>
        <w:t>Infectiousness</w:t>
      </w:r>
    </w:p>
    <w:p w14:paraId="0ACE6F2A" w14:textId="77777777" w:rsidR="005D61C9" w:rsidRPr="00510708" w:rsidRDefault="005D61C9" w:rsidP="005D61C9">
      <w:pPr>
        <w:rPr>
          <w:rFonts w:cstheme="minorBidi"/>
          <w:szCs w:val="20"/>
          <w:highlight w:val="yellow"/>
        </w:rPr>
      </w:pPr>
      <w:r w:rsidRPr="00510708">
        <w:rPr>
          <w:rFonts w:cstheme="minorBidi"/>
          <w:szCs w:val="20"/>
          <w:highlight w:val="yellow"/>
        </w:rPr>
        <w:t>Some studies suggest that the infectiousness of syphilis varies across its stages, influenced by clinical manifestations and the presence of lesions that facilitate transmission. During primary syphilis, infectiousness is high due to chancres, which are filled with </w:t>
      </w:r>
      <w:r w:rsidRPr="00510708">
        <w:rPr>
          <w:rFonts w:cstheme="minorBidi"/>
          <w:i/>
          <w:iCs/>
          <w:szCs w:val="20"/>
          <w:highlight w:val="yellow"/>
        </w:rPr>
        <w:t>Treponema pallidum</w:t>
      </w:r>
      <w:r w:rsidRPr="00510708">
        <w:rPr>
          <w:rFonts w:cstheme="minorBidi"/>
          <w:szCs w:val="20"/>
          <w:highlight w:val="yellow"/>
        </w:rPr>
        <w:t>. The risk remains elevated in secondary syphilis, characterized by mucocutaneous rashes and condylomata lata, both rich in bacteria and highly transmissible. However, despite these suggestions in the literature, we could not find a study directly linking a relative increase in infectiousness across stages.</w:t>
      </w:r>
    </w:p>
    <w:p w14:paraId="7713733E" w14:textId="158DCD95" w:rsidR="005D61C9" w:rsidRPr="00510708" w:rsidRDefault="005D61C9" w:rsidP="001C45E7">
      <w:pPr>
        <w:rPr>
          <w:rFonts w:cstheme="minorBidi"/>
          <w:szCs w:val="20"/>
          <w:highlight w:val="yellow"/>
        </w:rPr>
      </w:pPr>
      <w:r w:rsidRPr="00510708">
        <w:rPr>
          <w:rFonts w:cstheme="minorBidi"/>
          <w:szCs w:val="20"/>
          <w:highlight w:val="yellow"/>
        </w:rPr>
        <w:t xml:space="preserve">A study by Alexander &amp; Schoch (1949), which treated individuals known to have been in contact with patients infected with syphilis, included those with recent exposure to primary or secondary syphilis. Of the 51 individuals exposed to primary syphilis, 62.7% became infected, while 61.8% of the 110 exposed to secondary syphilis were infected. This suggests that transmissibility from primary syphilis is similar to that of secondary syphilis </w:t>
      </w:r>
      <w:r w:rsidRPr="00510708">
        <w:rPr>
          <w:rFonts w:cs="Calibri"/>
          <w:szCs w:val="20"/>
          <w:highlight w:val="yellow"/>
        </w:rPr>
        <w:fldChar w:fldCharType="begin"/>
      </w:r>
      <w:r w:rsidR="00525C74" w:rsidRPr="00510708">
        <w:rPr>
          <w:rFonts w:cs="Calibri"/>
          <w:szCs w:val="20"/>
          <w:highlight w:val="yellow"/>
        </w:rPr>
        <w:instrText xml:space="preserve"> ADDIN EN.CITE &lt;EndNote&gt;&lt;Cite&gt;&lt;Author&gt;Alexander&lt;/Author&gt;&lt;Year&gt;1949&lt;/Year&gt;&lt;RecNum&gt;2487&lt;/RecNum&gt;&lt;DisplayText&gt;&lt;style face="superscript"&gt;[13]&lt;/style&gt;&lt;/DisplayText&gt;&lt;record&gt;&lt;rec-number&gt;2487&lt;/rec-number&gt;&lt;foreign-keys&gt;&lt;key app="EN" db-id="xrzs0t9aq90fz3epr5zx0p99vxx0ftpxw0s0" timestamp="1778531040"&gt;2487&lt;/key&gt;&lt;/foreign-keys&gt;&lt;ref-type name="Journal Article"&gt;17&lt;/ref-type&gt;&lt;contributors&gt;&lt;authors&gt;&lt;author&gt;Alexander, Lee J&lt;/author&gt;&lt;author&gt;SCHOCH, ARTHUR G&lt;/author&gt;&lt;/authors&gt;&lt;/contributors&gt;&lt;titles&gt;&lt;title&gt;Prevention of syphilis: Penicillin calcium in oil and white wax, usp, bismuth ethylcamphorate and oxophenarsine hydrochloride in treatment, during incubation stage, of persons exposed to syphilis&lt;/title&gt;&lt;secondary-title&gt;Archives of dermatology and syphilology&lt;/secondary-title&gt;&lt;/titles&gt;&lt;periodical&gt;&lt;full-title&gt;Archives of dermatology and syphilology&lt;/full-title&gt;&lt;/periodical&gt;&lt;pages&gt;1-10&lt;/pages&gt;&lt;volume&gt;59&lt;/volume&gt;&lt;number&gt;1&lt;/number&gt;&lt;dates&gt;&lt;year&gt;1949&lt;/year&gt;&lt;/dates&gt;&lt;isbn&gt;0096-6029&lt;/isbn&gt;&lt;urls&gt;&lt;/urls&gt;&lt;/record&gt;&lt;/Cite&gt;&lt;/EndNote&gt;</w:instrText>
      </w:r>
      <w:r w:rsidRPr="00510708">
        <w:rPr>
          <w:rFonts w:cs="Calibri"/>
          <w:szCs w:val="20"/>
          <w:highlight w:val="yellow"/>
        </w:rPr>
        <w:fldChar w:fldCharType="separate"/>
      </w:r>
      <w:r w:rsidR="001D685B" w:rsidRPr="00510708">
        <w:rPr>
          <w:rFonts w:cs="Calibri"/>
          <w:noProof/>
          <w:szCs w:val="20"/>
          <w:highlight w:val="yellow"/>
          <w:vertAlign w:val="superscript"/>
        </w:rPr>
        <w:t>[13]</w:t>
      </w:r>
      <w:r w:rsidRPr="00510708">
        <w:rPr>
          <w:rFonts w:cs="Calibri"/>
          <w:szCs w:val="20"/>
          <w:highlight w:val="yellow"/>
        </w:rPr>
        <w:fldChar w:fldCharType="end"/>
      </w:r>
      <w:r w:rsidRPr="00510708">
        <w:rPr>
          <w:rFonts w:cs="Calibri"/>
          <w:szCs w:val="20"/>
          <w:highlight w:val="yellow"/>
        </w:rPr>
        <w:t>.</w:t>
      </w:r>
      <w:r w:rsidR="001C45E7" w:rsidRPr="00510708">
        <w:rPr>
          <w:rFonts w:cs="Calibri"/>
          <w:szCs w:val="20"/>
          <w:highlight w:val="yellow"/>
        </w:rPr>
        <w:t xml:space="preserve"> </w:t>
      </w:r>
      <w:r w:rsidRPr="00510708">
        <w:rPr>
          <w:rFonts w:cstheme="minorBidi"/>
          <w:szCs w:val="20"/>
          <w:highlight w:val="yellow"/>
        </w:rPr>
        <w:t>In the absence of definitive estimates, we assume similar transmissibility for primary and secondary syphilis.</w:t>
      </w:r>
    </w:p>
    <w:p w14:paraId="62A956EB" w14:textId="189629CE" w:rsidR="00510708" w:rsidRPr="00510708" w:rsidRDefault="00510708" w:rsidP="00510708">
      <w:pPr>
        <w:jc w:val="both"/>
        <w:rPr>
          <w:rFonts w:cs="Calibri"/>
          <w:szCs w:val="20"/>
          <w:highlight w:val="yellow"/>
        </w:rPr>
      </w:pPr>
      <w:r w:rsidRPr="00510708">
        <w:rPr>
          <w:rFonts w:cs="Calibri"/>
          <w:szCs w:val="20"/>
          <w:highlight w:val="yellow"/>
        </w:rPr>
        <w:t>We modeled early latent syphilis infectiousness through two distinct mechanisms. First, we explicitly incorporated a probability of relapse from early latent to secondary syphilis, during which individuals are assumed to have full transmissibility equivalent to primary and secondary infection. Second, among the remaining group who do not relapse, we assigned a residual relative infectiousness of 25%, reflecting the potential for transmission in the absence of overt lesions, consistent with evidence of detectable T. pallidum in oral and mucosal specimens during early latent infection. The effective population-weighted infectiousness of the early latent compartment relative to primary and secondary syphilis is therefore (0.25 × 1.0) + (0.75 × 0.25) = 0.4375, or approximately 43%. This estimate aligns with the 50% relative infectiousness assumed by other modeling studies</w:t>
      </w:r>
      <w:r w:rsidRPr="00510708">
        <w:rPr>
          <w:rFonts w:cs="Calibri"/>
          <w:szCs w:val="20"/>
          <w:highlight w:val="yellow"/>
        </w:rPr>
        <w:fldChar w:fldCharType="begin"/>
      </w:r>
      <w:r w:rsidR="009D385E">
        <w:rPr>
          <w:rFonts w:cs="Calibri"/>
          <w:szCs w:val="20"/>
          <w:highlight w:val="yellow"/>
        </w:rPr>
        <w:instrText xml:space="preserve"> ADDIN EN.CITE &lt;EndNote&gt;&lt;Cite&gt;&lt;Author&gt;Gray&lt;/Author&gt;&lt;Year&gt;2010&lt;/Year&gt;&lt;RecNum&gt;629&lt;/RecNum&gt;&lt;DisplayText&gt;&lt;style face="superscript"&gt;[32]&lt;/style&gt;&lt;/DisplayText&gt;&lt;record&gt;&lt;rec-number&gt;629&lt;/rec-number&gt;&lt;foreign-keys&gt;&lt;key app="EN" db-id="xrzs0t9aq90fz3epr5zx0p99vxx0ftpxw0s0" timestamp="1695387938"&gt;629&lt;/key&gt;&lt;/foreign-keys&gt;&lt;ref-type name="Journal Article"&gt;17&lt;/ref-type&gt;&lt;contributors&gt;&lt;authors&gt;&lt;author&gt;Gray, Richard T&lt;/author&gt;&lt;author&gt;Hoare, Alexander&lt;/author&gt;&lt;author&gt;Prestage, Garrett P&lt;/author&gt;&lt;author&gt;Donovan, Basil&lt;/author&gt;&lt;author&gt;Kaldor, John M&lt;/author&gt;&lt;author&gt;Wilson, David P&lt;/author&gt;&lt;/authors&gt;&lt;/contributors&gt;&lt;titles&gt;&lt;title&gt;Frequent testing of highly sexually active gay men is required to control syphilis&lt;/title&gt;&lt;secondary-title&gt;Sexually transmitted diseases&lt;/secondary-title&gt;&lt;/titles&gt;&lt;periodical&gt;&lt;full-title&gt;Sexually transmitted diseases&lt;/full-title&gt;&lt;/periodical&gt;&lt;pages&gt;298-305&lt;/pages&gt;&lt;dates&gt;&lt;year&gt;2010&lt;/year&gt;&lt;/dates&gt;&lt;isbn&gt;0148-5717&lt;/isbn&gt;&lt;urls&gt;&lt;/urls&gt;&lt;/record&gt;&lt;/Cite&gt;&lt;/EndNote&gt;</w:instrText>
      </w:r>
      <w:r w:rsidRPr="00510708">
        <w:rPr>
          <w:rFonts w:cs="Calibri"/>
          <w:szCs w:val="20"/>
          <w:highlight w:val="yellow"/>
        </w:rPr>
        <w:fldChar w:fldCharType="separate"/>
      </w:r>
      <w:r w:rsidR="009D385E" w:rsidRPr="009D385E">
        <w:rPr>
          <w:rFonts w:cs="Calibri"/>
          <w:noProof/>
          <w:szCs w:val="20"/>
          <w:highlight w:val="yellow"/>
          <w:vertAlign w:val="superscript"/>
        </w:rPr>
        <w:t>[32]</w:t>
      </w:r>
      <w:r w:rsidRPr="00510708">
        <w:rPr>
          <w:rFonts w:cs="Calibri"/>
          <w:szCs w:val="20"/>
          <w:highlight w:val="yellow"/>
        </w:rPr>
        <w:fldChar w:fldCharType="end"/>
      </w:r>
      <w:r w:rsidRPr="00510708">
        <w:rPr>
          <w:rFonts w:cs="Calibri"/>
          <w:szCs w:val="20"/>
          <w:highlight w:val="yellow"/>
        </w:rPr>
        <w:t xml:space="preserve">. </w:t>
      </w:r>
    </w:p>
    <w:p w14:paraId="1ECAE339" w14:textId="157864DE" w:rsidR="000A1771" w:rsidRPr="00EE7946" w:rsidRDefault="00510708" w:rsidP="00510708">
      <w:pPr>
        <w:jc w:val="both"/>
        <w:rPr>
          <w:rFonts w:cs="Calibri"/>
          <w:szCs w:val="20"/>
        </w:rPr>
      </w:pPr>
      <w:r w:rsidRPr="00510708">
        <w:rPr>
          <w:rFonts w:cs="Calibri"/>
          <w:szCs w:val="20"/>
          <w:highlight w:val="yellow"/>
        </w:rPr>
        <w:t xml:space="preserve">Finaly, late latent syphilis, neurosyphilis and tertiary syphilis are considered non-infectious, as they lack active lesions. </w:t>
      </w:r>
      <w:r w:rsidR="001C45E7" w:rsidRPr="00510708">
        <w:rPr>
          <w:rFonts w:cs="Calibri"/>
          <w:szCs w:val="20"/>
          <w:highlight w:val="yellow"/>
        </w:rPr>
        <w:t>)</w:t>
      </w:r>
    </w:p>
    <w:p w14:paraId="077CE531" w14:textId="77777777" w:rsidR="00BC7604" w:rsidRDefault="00BC7604">
      <w:pPr>
        <w:spacing w:before="0" w:after="0"/>
        <w:rPr>
          <w:rFonts w:eastAsiaTheme="majorEastAsia" w:cstheme="majorBidi"/>
          <w:b/>
          <w:color w:val="000000" w:themeColor="text1"/>
          <w:sz w:val="22"/>
          <w:szCs w:val="40"/>
        </w:rPr>
      </w:pPr>
      <w:r>
        <w:br w:type="page"/>
      </w:r>
    </w:p>
    <w:p w14:paraId="67CA615E" w14:textId="1A317F0C" w:rsidR="00E51C3F" w:rsidRDefault="00E51C3F" w:rsidP="009411E3">
      <w:pPr>
        <w:pStyle w:val="Heading1"/>
      </w:pPr>
      <w:r>
        <w:lastRenderedPageBreak/>
        <w:t xml:space="preserve">Vertical transmission and congenital syphilis </w:t>
      </w:r>
    </w:p>
    <w:p w14:paraId="313C436E" w14:textId="52F04D18" w:rsidR="000E319E" w:rsidRDefault="000E319E" w:rsidP="00E51C3F">
      <w:pPr>
        <w:pStyle w:val="Heading2"/>
      </w:pPr>
      <w:r>
        <w:t xml:space="preserve">Proportion of multibirths </w:t>
      </w:r>
    </w:p>
    <w:p w14:paraId="48E3A9C7" w14:textId="00233532" w:rsidR="00847F38" w:rsidRDefault="00847F38" w:rsidP="00847F38">
      <w:r>
        <w:t>In the United States in 2023, 96.9% of all live births were singleton births and 3.1% were multiple births.</w:t>
      </w:r>
      <w:r w:rsidR="0056198A">
        <w:fldChar w:fldCharType="begin"/>
      </w:r>
      <w:r w:rsidR="00525C74">
        <w:instrText xml:space="preserve"> ADDIN EN.CITE &lt;EndNote&gt;&lt;Cite&gt;&lt;Author&gt;March of Dimes&lt;/Author&gt;&lt;Year&gt;2023&lt;/Year&gt;&lt;RecNum&gt;1256&lt;/RecNum&gt;&lt;DisplayText&gt;&lt;style face="superscript"&gt;[20]&lt;/style&gt;&lt;/DisplayText&gt;&lt;record&gt;&lt;rec-number&gt;1256&lt;/rec-number&gt;&lt;foreign-keys&gt;&lt;key app="EN" db-id="xrzs0t9aq90fz3epr5zx0p99vxx0ftpxw0s0" timestamp="1740684163"&gt;1256&lt;/key&gt;&lt;/foreign-keys&gt;&lt;ref-type name="Web Page"&gt;12&lt;/ref-type&gt;&lt;contributors&gt;&lt;authors&gt;&lt;author&gt;March of Dimes, &lt;/author&gt;&lt;/authors&gt;&lt;/contributors&gt;&lt;titles&gt;&lt;title&gt;SINGLETONS &amp;amp; MULTIPLES&lt;/title&gt;&lt;/titles&gt;&lt;number&gt;02/01/2025&lt;/number&gt;&lt;dates&gt;&lt;year&gt;2023&lt;/year&gt;&lt;/dates&gt;&lt;urls&gt;&lt;related-urls&gt;&lt;url&gt;https://www.marchofdimes.org/peristats/data?reg=99&amp;amp;top=7&amp;amp;stop=72&amp;amp;lev=1&amp;amp;slev=1&amp;amp;obj=1&lt;/url&gt;&lt;/related-urls&gt;&lt;/urls&gt;&lt;/record&gt;&lt;/Cite&gt;&lt;/EndNote&gt;</w:instrText>
      </w:r>
      <w:r w:rsidR="0056198A">
        <w:fldChar w:fldCharType="separate"/>
      </w:r>
      <w:r w:rsidR="001D685B" w:rsidRPr="001D685B">
        <w:rPr>
          <w:noProof/>
          <w:vertAlign w:val="superscript"/>
        </w:rPr>
        <w:t>[20]</w:t>
      </w:r>
      <w:r w:rsidR="0056198A">
        <w:fldChar w:fldCharType="end"/>
      </w:r>
    </w:p>
    <w:p w14:paraId="7090F88A" w14:textId="56AAE8C3" w:rsidR="00C268A5" w:rsidRPr="00C268A5" w:rsidRDefault="00C268A5" w:rsidP="00C268A5">
      <w:r>
        <w:t xml:space="preserve">Race specific estimates if we need them later on: </w:t>
      </w:r>
      <w:r w:rsidRPr="00C268A5">
        <w:t>In the United States during 2021-2023 (average), the multiple birth ratio (per 1,000 live births) was highest for Black infants (42.1), followed by Whites (33.1), American Indian/Alaska Natives (27.3), Hispanics (24.9) and Asian/Pacific Islanders (24.3).</w:t>
      </w:r>
    </w:p>
    <w:p w14:paraId="1E8A13DB" w14:textId="77777777" w:rsidR="000E319E" w:rsidRPr="000E319E" w:rsidRDefault="000E319E" w:rsidP="000E319E"/>
    <w:p w14:paraId="3CB58E12" w14:textId="00E10102" w:rsidR="0004129C" w:rsidRDefault="0004129C" w:rsidP="00E51C3F">
      <w:pPr>
        <w:pStyle w:val="Heading2"/>
      </w:pPr>
      <w:r>
        <w:t xml:space="preserve">Probability of vertical transmission: </w:t>
      </w:r>
    </w:p>
    <w:p w14:paraId="46EE19AD" w14:textId="77777777" w:rsidR="005971F9" w:rsidRDefault="005971F9" w:rsidP="005971F9">
      <w:r>
        <w:t xml:space="preserve">Vertical transmission is related to the stage of maternal syphilis, with the highest transmission rates seen with early syphilis and specifically, secondary syphilis. </w:t>
      </w:r>
    </w:p>
    <w:p w14:paraId="57785E18" w14:textId="6076CA7D" w:rsidR="005971F9" w:rsidRDefault="005971F9">
      <w:pPr>
        <w:pStyle w:val="ListParagraph"/>
        <w:numPr>
          <w:ilvl w:val="0"/>
          <w:numId w:val="21"/>
        </w:numPr>
      </w:pPr>
      <w:r>
        <w:t>In 1950, Ingraham reported that among 251 women with untreated syphilis of less than 4 years’ duration, 41% of their infants were born alive and had congenital syphilis, 25% were stillborn, 14% died in the neonatal period, 21% had low birth weight but no evidence of syphilis, and only 18% were normal full term infants.</w:t>
      </w:r>
      <w:r w:rsidR="00396679" w:rsidRPr="00396679">
        <w:t xml:space="preserve"> Among mothers with late latent infection, only </w:t>
      </w:r>
      <w:r w:rsidR="00396679" w:rsidRPr="00E74B38">
        <w:rPr>
          <w:b/>
          <w:bCs/>
        </w:rPr>
        <w:t>2% of their infants had congenital syphilis</w:t>
      </w:r>
      <w:r w:rsidR="00E74B38">
        <w:rPr>
          <w:b/>
          <w:bCs/>
        </w:rPr>
        <w:t xml:space="preserve"> </w:t>
      </w:r>
      <w:r w:rsidR="001810EC">
        <w:fldChar w:fldCharType="begin"/>
      </w:r>
      <w:r w:rsidR="00525C74">
        <w:instrText xml:space="preserve"> ADDIN EN.CITE &lt;EndNote&gt;&lt;Cite&gt;&lt;Author&gt;Ingraham Jr&lt;/Author&gt;&lt;Year&gt;1950&lt;/Year&gt;&lt;RecNum&gt;1255&lt;/RecNum&gt;&lt;DisplayText&gt;&lt;style face="superscript"&gt;[17]&lt;/style&gt;&lt;/DisplayText&gt;&lt;record&gt;&lt;rec-number&gt;1255&lt;/rec-number&gt;&lt;foreign-keys&gt;&lt;key app="EN" db-id="xrzs0t9aq90fz3epr5zx0p99vxx0ftpxw0s0" timestamp="1740683527"&gt;1255&lt;/key&gt;&lt;/foreign-keys&gt;&lt;ref-type name="Journal Article"&gt;17&lt;/ref-type&gt;&lt;contributors&gt;&lt;authors&gt;&lt;author&gt;Ingraham Jr, NR&lt;/author&gt;&lt;/authors&gt;&lt;/contributors&gt;&lt;titles&gt;&lt;title&gt;The value of penicillin alone in the prevention and treatment of congenital syphilis&lt;/title&gt;&lt;secondary-title&gt;Acta dermato-venereologica. Supplementum&lt;/secondary-title&gt;&lt;/titles&gt;&lt;periodical&gt;&lt;full-title&gt;Acta dermato-venereologica. Supplementum&lt;/full-title&gt;&lt;/periodical&gt;&lt;pages&gt;60-87&lt;/pages&gt;&lt;volume&gt;31&lt;/volume&gt;&lt;number&gt;Suppl. 24&lt;/number&gt;&lt;dates&gt;&lt;year&gt;1950&lt;/year&gt;&lt;/dates&gt;&lt;isbn&gt;0365-8341&lt;/isbn&gt;&lt;urls&gt;&lt;/urls&gt;&lt;/record&gt;&lt;/Cite&gt;&lt;/EndNote&gt;</w:instrText>
      </w:r>
      <w:r w:rsidR="001810EC">
        <w:fldChar w:fldCharType="separate"/>
      </w:r>
      <w:r w:rsidR="001D685B" w:rsidRPr="001D685B">
        <w:rPr>
          <w:noProof/>
          <w:vertAlign w:val="superscript"/>
        </w:rPr>
        <w:t>[17]</w:t>
      </w:r>
      <w:r w:rsidR="001810EC">
        <w:fldChar w:fldCharType="end"/>
      </w:r>
    </w:p>
    <w:p w14:paraId="2AE50D5E" w14:textId="21C085BB" w:rsidR="001902E9" w:rsidRDefault="001902E9">
      <w:pPr>
        <w:pStyle w:val="ListParagraph"/>
        <w:numPr>
          <w:ilvl w:val="0"/>
          <w:numId w:val="21"/>
        </w:numPr>
        <w:spacing w:before="0" w:after="0"/>
      </w:pPr>
      <w:r>
        <w:t>I</w:t>
      </w:r>
      <w:r w:rsidRPr="001902E9">
        <w:t>n 1952, Fiumara and colleagues</w:t>
      </w:r>
      <w:r>
        <w:t xml:space="preserve"> </w:t>
      </w:r>
      <w:r w:rsidRPr="001902E9">
        <w:t xml:space="preserve">reported that untreated maternal primary or secondary syphilis resulted in 50% of infants having congenital syphilis while the other 50% were stillborn, premature, or died in the neonatal period. With early and late latent infection, </w:t>
      </w:r>
      <w:r w:rsidRPr="00E74B38">
        <w:rPr>
          <w:b/>
          <w:bCs/>
        </w:rPr>
        <w:t>40% and 10%</w:t>
      </w:r>
      <w:r w:rsidRPr="001902E9">
        <w:t xml:space="preserve"> of infants, respectively, had congenital syphilis. </w:t>
      </w:r>
      <w:r>
        <w:fldChar w:fldCharType="begin"/>
      </w:r>
      <w:r w:rsidR="00525C74">
        <w:instrText xml:space="preserve"> ADDIN EN.CITE &lt;EndNote&gt;&lt;Cite&gt;&lt;Author&gt;Fiumara&lt;/Author&gt;&lt;Year&gt;1952&lt;/Year&gt;&lt;RecNum&gt;1252&lt;/RecNum&gt;&lt;DisplayText&gt;&lt;style face="superscript"&gt;[15]&lt;/style&gt;&lt;/DisplayText&gt;&lt;record&gt;&lt;rec-number&gt;1252&lt;/rec-number&gt;&lt;foreign-keys&gt;&lt;key app="EN" db-id="xrzs0t9aq90fz3epr5zx0p99vxx0ftpxw0s0" timestamp="1740682673"&gt;1252&lt;/key&gt;&lt;/foreign-keys&gt;&lt;ref-type name="Journal Article"&gt;17&lt;/ref-type&gt;&lt;contributors&gt;&lt;authors&gt;&lt;author&gt;Fiumara, Nicholas J&lt;/author&gt;&lt;author&gt;Fleming, William L&lt;/author&gt;&lt;author&gt;Downing, John G&lt;/author&gt;&lt;author&gt;Good, Frederick L&lt;/author&gt;&lt;/authors&gt;&lt;/contributors&gt;&lt;titles&gt;&lt;title&gt;The incidence of prenatal syphilis at the Boston City Hospital&lt;/title&gt;&lt;secondary-title&gt;New England Journal of Medicine&lt;/secondary-title&gt;&lt;/titles&gt;&lt;periodical&gt;&lt;full-title&gt;New England Journal of Medicine&lt;/full-title&gt;&lt;/periodical&gt;&lt;pages&gt;48-52&lt;/pages&gt;&lt;volume&gt;247&lt;/volume&gt;&lt;number&gt;2&lt;/number&gt;&lt;dates&gt;&lt;year&gt;1952&lt;/year&gt;&lt;/dates&gt;&lt;isbn&gt;0028-4793&lt;/isbn&gt;&lt;urls&gt;&lt;/urls&gt;&lt;/record&gt;&lt;/Cite&gt;&lt;/EndNote&gt;</w:instrText>
      </w:r>
      <w:r>
        <w:fldChar w:fldCharType="separate"/>
      </w:r>
      <w:r w:rsidR="001D685B" w:rsidRPr="001D685B">
        <w:rPr>
          <w:noProof/>
          <w:vertAlign w:val="superscript"/>
        </w:rPr>
        <w:t>[15]</w:t>
      </w:r>
      <w:r>
        <w:fldChar w:fldCharType="end"/>
      </w:r>
    </w:p>
    <w:p w14:paraId="261ED97F" w14:textId="729F7516" w:rsidR="002616D0" w:rsidRDefault="002616D0">
      <w:pPr>
        <w:pStyle w:val="ListParagraph"/>
        <w:numPr>
          <w:ilvl w:val="0"/>
          <w:numId w:val="21"/>
        </w:numPr>
        <w:spacing w:before="0" w:after="0"/>
      </w:pPr>
      <w:r w:rsidRPr="002616D0">
        <w:t xml:space="preserve">More recently, from 1988 to 1998 at Parkland Memorial Hospital, Dallas, Sheffield and colleagues reported vertical transmission rates </w:t>
      </w:r>
      <w:r w:rsidRPr="00BF73B9">
        <w:rPr>
          <w:strike/>
        </w:rPr>
        <w:t xml:space="preserve">of </w:t>
      </w:r>
      <w:r w:rsidRPr="00BF73B9">
        <w:rPr>
          <w:b/>
          <w:bCs/>
          <w:strike/>
        </w:rPr>
        <w:t>29%, 59%, 50%,</w:t>
      </w:r>
      <w:r w:rsidRPr="00BF73B9">
        <w:rPr>
          <w:strike/>
        </w:rPr>
        <w:t xml:space="preserve"> and </w:t>
      </w:r>
      <w:r w:rsidRPr="00BF73B9">
        <w:rPr>
          <w:b/>
          <w:bCs/>
          <w:strike/>
        </w:rPr>
        <w:t>13% in</w:t>
      </w:r>
      <w:r w:rsidRPr="00BF73B9">
        <w:rPr>
          <w:strike/>
        </w:rPr>
        <w:t xml:space="preserve"> mothers with primary, secondary, early latent, and late latent infection, respectively.</w:t>
      </w:r>
      <w:r w:rsidRPr="00BF73B9">
        <w:rPr>
          <w:strike/>
        </w:rPr>
        <w:fldChar w:fldCharType="begin"/>
      </w:r>
      <w:r w:rsidR="009D385E" w:rsidRPr="00BF73B9">
        <w:rPr>
          <w:strike/>
        </w:rPr>
        <w:instrText xml:space="preserve"> ADDIN EN.CITE &lt;EndNote&gt;&lt;Cite&gt;&lt;Author&gt;Sheffield&lt;/Author&gt;&lt;Year&gt;2002&lt;/Year&gt;&lt;RecNum&gt;1254&lt;/RecNum&gt;&lt;DisplayText&gt;&lt;style face="superscript"&gt;[33]&lt;/style&gt;&lt;/DisplayText&gt;&lt;record&gt;&lt;rec-number&gt;1254&lt;/rec-number&gt;&lt;foreign-keys&gt;&lt;key app="EN" db-id="xrzs0t9aq90fz3epr5zx0p99vxx0ftpxw0s0" timestamp="1740682810"&gt;1254&lt;/key&gt;&lt;/foreign-keys&gt;&lt;ref-type name="Journal Article"&gt;17&lt;/ref-type&gt;&lt;contributors&gt;&lt;authors&gt;&lt;author&gt;Sheffield, Jeanne S&lt;/author&gt;&lt;author&gt;Sanchez, Pablo J&lt;/author&gt;&lt;author&gt;Morris, George&lt;/author&gt;&lt;author&gt;Maberry, Mark&lt;/author&gt;&lt;author&gt;Zeray, Fiker&lt;/author&gt;&lt;author&gt;McIntire, Donald D&lt;/author&gt;&lt;author&gt;Wendel Jr, George D&lt;/author&gt;&lt;/authors&gt;&lt;/contributors&gt;&lt;titles&gt;&lt;title&gt;Congenital syphilis after maternal treatment for syphilis during pregnancy&lt;/title&gt;&lt;secondary-title&gt;American journal of obstetrics and gynecology&lt;/secondary-title&gt;&lt;/titles&gt;&lt;periodical&gt;&lt;full-title&gt;American journal of obstetrics and gynecology&lt;/full-title&gt;&lt;/periodical&gt;&lt;pages&gt;569-573&lt;/pages&gt;&lt;volume&gt;186&lt;/volume&gt;&lt;number&gt;3&lt;/number&gt;&lt;dates&gt;&lt;year&gt;2002&lt;/year&gt;&lt;/dates&gt;&lt;isbn&gt;0002-9378&lt;/isbn&gt;&lt;urls&gt;&lt;/urls&gt;&lt;/record&gt;&lt;/Cite&gt;&lt;/EndNote&gt;</w:instrText>
      </w:r>
      <w:r w:rsidRPr="00BF73B9">
        <w:rPr>
          <w:strike/>
        </w:rPr>
        <w:fldChar w:fldCharType="separate"/>
      </w:r>
      <w:r w:rsidR="009D385E" w:rsidRPr="00BF73B9">
        <w:rPr>
          <w:strike/>
          <w:noProof/>
          <w:vertAlign w:val="superscript"/>
        </w:rPr>
        <w:t>[33]</w:t>
      </w:r>
      <w:r w:rsidRPr="00BF73B9">
        <w:rPr>
          <w:strike/>
        </w:rPr>
        <w:fldChar w:fldCharType="end"/>
      </w:r>
      <w:r w:rsidR="00DC6B7B">
        <w:t xml:space="preserve"> – </w:t>
      </w:r>
      <w:r w:rsidR="00BF73B9">
        <w:rPr>
          <w:rFonts w:ascii="Georgia" w:hAnsi="Georgia"/>
          <w:color w:val="1F1F1F"/>
        </w:rPr>
        <w:t>Characteristics of 43 women who were delivered of an infant with congenital syphilis</w:t>
      </w:r>
      <w:r w:rsidR="00BF73B9">
        <w:rPr>
          <w:rFonts w:ascii="Georgia" w:hAnsi="Georgia"/>
          <w:color w:val="1F1F1F"/>
        </w:rPr>
        <w:t xml:space="preserve">: Table1: </w:t>
      </w:r>
      <w:r w:rsidR="00DC6B7B">
        <w:t xml:space="preserve">stage of mom at diagnosis: 2%, 30%, 42%, </w:t>
      </w:r>
      <w:r w:rsidR="00BF73B9">
        <w:t>28% (primary, sec, el, lu)</w:t>
      </w:r>
    </w:p>
    <w:p w14:paraId="5C18A373" w14:textId="79148F4B" w:rsidR="0004129C" w:rsidRDefault="00130680" w:rsidP="0004129C">
      <w:r>
        <w:t xml:space="preserve">Using these studies, we characterize the probability of </w:t>
      </w:r>
      <w:r w:rsidR="0077103A">
        <w:t xml:space="preserve">vertical transmission in the early (&lt;=12months post infection) versus late stage (&gt;12 months post infection) as follow: </w:t>
      </w:r>
    </w:p>
    <w:p w14:paraId="780867AE" w14:textId="55EE5F13" w:rsidR="0077103A" w:rsidRPr="00081AC5" w:rsidRDefault="00FC7831">
      <w:pPr>
        <w:pStyle w:val="ListParagraph"/>
        <w:numPr>
          <w:ilvl w:val="0"/>
          <w:numId w:val="20"/>
        </w:numPr>
        <w:rPr>
          <w:highlight w:val="yellow"/>
        </w:rPr>
      </w:pPr>
      <w:r w:rsidRPr="00081AC5">
        <w:rPr>
          <w:highlight w:val="yellow"/>
        </w:rPr>
        <w:t xml:space="preserve">Probability of vertical transmission from mothers with early syphilis: </w:t>
      </w:r>
      <w:r w:rsidR="000A3F89">
        <w:rPr>
          <w:highlight w:val="yellow"/>
        </w:rPr>
        <w:t>50</w:t>
      </w:r>
      <w:r w:rsidRPr="00081AC5">
        <w:rPr>
          <w:highlight w:val="yellow"/>
        </w:rPr>
        <w:t>% [</w:t>
      </w:r>
      <w:r w:rsidR="000A3F89">
        <w:rPr>
          <w:highlight w:val="yellow"/>
        </w:rPr>
        <w:t>30</w:t>
      </w:r>
      <w:r w:rsidRPr="00081AC5">
        <w:rPr>
          <w:highlight w:val="yellow"/>
        </w:rPr>
        <w:t xml:space="preserve"> -</w:t>
      </w:r>
      <w:r w:rsidR="00E74B38">
        <w:rPr>
          <w:highlight w:val="yellow"/>
        </w:rPr>
        <w:t xml:space="preserve"> 60</w:t>
      </w:r>
      <w:r w:rsidRPr="00081AC5">
        <w:rPr>
          <w:highlight w:val="yellow"/>
        </w:rPr>
        <w:t>%]</w:t>
      </w:r>
    </w:p>
    <w:p w14:paraId="3D8CBE0C" w14:textId="7A1D3784" w:rsidR="00FC7831" w:rsidRPr="00081AC5" w:rsidRDefault="00FC7831">
      <w:pPr>
        <w:pStyle w:val="ListParagraph"/>
        <w:numPr>
          <w:ilvl w:val="0"/>
          <w:numId w:val="20"/>
        </w:numPr>
        <w:rPr>
          <w:highlight w:val="yellow"/>
        </w:rPr>
      </w:pPr>
      <w:r w:rsidRPr="00081AC5">
        <w:rPr>
          <w:highlight w:val="yellow"/>
        </w:rPr>
        <w:t xml:space="preserve">Probability of vertical transmission from mothers with late syphilis: </w:t>
      </w:r>
      <w:r w:rsidR="00081AC5" w:rsidRPr="00081AC5">
        <w:rPr>
          <w:highlight w:val="yellow"/>
        </w:rPr>
        <w:t>10</w:t>
      </w:r>
      <w:r w:rsidRPr="00081AC5">
        <w:rPr>
          <w:highlight w:val="yellow"/>
        </w:rPr>
        <w:t>% [0</w:t>
      </w:r>
      <w:r w:rsidR="00081AC5" w:rsidRPr="00081AC5">
        <w:rPr>
          <w:highlight w:val="yellow"/>
        </w:rPr>
        <w:t>.05</w:t>
      </w:r>
      <w:r w:rsidRPr="00081AC5">
        <w:rPr>
          <w:highlight w:val="yellow"/>
        </w:rPr>
        <w:t xml:space="preserve"> -</w:t>
      </w:r>
      <w:r w:rsidR="00081AC5" w:rsidRPr="00081AC5">
        <w:rPr>
          <w:highlight w:val="yellow"/>
        </w:rPr>
        <w:t>15</w:t>
      </w:r>
      <w:r w:rsidRPr="00081AC5">
        <w:rPr>
          <w:highlight w:val="yellow"/>
        </w:rPr>
        <w:t>%]</w:t>
      </w:r>
    </w:p>
    <w:p w14:paraId="38436053" w14:textId="77777777" w:rsidR="0004129C" w:rsidRDefault="0004129C" w:rsidP="0004129C"/>
    <w:p w14:paraId="7202A6CF" w14:textId="77777777" w:rsidR="00D55827" w:rsidRPr="00D55827" w:rsidRDefault="00D55827" w:rsidP="00D55827">
      <w:pPr>
        <w:pStyle w:val="Heading4"/>
        <w:rPr>
          <w:color w:val="00B050"/>
        </w:rPr>
      </w:pPr>
      <w:r w:rsidRPr="00D55827">
        <w:rPr>
          <w:color w:val="00B050"/>
        </w:rPr>
        <w:t>Prenatal care and Syphilis Screening Among Pregnant Women</w:t>
      </w:r>
    </w:p>
    <w:p w14:paraId="6AC653D9" w14:textId="77777777" w:rsidR="00D55827" w:rsidRPr="00D55827" w:rsidRDefault="00D55827" w:rsidP="00D55827">
      <w:pPr>
        <w:rPr>
          <w:rFonts w:eastAsiaTheme="majorEastAsia"/>
          <w:color w:val="00B050"/>
        </w:rPr>
      </w:pPr>
      <w:r w:rsidRPr="00D55827">
        <w:rPr>
          <w:rFonts w:eastAsiaTheme="majorEastAsia"/>
          <w:color w:val="00B050"/>
        </w:rPr>
        <w:t>Pregnant women in the model may receive prenatal care, which serves as an opportunity for syphilis screening. CDC and other US guidelines recommend universal syphilis screening at the first prenatal visit for all pregnant persons, with additional rescreening recommended during the third trimester and at delivery [</w:t>
      </w:r>
      <w:r w:rsidRPr="00D55827">
        <w:rPr>
          <w:rFonts w:eastAsiaTheme="majorEastAsia"/>
          <w:color w:val="00B050"/>
          <w:highlight w:val="yellow"/>
        </w:rPr>
        <w:t>REF USPSTF 2025; REF ACOG 202</w:t>
      </w:r>
      <w:r w:rsidRPr="00D55827">
        <w:rPr>
          <w:rFonts w:eastAsiaTheme="majorEastAsia"/>
          <w:color w:val="00B050"/>
        </w:rPr>
        <w:t>4]. For simplicity, the model captures only instances of prenatal care that include syphilis screening as recommended by these guidelines; prenatal visits that do not include syphilis screening are not modeled separately.</w:t>
      </w:r>
    </w:p>
    <w:p w14:paraId="558BA763" w14:textId="77777777" w:rsidR="00D55827" w:rsidRPr="00D55827" w:rsidRDefault="00D55827" w:rsidP="00D55827">
      <w:pPr>
        <w:rPr>
          <w:rFonts w:eastAsiaTheme="majorEastAsia"/>
          <w:color w:val="00B050"/>
        </w:rPr>
      </w:pPr>
      <w:r w:rsidRPr="00D55827">
        <w:rPr>
          <w:rFonts w:eastAsiaTheme="majorEastAsia"/>
          <w:color w:val="00B050"/>
        </w:rPr>
        <w:t xml:space="preserve">We modeled prenatal care coverage using data from </w:t>
      </w:r>
      <w:r w:rsidRPr="00D55827">
        <w:rPr>
          <w:rFonts w:eastAsiaTheme="majorEastAsia"/>
          <w:color w:val="00B050"/>
          <w:highlight w:val="yellow"/>
        </w:rPr>
        <w:t>CDC WONDER</w:t>
      </w:r>
      <w:r w:rsidRPr="00D55827">
        <w:rPr>
          <w:rFonts w:eastAsiaTheme="majorEastAsia"/>
          <w:color w:val="00B050"/>
        </w:rPr>
        <w:t xml:space="preserve"> on the proportion of births receiving prenatal care by trimester, stratified by year, maternal age, and maternal race/ethnicity. These data provide a multinomial distribution of births across four categories: prenatal care initiated in the first trimester (p</w:t>
      </w:r>
      <w:r w:rsidRPr="00D55827">
        <w:rPr>
          <w:rFonts w:ascii="Cambria Math" w:eastAsiaTheme="majorEastAsia" w:hAnsi="Cambria Math" w:cs="Cambria Math"/>
          <w:color w:val="00B050"/>
        </w:rPr>
        <w:t>₁</w:t>
      </w:r>
      <w:r w:rsidRPr="00D55827">
        <w:rPr>
          <w:rFonts w:eastAsiaTheme="majorEastAsia"/>
          <w:color w:val="00B050"/>
        </w:rPr>
        <w:t>), second trimester (p</w:t>
      </w:r>
      <w:r w:rsidRPr="00D55827">
        <w:rPr>
          <w:rFonts w:ascii="Cambria Math" w:eastAsiaTheme="majorEastAsia" w:hAnsi="Cambria Math" w:cs="Cambria Math"/>
          <w:color w:val="00B050"/>
        </w:rPr>
        <w:t>₂</w:t>
      </w:r>
      <w:r w:rsidRPr="00D55827">
        <w:rPr>
          <w:rFonts w:eastAsiaTheme="majorEastAsia"/>
          <w:color w:val="00B050"/>
        </w:rPr>
        <w:t>), third trimester (p</w:t>
      </w:r>
      <w:r w:rsidRPr="00D55827">
        <w:rPr>
          <w:rFonts w:ascii="Cambria Math" w:eastAsiaTheme="majorEastAsia" w:hAnsi="Cambria Math" w:cs="Cambria Math"/>
          <w:color w:val="00B050"/>
        </w:rPr>
        <w:t>₃</w:t>
      </w:r>
      <w:r w:rsidRPr="00D55827">
        <w:rPr>
          <w:rFonts w:eastAsiaTheme="majorEastAsia"/>
          <w:color w:val="00B050"/>
        </w:rPr>
        <w:t>), and no prenatal care (p</w:t>
      </w:r>
      <w:r w:rsidRPr="00D55827">
        <w:rPr>
          <w:rFonts w:ascii="Cambria Math" w:eastAsiaTheme="majorEastAsia" w:hAnsi="Cambria Math" w:cs="Cambria Math"/>
          <w:color w:val="00B050"/>
        </w:rPr>
        <w:t>₀</w:t>
      </w:r>
      <w:r w:rsidRPr="00D55827">
        <w:rPr>
          <w:rFonts w:eastAsiaTheme="majorEastAsia"/>
          <w:color w:val="00B050"/>
        </w:rPr>
        <w:t>). Data were available from 2016 through 2023 at the national level.</w:t>
      </w:r>
    </w:p>
    <w:p w14:paraId="69A16F08" w14:textId="77777777" w:rsidR="00D55827" w:rsidRPr="00D55827" w:rsidRDefault="00D55827" w:rsidP="00D55827">
      <w:pPr>
        <w:rPr>
          <w:rFonts w:eastAsiaTheme="majorEastAsia"/>
          <w:color w:val="00B050"/>
        </w:rPr>
      </w:pPr>
      <w:r w:rsidRPr="00D55827">
        <w:rPr>
          <w:rFonts w:eastAsiaTheme="majorEastAsia"/>
          <w:color w:val="00B050"/>
        </w:rPr>
        <w:t>To parameterize these proportions, we restructured the multinomial as a sequence of conditional probabilities. We first modeled p</w:t>
      </w:r>
      <w:r w:rsidRPr="00D55827">
        <w:rPr>
          <w:rFonts w:ascii="Cambria Math" w:eastAsiaTheme="majorEastAsia" w:hAnsi="Cambria Math" w:cs="Cambria Math"/>
          <w:color w:val="00B050"/>
        </w:rPr>
        <w:t>₁</w:t>
      </w:r>
      <w:r w:rsidRPr="00D55827">
        <w:rPr>
          <w:rFonts w:eastAsiaTheme="majorEastAsia"/>
          <w:color w:val="00B050"/>
        </w:rPr>
        <w:t>, the probability of initiating prenatal care in the first trimester. Among women not receiving first-trimester care, we modeled the conditional probability of initiating care in the second trimester (p</w:t>
      </w:r>
      <w:r w:rsidRPr="00D55827">
        <w:rPr>
          <w:rFonts w:ascii="Cambria Math" w:eastAsiaTheme="majorEastAsia" w:hAnsi="Cambria Math" w:cs="Cambria Math"/>
          <w:color w:val="00B050"/>
        </w:rPr>
        <w:t>₂</w:t>
      </w:r>
      <w:r w:rsidRPr="00D55827">
        <w:rPr>
          <w:rFonts w:eastAsiaTheme="majorEastAsia"/>
          <w:color w:val="00B050"/>
        </w:rPr>
        <w:t xml:space="preserve"> | 1 − p</w:t>
      </w:r>
      <w:r w:rsidRPr="00D55827">
        <w:rPr>
          <w:rFonts w:ascii="Cambria Math" w:eastAsiaTheme="majorEastAsia" w:hAnsi="Cambria Math" w:cs="Cambria Math"/>
          <w:color w:val="00B050"/>
        </w:rPr>
        <w:t>₁</w:t>
      </w:r>
      <w:r w:rsidRPr="00D55827">
        <w:rPr>
          <w:rFonts w:eastAsiaTheme="majorEastAsia"/>
          <w:color w:val="00B050"/>
        </w:rPr>
        <w:t>). Among those receiving care in neither the first nor second trimester, we modeled the conditional probability of initiating care in the third trimester (p</w:t>
      </w:r>
      <w:r w:rsidRPr="00D55827">
        <w:rPr>
          <w:rFonts w:ascii="Cambria Math" w:eastAsiaTheme="majorEastAsia" w:hAnsi="Cambria Math" w:cs="Cambria Math"/>
          <w:color w:val="00B050"/>
        </w:rPr>
        <w:t>₃</w:t>
      </w:r>
      <w:r w:rsidRPr="00D55827">
        <w:rPr>
          <w:rFonts w:eastAsiaTheme="majorEastAsia"/>
          <w:color w:val="00B050"/>
        </w:rPr>
        <w:t xml:space="preserve"> | 1 − p</w:t>
      </w:r>
      <w:r w:rsidRPr="00D55827">
        <w:rPr>
          <w:rFonts w:ascii="Cambria Math" w:eastAsiaTheme="majorEastAsia" w:hAnsi="Cambria Math" w:cs="Cambria Math"/>
          <w:color w:val="00B050"/>
        </w:rPr>
        <w:t>₁</w:t>
      </w:r>
      <w:r w:rsidRPr="00D55827">
        <w:rPr>
          <w:rFonts w:eastAsiaTheme="majorEastAsia"/>
          <w:color w:val="00B050"/>
        </w:rPr>
        <w:t xml:space="preserve"> − p</w:t>
      </w:r>
      <w:r w:rsidRPr="00D55827">
        <w:rPr>
          <w:rFonts w:ascii="Cambria Math" w:eastAsiaTheme="majorEastAsia" w:hAnsi="Cambria Math" w:cs="Cambria Math"/>
          <w:color w:val="00B050"/>
        </w:rPr>
        <w:t>₂</w:t>
      </w:r>
      <w:r w:rsidRPr="00D55827">
        <w:rPr>
          <w:rFonts w:eastAsiaTheme="majorEastAsia"/>
          <w:color w:val="00B050"/>
        </w:rPr>
        <w:t>). The probability of receiving no prenatal care was derived as the complement: p</w:t>
      </w:r>
      <w:r w:rsidRPr="00D55827">
        <w:rPr>
          <w:rFonts w:ascii="Cambria Math" w:eastAsiaTheme="majorEastAsia" w:hAnsi="Cambria Math" w:cs="Cambria Math"/>
          <w:color w:val="00B050"/>
        </w:rPr>
        <w:t>₀</w:t>
      </w:r>
      <w:r w:rsidRPr="00D55827">
        <w:rPr>
          <w:rFonts w:eastAsiaTheme="majorEastAsia"/>
          <w:color w:val="00B050"/>
        </w:rPr>
        <w:t xml:space="preserve"> = 1 − p</w:t>
      </w:r>
      <w:r w:rsidRPr="00D55827">
        <w:rPr>
          <w:rFonts w:ascii="Cambria Math" w:eastAsiaTheme="majorEastAsia" w:hAnsi="Cambria Math" w:cs="Cambria Math"/>
          <w:color w:val="00B050"/>
        </w:rPr>
        <w:t>₁</w:t>
      </w:r>
      <w:r w:rsidRPr="00D55827">
        <w:rPr>
          <w:rFonts w:eastAsiaTheme="majorEastAsia"/>
          <w:color w:val="00B050"/>
        </w:rPr>
        <w:t xml:space="preserve"> − p</w:t>
      </w:r>
      <w:r w:rsidRPr="00D55827">
        <w:rPr>
          <w:rFonts w:ascii="Cambria Math" w:eastAsiaTheme="majorEastAsia" w:hAnsi="Cambria Math" w:cs="Cambria Math"/>
          <w:color w:val="00B050"/>
        </w:rPr>
        <w:t>₂</w:t>
      </w:r>
      <w:r w:rsidRPr="00D55827">
        <w:rPr>
          <w:rFonts w:eastAsiaTheme="majorEastAsia"/>
          <w:color w:val="00B050"/>
        </w:rPr>
        <w:t xml:space="preserve"> − p</w:t>
      </w:r>
      <w:r w:rsidRPr="00D55827">
        <w:rPr>
          <w:rFonts w:ascii="Cambria Math" w:eastAsiaTheme="majorEastAsia" w:hAnsi="Cambria Math" w:cs="Cambria Math"/>
          <w:color w:val="00B050"/>
        </w:rPr>
        <w:t>₃</w:t>
      </w:r>
      <w:r w:rsidRPr="00D55827">
        <w:rPr>
          <w:rFonts w:eastAsiaTheme="majorEastAsia"/>
          <w:color w:val="00B050"/>
        </w:rPr>
        <w:t>.</w:t>
      </w:r>
    </w:p>
    <w:p w14:paraId="712D7F96" w14:textId="77777777" w:rsidR="00D55827" w:rsidRPr="00D55827" w:rsidRDefault="00D55827" w:rsidP="00D55827">
      <w:pPr>
        <w:rPr>
          <w:rFonts w:eastAsiaTheme="majorEastAsia"/>
          <w:color w:val="00B050"/>
        </w:rPr>
      </w:pPr>
      <w:r w:rsidRPr="00D55827">
        <w:rPr>
          <w:rFonts w:eastAsiaTheme="majorEastAsia"/>
          <w:color w:val="00B050"/>
        </w:rPr>
        <w:t>For each conditional probability, we fit a weighted logistic regression to the national-level data:</w:t>
      </w:r>
    </w:p>
    <w:p w14:paraId="79849D18" w14:textId="77777777" w:rsidR="00D55827" w:rsidRPr="00D55827" w:rsidRDefault="00D55827" w:rsidP="00D55827">
      <w:pPr>
        <w:jc w:val="center"/>
        <w:rPr>
          <w:rFonts w:eastAsiaTheme="majorEastAsia"/>
          <w:color w:val="00B050"/>
        </w:rPr>
      </w:pPr>
      <w:r w:rsidRPr="00D55827">
        <w:rPr>
          <w:rFonts w:eastAsiaTheme="majorEastAsia"/>
          <w:color w:val="00B050"/>
        </w:rPr>
        <w:lastRenderedPageBreak/>
        <w:t>logit(P) = year + age + race + year:age + year:race + year:age:race</w:t>
      </w:r>
    </w:p>
    <w:p w14:paraId="6F8B8871" w14:textId="77777777" w:rsidR="00D55827" w:rsidRPr="00D55827" w:rsidRDefault="00D55827" w:rsidP="00D55827">
      <w:pPr>
        <w:rPr>
          <w:color w:val="00B050"/>
        </w:rPr>
      </w:pPr>
      <w:r w:rsidRPr="00D55827">
        <w:rPr>
          <w:rFonts w:eastAsiaTheme="majorEastAsia"/>
          <w:color w:val="00B050"/>
        </w:rPr>
        <w:t xml:space="preserve">with 2016 as the anchor year, excluding data from 2020 onward to remove the impact of COVID-19 on prenatal care utilization. The estimated intercepts and slopes from these models were used to initialize a logistic-linear functional form for each conditional probability in the simulation model. The probability of receiving prenatal care in each trimester was capped at 90%. </w:t>
      </w:r>
      <w:r w:rsidRPr="00D55827">
        <w:rPr>
          <w:rFonts w:eastAsiaTheme="majorEastAsia"/>
          <w:color w:val="00B050"/>
          <w:highlight w:val="yellow"/>
        </w:rPr>
        <w:t>Intercept and slope multipliers for the three semester-specific prenatal care probability functions were shared across all subgroups and sampled during calibration</w:t>
      </w:r>
      <w:r w:rsidRPr="00D55827">
        <w:rPr>
          <w:rFonts w:eastAsiaTheme="majorEastAsia"/>
          <w:color w:val="00B050"/>
        </w:rPr>
        <w:t>.</w:t>
      </w:r>
    </w:p>
    <w:p w14:paraId="56FE5873" w14:textId="77777777" w:rsidR="00D55827" w:rsidRPr="00D55827" w:rsidRDefault="00D55827" w:rsidP="00D55827">
      <w:pPr>
        <w:rPr>
          <w:rFonts w:eastAsiaTheme="majorEastAsia"/>
          <w:color w:val="00B050"/>
        </w:rPr>
      </w:pPr>
      <w:r w:rsidRPr="00D55827">
        <w:rPr>
          <w:rFonts w:eastAsiaTheme="majorEastAsia"/>
          <w:color w:val="00B050"/>
        </w:rPr>
        <w:t>We assume that prenatal care is screaming as he always results in successful diagnosis and immediate treatment for the pregnant woman.</w:t>
      </w:r>
    </w:p>
    <w:p w14:paraId="7694284A" w14:textId="77777777" w:rsidR="00D55827" w:rsidRPr="00D55827" w:rsidRDefault="00D55827" w:rsidP="00D55827">
      <w:pPr>
        <w:rPr>
          <w:rFonts w:eastAsiaTheme="majorEastAsia"/>
          <w:color w:val="00B050"/>
        </w:rPr>
      </w:pPr>
      <w:r w:rsidRPr="00D55827">
        <w:rPr>
          <w:rFonts w:eastAsiaTheme="majorEastAsia"/>
          <w:color w:val="00B050"/>
          <w:highlight w:val="yellow"/>
        </w:rPr>
        <w:t>Prenatal care calibration</w:t>
      </w:r>
      <w:r w:rsidRPr="00D55827">
        <w:rPr>
          <w:rFonts w:eastAsiaTheme="majorEastAsia"/>
          <w:color w:val="00B050"/>
        </w:rPr>
        <w:t xml:space="preserve"> (Likelihoods)</w:t>
      </w:r>
    </w:p>
    <w:p w14:paraId="2CDA8A08" w14:textId="77777777" w:rsidR="00D55827" w:rsidRPr="00D55827" w:rsidRDefault="00D55827" w:rsidP="00D55827">
      <w:pPr>
        <w:pStyle w:val="Heading3"/>
        <w:rPr>
          <w:color w:val="00B050"/>
        </w:rPr>
      </w:pPr>
      <w:r w:rsidRPr="00D55827">
        <w:rPr>
          <w:color w:val="00B050"/>
        </w:rPr>
        <w:t xml:space="preserve">Vertical transmission </w:t>
      </w:r>
    </w:p>
    <w:p w14:paraId="56EE2527" w14:textId="77777777" w:rsidR="00D55827" w:rsidRPr="00D55827" w:rsidRDefault="00D55827" w:rsidP="00D55827">
      <w:pPr>
        <w:rPr>
          <w:rFonts w:eastAsiaTheme="majorEastAsia"/>
          <w:color w:val="00B050"/>
        </w:rPr>
      </w:pPr>
      <w:r w:rsidRPr="00D55827">
        <w:rPr>
          <w:rFonts w:eastAsiaTheme="majorEastAsia"/>
          <w:color w:val="00B050"/>
        </w:rPr>
        <w:t>Pregnant woman with untreated syphilis can transmit the disease to the fetus vertically. The probability of vertical transmission of syphilis is strongly correlated with the stage of maternal infection. We parameterized vertical transmission probabilities separately for early syphilis (primary, secondary, and early latent; ≤12 months post-infection) and late syphilis (late latent; &gt;12 months post-infection).</w:t>
      </w:r>
    </w:p>
    <w:p w14:paraId="0914379E" w14:textId="4BBDB59E" w:rsidR="00D55827" w:rsidRPr="00D55827" w:rsidRDefault="00D55827" w:rsidP="00D55827">
      <w:pPr>
        <w:rPr>
          <w:rFonts w:eastAsiaTheme="majorEastAsia"/>
          <w:color w:val="00B050"/>
        </w:rPr>
      </w:pPr>
      <w:r w:rsidRPr="00D55827">
        <w:rPr>
          <w:rFonts w:eastAsiaTheme="majorEastAsia"/>
          <w:color w:val="00B050"/>
        </w:rPr>
        <w:t xml:space="preserve">The historical literature provides the primary empirical basis for these estimates. Ingraham (1950) reported that among 251 women with untreated syphilis of less than four years' duration, 41%-80% of infants were born with congenital syphilis or syphilis-attributable adverse outcomes among women with syphilis of less than 4 years' duration, while only 2% of infants born to mothers with late infection were affected </w:t>
      </w:r>
      <w:r w:rsidRPr="00D55827">
        <w:rPr>
          <w:rFonts w:eastAsiaTheme="majorEastAsia"/>
          <w:color w:val="00B050"/>
        </w:rPr>
        <w:fldChar w:fldCharType="begin"/>
      </w:r>
      <w:r w:rsidRPr="00D55827">
        <w:rPr>
          <w:rFonts w:eastAsiaTheme="majorEastAsia"/>
          <w:color w:val="00B050"/>
        </w:rPr>
        <w:instrText xml:space="preserve"> ADDIN EN.CITE &lt;EndNote&gt;&lt;Cite&gt;&lt;Author&gt;Cooper&lt;/Author&gt;&lt;Year&gt;2018&lt;/Year&gt;&lt;RecNum&gt;1253&lt;/RecNum&gt;&lt;DisplayText&gt;&lt;style face="superscript"&gt;[16]&lt;/style&gt;&lt;/DisplayText&gt;&lt;record&gt;&lt;rec-number&gt;1253&lt;/rec-number&gt;&lt;foreign-keys&gt;&lt;key app="EN" db-id="xrzs0t9aq90fz3epr5zx0p99vxx0ftpxw0s0" timestamp="1740682702"&gt;1253&lt;/key&gt;&lt;/foreign-keys&gt;&lt;ref-type name="Conference Proceedings"&gt;10&lt;/ref-type&gt;&lt;contributors&gt;&lt;authors&gt;&lt;author&gt;Cooper, Joshua M&lt;/author&gt;&lt;author&gt;Sánchez, Pablo J&lt;/author&gt;&lt;/authors&gt;&lt;/contributors&gt;&lt;titles&gt;&lt;title&gt;Congenital syphilis&lt;/title&gt;&lt;secondary-title&gt;Seminars in perinatology&lt;/secondary-title&gt;&lt;/titles&gt;&lt;pages&gt;176-184&lt;/pages&gt;&lt;volume&gt;42&lt;/volume&gt;&lt;number&gt;3&lt;/number&gt;&lt;dates&gt;&lt;year&gt;2018&lt;/year&gt;&lt;/dates&gt;&lt;publisher&gt;Elsevier&lt;/publisher&gt;&lt;isbn&gt;0146-0005&lt;/isbn&gt;&lt;urls&gt;&lt;/urls&gt;&lt;/record&gt;&lt;/Cite&gt;&lt;/EndNote&gt;</w:instrText>
      </w:r>
      <w:r w:rsidRPr="00D55827">
        <w:rPr>
          <w:rFonts w:eastAsiaTheme="majorEastAsia"/>
          <w:color w:val="00B050"/>
        </w:rPr>
        <w:fldChar w:fldCharType="separate"/>
      </w:r>
      <w:r w:rsidRPr="00D55827">
        <w:rPr>
          <w:rFonts w:eastAsiaTheme="majorEastAsia"/>
          <w:noProof/>
          <w:color w:val="00B050"/>
          <w:vertAlign w:val="superscript"/>
        </w:rPr>
        <w:t>[16]</w:t>
      </w:r>
      <w:r w:rsidRPr="00D55827">
        <w:rPr>
          <w:rFonts w:eastAsiaTheme="majorEastAsia"/>
          <w:color w:val="00B050"/>
        </w:rPr>
        <w:fldChar w:fldCharType="end"/>
      </w:r>
      <w:r w:rsidRPr="00D55827">
        <w:rPr>
          <w:rFonts w:eastAsiaTheme="majorEastAsia"/>
          <w:color w:val="00B050"/>
        </w:rPr>
        <w:t>. Fiumara et al. (1952) reported that untreated primary or secondary maternal syphilis resulted in congenital syphilis in ~50% of infants, with the remaining 50% experiencing stillbirth, prematurity, or neonatal death; congenital syphilis occurred in 40% and 10% of infants born to mothers with untreated early and late latent infection, respectively</w:t>
      </w:r>
      <w:r w:rsidRPr="00D55827">
        <w:rPr>
          <w:rFonts w:eastAsiaTheme="majorEastAsia"/>
          <w:color w:val="00B050"/>
        </w:rPr>
        <w:fldChar w:fldCharType="begin"/>
      </w:r>
      <w:r w:rsidRPr="00D55827">
        <w:rPr>
          <w:rFonts w:eastAsiaTheme="majorEastAsia"/>
          <w:color w:val="00B050"/>
        </w:rPr>
        <w:instrText xml:space="preserve"> ADDIN EN.CITE &lt;EndNote&gt;&lt;Cite&gt;&lt;Author&gt;Cooper&lt;/Author&gt;&lt;Year&gt;2018&lt;/Year&gt;&lt;RecNum&gt;1253&lt;/RecNum&gt;&lt;DisplayText&gt;&lt;style face="superscript"&gt;[16]&lt;/style&gt;&lt;/DisplayText&gt;&lt;record&gt;&lt;rec-number&gt;1253&lt;/rec-number&gt;&lt;foreign-keys&gt;&lt;key app="EN" db-id="xrzs0t9aq90fz3epr5zx0p99vxx0ftpxw0s0" timestamp="1740682702"&gt;1253&lt;/key&gt;&lt;/foreign-keys&gt;&lt;ref-type name="Conference Proceedings"&gt;10&lt;/ref-type&gt;&lt;contributors&gt;&lt;authors&gt;&lt;author&gt;Cooper, Joshua M&lt;/author&gt;&lt;author&gt;Sánchez, Pablo J&lt;/author&gt;&lt;/authors&gt;&lt;/contributors&gt;&lt;titles&gt;&lt;title&gt;Congenital syphilis&lt;/title&gt;&lt;secondary-title&gt;Seminars in perinatology&lt;/secondary-title&gt;&lt;/titles&gt;&lt;pages&gt;176-184&lt;/pages&gt;&lt;volume&gt;42&lt;/volume&gt;&lt;number&gt;3&lt;/number&gt;&lt;dates&gt;&lt;year&gt;2018&lt;/year&gt;&lt;/dates&gt;&lt;publisher&gt;Elsevier&lt;/publisher&gt;&lt;isbn&gt;0146-0005&lt;/isbn&gt;&lt;urls&gt;&lt;/urls&gt;&lt;/record&gt;&lt;/Cite&gt;&lt;/EndNote&gt;</w:instrText>
      </w:r>
      <w:r w:rsidRPr="00D55827">
        <w:rPr>
          <w:rFonts w:eastAsiaTheme="majorEastAsia"/>
          <w:color w:val="00B050"/>
        </w:rPr>
        <w:fldChar w:fldCharType="separate"/>
      </w:r>
      <w:r w:rsidRPr="00D55827">
        <w:rPr>
          <w:rFonts w:eastAsiaTheme="majorEastAsia"/>
          <w:noProof/>
          <w:color w:val="00B050"/>
          <w:vertAlign w:val="superscript"/>
        </w:rPr>
        <w:t>[16]</w:t>
      </w:r>
      <w:r w:rsidRPr="00D55827">
        <w:rPr>
          <w:rFonts w:eastAsiaTheme="majorEastAsia"/>
          <w:color w:val="00B050"/>
        </w:rPr>
        <w:fldChar w:fldCharType="end"/>
      </w:r>
      <w:r w:rsidRPr="00D55827">
        <w:rPr>
          <w:rFonts w:eastAsiaTheme="majorEastAsia"/>
          <w:color w:val="00B050"/>
        </w:rPr>
        <w:t xml:space="preserve">. Lehman et al.( 2025) reported that early syphilis in pregnancy leads to congenital syphilis in 50–70% of untreated cases; and Gilmour and Walls (2023) estimated that the vertical transmission risk drops from almost 100% in the primary and secondary stages, to 80% in the early latent stage, to 20% in the late latent stage </w:t>
      </w:r>
      <w:r w:rsidRPr="00D55827">
        <w:rPr>
          <w:rFonts w:eastAsiaTheme="majorEastAsia"/>
          <w:color w:val="00B050"/>
        </w:rPr>
        <w:fldChar w:fldCharType="begin"/>
      </w:r>
      <w:r w:rsidRPr="00D55827">
        <w:rPr>
          <w:rFonts w:eastAsiaTheme="majorEastAsia"/>
          <w:color w:val="00B050"/>
        </w:rPr>
        <w:instrText xml:space="preserve"> ADDIN EN.CITE &lt;EndNote&gt;&lt;Cite&gt;&lt;Author&gt;Gilmour&lt;/Author&gt;&lt;Year&gt;2023&lt;/Year&gt;&lt;RecNum&gt;2614&lt;/RecNum&gt;&lt;DisplayText&gt;&lt;style face="superscript"&gt;[34]&lt;/style&gt;&lt;/DisplayText&gt;&lt;record&gt;&lt;rec-number&gt;2614&lt;/rec-number&gt;&lt;foreign-keys&gt;&lt;key app="EN" db-id="xrzs0t9aq90fz3epr5zx0p99vxx0ftpxw0s0" timestamp="1782420324"&gt;2614&lt;/key&gt;&lt;/foreign-keys&gt;&lt;ref-type name="Journal Article"&gt;17&lt;/ref-type&gt;&lt;contributors&gt;&lt;authors&gt;&lt;author&gt;Gilmour, Leeyan S&lt;/author&gt;&lt;author&gt;Walls, Tony&lt;/author&gt;&lt;/authors&gt;&lt;/contributors&gt;&lt;titles&gt;&lt;title&gt;Congenital syphilis: a review of global epidemiology&lt;/title&gt;&lt;secondary-title&gt;Clinical microbiology reviews&lt;/secondary-title&gt;&lt;/titles&gt;&lt;periodical&gt;&lt;full-title&gt;Clinical microbiology reviews&lt;/full-title&gt;&lt;/periodical&gt;&lt;pages&gt;e00126-22&lt;/pages&gt;&lt;volume&gt;36&lt;/volume&gt;&lt;number&gt;2&lt;/number&gt;&lt;dates&gt;&lt;year&gt;2023&lt;/year&gt;&lt;/dates&gt;&lt;isbn&gt;0893-8512&lt;/isbn&gt;&lt;urls&gt;&lt;/urls&gt;&lt;/record&gt;&lt;/Cite&gt;&lt;/EndNote&gt;</w:instrText>
      </w:r>
      <w:r w:rsidRPr="00D55827">
        <w:rPr>
          <w:rFonts w:eastAsiaTheme="majorEastAsia"/>
          <w:color w:val="00B050"/>
        </w:rPr>
        <w:fldChar w:fldCharType="separate"/>
      </w:r>
      <w:r w:rsidRPr="00D55827">
        <w:rPr>
          <w:rFonts w:eastAsiaTheme="majorEastAsia"/>
          <w:noProof/>
          <w:color w:val="00B050"/>
          <w:vertAlign w:val="superscript"/>
        </w:rPr>
        <w:t>[34]</w:t>
      </w:r>
      <w:r w:rsidRPr="00D55827">
        <w:rPr>
          <w:rFonts w:eastAsiaTheme="majorEastAsia"/>
          <w:color w:val="00B050"/>
        </w:rPr>
        <w:fldChar w:fldCharType="end"/>
      </w:r>
      <w:r w:rsidRPr="00D55827">
        <w:rPr>
          <w:rFonts w:eastAsiaTheme="majorEastAsia"/>
          <w:color w:val="00B050"/>
        </w:rPr>
        <w:t xml:space="preserve">.  </w:t>
      </w:r>
    </w:p>
    <w:p w14:paraId="67A651D5" w14:textId="77777777" w:rsidR="00D55827" w:rsidRDefault="00D55827" w:rsidP="00D55827">
      <w:pPr>
        <w:rPr>
          <w:rFonts w:eastAsiaTheme="majorEastAsia"/>
          <w:color w:val="00B050"/>
        </w:rPr>
      </w:pPr>
      <w:r w:rsidRPr="00D55827">
        <w:rPr>
          <w:rFonts w:eastAsiaTheme="majorEastAsia"/>
          <w:color w:val="00B050"/>
        </w:rPr>
        <w:t>Based on these data, we assumed a vertical transmission risk of 50% [</w:t>
      </w:r>
      <w:r w:rsidRPr="00D55827">
        <w:rPr>
          <w:rFonts w:eastAsiaTheme="majorEastAsia"/>
          <w:color w:val="00B050"/>
          <w:highlight w:val="yellow"/>
        </w:rPr>
        <w:t>uncertainty range: 30–70%</w:t>
      </w:r>
      <w:r w:rsidRPr="00D55827">
        <w:rPr>
          <w:rFonts w:eastAsiaTheme="majorEastAsia"/>
          <w:color w:val="00B050"/>
        </w:rPr>
        <w:t>] per pregnancy in untreated women with early syphilis (≤12 months post-infection), and 10% [uncertainty range: 2–20%] among women with untreated late syphilis (&gt;12 months post-infection.</w:t>
      </w:r>
    </w:p>
    <w:p w14:paraId="3D44895D" w14:textId="77777777" w:rsidR="009B6AD2" w:rsidRDefault="009B6AD2" w:rsidP="00D55827">
      <w:pPr>
        <w:rPr>
          <w:rFonts w:eastAsiaTheme="majorEastAsia"/>
          <w:color w:val="00B050"/>
        </w:rPr>
      </w:pPr>
    </w:p>
    <w:tbl>
      <w:tblPr>
        <w:tblStyle w:val="PlainTable1"/>
        <w:tblW w:w="10790" w:type="dxa"/>
        <w:tblLook w:val="04A0" w:firstRow="1" w:lastRow="0" w:firstColumn="1" w:lastColumn="0" w:noHBand="0" w:noVBand="1"/>
      </w:tblPr>
      <w:tblGrid>
        <w:gridCol w:w="2603"/>
        <w:gridCol w:w="2699"/>
        <w:gridCol w:w="3017"/>
        <w:gridCol w:w="2471"/>
      </w:tblGrid>
      <w:tr w:rsidR="009B6AD2" w:rsidRPr="00E21E3D" w14:paraId="41C05AA4" w14:textId="77777777" w:rsidTr="00E524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Pr>
          <w:p w14:paraId="7DB82878" w14:textId="77777777" w:rsidR="009B6AD2" w:rsidRPr="00E21E3D" w:rsidRDefault="009B6AD2" w:rsidP="00E52484">
            <w:pPr>
              <w:pStyle w:val="NoSpacing"/>
              <w:rPr>
                <w:rFonts w:asciiTheme="minorBidi" w:hAnsiTheme="minorBidi" w:cstheme="minorBidi"/>
                <w:szCs w:val="18"/>
              </w:rPr>
            </w:pPr>
            <w:r w:rsidRPr="00E21E3D">
              <w:rPr>
                <w:rFonts w:asciiTheme="minorBidi" w:hAnsiTheme="minorBidi" w:cstheme="minorBidi"/>
                <w:szCs w:val="18"/>
              </w:rPr>
              <w:t>Vertical Transmission &amp; Congenital Syphilis</w:t>
            </w:r>
          </w:p>
        </w:tc>
        <w:tc>
          <w:tcPr>
            <w:tcW w:w="2699" w:type="dxa"/>
          </w:tcPr>
          <w:p w14:paraId="1CF57B08" w14:textId="77777777" w:rsidR="009B6AD2" w:rsidRPr="00E21E3D" w:rsidRDefault="009B6AD2" w:rsidP="00E52484">
            <w:pPr>
              <w:pStyle w:val="NoSpacing"/>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Cs w:val="18"/>
              </w:rPr>
            </w:pPr>
          </w:p>
        </w:tc>
        <w:tc>
          <w:tcPr>
            <w:tcW w:w="3017" w:type="dxa"/>
          </w:tcPr>
          <w:p w14:paraId="107DAA11" w14:textId="77777777" w:rsidR="009B6AD2" w:rsidRPr="00E21E3D" w:rsidRDefault="009B6AD2" w:rsidP="00E52484">
            <w:pPr>
              <w:pStyle w:val="NoSpacing"/>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Cs w:val="18"/>
              </w:rPr>
            </w:pPr>
          </w:p>
        </w:tc>
        <w:tc>
          <w:tcPr>
            <w:tcW w:w="2471" w:type="dxa"/>
          </w:tcPr>
          <w:p w14:paraId="3FF1FE94" w14:textId="77777777" w:rsidR="009B6AD2" w:rsidRPr="00E21E3D" w:rsidRDefault="009B6AD2" w:rsidP="00E52484">
            <w:pPr>
              <w:pStyle w:val="NoSpacing"/>
              <w:cnfStyle w:val="100000000000" w:firstRow="1" w:lastRow="0" w:firstColumn="0" w:lastColumn="0" w:oddVBand="0" w:evenVBand="0" w:oddHBand="0" w:evenHBand="0" w:firstRowFirstColumn="0" w:firstRowLastColumn="0" w:lastRowFirstColumn="0" w:lastRowLastColumn="0"/>
              <w:rPr>
                <w:rFonts w:cstheme="minorBidi"/>
                <w:szCs w:val="18"/>
              </w:rPr>
            </w:pPr>
          </w:p>
        </w:tc>
      </w:tr>
      <w:tr w:rsidR="009B6AD2" w:rsidRPr="00E21E3D" w14:paraId="544A2742" w14:textId="77777777" w:rsidTr="00E52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Pr>
          <w:p w14:paraId="0B622E7B" w14:textId="77777777" w:rsidR="009B6AD2" w:rsidRPr="00E21E3D" w:rsidRDefault="009B6AD2" w:rsidP="00E52484">
            <w:pPr>
              <w:pStyle w:val="NoSpacing"/>
              <w:rPr>
                <w:rFonts w:asciiTheme="minorBidi" w:hAnsiTheme="minorBidi" w:cstheme="minorBidi"/>
                <w:b w:val="0"/>
                <w:bCs w:val="0"/>
                <w:szCs w:val="18"/>
              </w:rPr>
            </w:pPr>
            <w:r w:rsidRPr="00E21E3D">
              <w:rPr>
                <w:rFonts w:asciiTheme="minorBidi" w:hAnsiTheme="minorBidi" w:cstheme="minorBidi"/>
                <w:b w:val="0"/>
                <w:bCs w:val="0"/>
                <w:szCs w:val="18"/>
              </w:rPr>
              <w:t xml:space="preserve">Probability of vertical transmission from mothers with early syphilis </w:t>
            </w:r>
          </w:p>
        </w:tc>
        <w:tc>
          <w:tcPr>
            <w:tcW w:w="2699" w:type="dxa"/>
          </w:tcPr>
          <w:p w14:paraId="509DE38C" w14:textId="77777777" w:rsidR="009B6AD2" w:rsidRPr="00E21E3D" w:rsidRDefault="009B6AD2" w:rsidP="00E52484">
            <w:pPr>
              <w:pStyle w:val="NoSpacing"/>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50% [30 - 60%]</w:t>
            </w:r>
          </w:p>
          <w:p w14:paraId="542F5AE8" w14:textId="77777777" w:rsidR="009B6AD2" w:rsidRPr="00E21E3D" w:rsidRDefault="009B6AD2" w:rsidP="00E52484">
            <w:pPr>
              <w:pStyle w:val="NoSpacing"/>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Cs w:val="18"/>
              </w:rPr>
            </w:pPr>
          </w:p>
        </w:tc>
        <w:tc>
          <w:tcPr>
            <w:tcW w:w="3017" w:type="dxa"/>
          </w:tcPr>
          <w:p w14:paraId="37BF6972" w14:textId="2D73BA7D" w:rsidR="009B6AD2" w:rsidRPr="00E21E3D" w:rsidRDefault="009B6AD2" w:rsidP="00E52484">
            <w:pPr>
              <w:pStyle w:val="NoSpacing"/>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fldChar w:fldCharType="begin">
                <w:fldData xml:space="preserve">PEVuZE5vdGU+PENpdGU+PEF1dGhvcj5GYW5nPC9BdXRob3I+PFllYXI+MjAyMjwvWWVhcj48UmVj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</w:fldData>
              </w:fldChar>
            </w:r>
            <w:r>
              <w:rPr>
                <w:rFonts w:asciiTheme="minorBidi" w:hAnsiTheme="minorBidi" w:cstheme="minorBidi"/>
                <w:szCs w:val="18"/>
              </w:rPr>
              <w:instrText xml:space="preserve"> ADDIN EN.CITE </w:instrText>
            </w:r>
            <w:r>
              <w:rPr>
                <w:rFonts w:asciiTheme="minorBidi" w:hAnsiTheme="minorBidi" w:cstheme="minorBidi"/>
                <w:szCs w:val="18"/>
              </w:rPr>
              <w:fldChar w:fldCharType="begin">
                <w:fldData xml:space="preserve">PEVuZE5vdGU+PENpdGU+PEF1dGhvcj5GYW5nPC9BdXRob3I+PFllYXI+MjAyMjwvWWVhcj48UmVj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</w:fldData>
              </w:fldChar>
            </w:r>
            <w:r>
              <w:rPr>
                <w:rFonts w:asciiTheme="minorBidi" w:hAnsiTheme="minorBidi" w:cstheme="minorBidi"/>
                <w:szCs w:val="18"/>
              </w:rPr>
              <w:instrText xml:space="preserve"> ADDIN EN.CITE.DATA </w:instrText>
            </w:r>
            <w:r>
              <w:rPr>
                <w:rFonts w:asciiTheme="minorBidi" w:hAnsiTheme="minorBidi" w:cstheme="minorBidi"/>
                <w:szCs w:val="18"/>
              </w:rPr>
            </w:r>
            <w:r>
              <w:rPr>
                <w:rFonts w:asciiTheme="minorBidi" w:hAnsiTheme="minorBidi" w:cstheme="minorBidi"/>
                <w:szCs w:val="18"/>
              </w:rPr>
              <w:fldChar w:fldCharType="end"/>
            </w:r>
            <w:r w:rsidRPr="00E21E3D">
              <w:rPr>
                <w:rFonts w:asciiTheme="minorBidi" w:hAnsiTheme="minorBidi" w:cstheme="minorBidi"/>
                <w:szCs w:val="18"/>
              </w:rPr>
              <w:fldChar w:fldCharType="separate"/>
            </w:r>
            <w:r w:rsidRPr="009B6AD2">
              <w:rPr>
                <w:rFonts w:cstheme="minorBidi"/>
                <w:noProof/>
                <w:szCs w:val="18"/>
                <w:vertAlign w:val="superscript"/>
              </w:rPr>
              <w:t>[14-17]</w:t>
            </w:r>
            <w:r w:rsidRPr="00E21E3D">
              <w:rPr>
                <w:rFonts w:asciiTheme="minorBidi" w:hAnsiTheme="minorBidi" w:cstheme="minorBidi"/>
                <w:szCs w:val="18"/>
              </w:rPr>
              <w:fldChar w:fldCharType="end"/>
            </w:r>
          </w:p>
        </w:tc>
        <w:tc>
          <w:tcPr>
            <w:tcW w:w="2471" w:type="dxa"/>
          </w:tcPr>
          <w:p w14:paraId="453D1B39" w14:textId="77777777" w:rsidR="009B6AD2" w:rsidRPr="00E21E3D" w:rsidRDefault="009B6AD2" w:rsidP="00E52484">
            <w:pPr>
              <w:pStyle w:val="NoSpacing"/>
              <w:cnfStyle w:val="000000100000" w:firstRow="0" w:lastRow="0" w:firstColumn="0" w:lastColumn="0" w:oddVBand="0" w:evenVBand="0" w:oddHBand="1" w:evenHBand="0" w:firstRowFirstColumn="0" w:firstRowLastColumn="0" w:lastRowFirstColumn="0" w:lastRowLastColumn="0"/>
              <w:rPr>
                <w:rFonts w:cstheme="minorBidi"/>
                <w:szCs w:val="18"/>
              </w:rPr>
            </w:pPr>
          </w:p>
        </w:tc>
      </w:tr>
      <w:tr w:rsidR="009B6AD2" w:rsidRPr="00E21E3D" w14:paraId="2F64B796" w14:textId="77777777" w:rsidTr="00E52484">
        <w:tc>
          <w:tcPr>
            <w:cnfStyle w:val="001000000000" w:firstRow="0" w:lastRow="0" w:firstColumn="1" w:lastColumn="0" w:oddVBand="0" w:evenVBand="0" w:oddHBand="0" w:evenHBand="0" w:firstRowFirstColumn="0" w:firstRowLastColumn="0" w:lastRowFirstColumn="0" w:lastRowLastColumn="0"/>
            <w:tcW w:w="2603" w:type="dxa"/>
          </w:tcPr>
          <w:p w14:paraId="3BD0E8BE" w14:textId="77777777" w:rsidR="009B6AD2" w:rsidRPr="00E21E3D" w:rsidRDefault="009B6AD2" w:rsidP="00E52484">
            <w:pPr>
              <w:pStyle w:val="NoSpacing"/>
              <w:rPr>
                <w:rFonts w:asciiTheme="minorBidi" w:hAnsiTheme="minorBidi" w:cstheme="minorBidi"/>
                <w:b w:val="0"/>
                <w:bCs w:val="0"/>
                <w:szCs w:val="18"/>
              </w:rPr>
            </w:pPr>
            <w:r w:rsidRPr="00E21E3D">
              <w:rPr>
                <w:rFonts w:asciiTheme="minorBidi" w:hAnsiTheme="minorBidi" w:cstheme="minorBidi"/>
                <w:b w:val="0"/>
                <w:bCs w:val="0"/>
                <w:szCs w:val="18"/>
              </w:rPr>
              <w:t xml:space="preserve">Probability of vertical transmission from mothers with late syphilis </w:t>
            </w:r>
          </w:p>
        </w:tc>
        <w:tc>
          <w:tcPr>
            <w:tcW w:w="2699" w:type="dxa"/>
          </w:tcPr>
          <w:p w14:paraId="587D8BBA" w14:textId="77777777" w:rsidR="009B6AD2" w:rsidRPr="00E21E3D" w:rsidRDefault="009B6AD2" w:rsidP="00E52484">
            <w:pPr>
              <w:pStyle w:val="NoSpacing"/>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10% [0.05 -15%]</w:t>
            </w:r>
          </w:p>
          <w:p w14:paraId="63663C14" w14:textId="77777777" w:rsidR="009B6AD2" w:rsidRPr="00E21E3D" w:rsidRDefault="009B6AD2" w:rsidP="00E52484">
            <w:pPr>
              <w:pStyle w:val="NoSpacing"/>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Cs w:val="18"/>
              </w:rPr>
            </w:pPr>
          </w:p>
        </w:tc>
        <w:tc>
          <w:tcPr>
            <w:tcW w:w="3017" w:type="dxa"/>
          </w:tcPr>
          <w:p w14:paraId="641BBF7A" w14:textId="77777777" w:rsidR="009B6AD2" w:rsidRPr="00E21E3D" w:rsidRDefault="009B6AD2" w:rsidP="00E52484">
            <w:pPr>
              <w:pStyle w:val="NoSpacing"/>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Cs w:val="18"/>
              </w:rPr>
            </w:pPr>
          </w:p>
        </w:tc>
        <w:tc>
          <w:tcPr>
            <w:tcW w:w="2471" w:type="dxa"/>
          </w:tcPr>
          <w:p w14:paraId="178DA0F6" w14:textId="77777777" w:rsidR="009B6AD2" w:rsidRPr="00E21E3D" w:rsidRDefault="009B6AD2" w:rsidP="00E52484">
            <w:pPr>
              <w:pStyle w:val="NoSpacing"/>
              <w:cnfStyle w:val="000000000000" w:firstRow="0" w:lastRow="0" w:firstColumn="0" w:lastColumn="0" w:oddVBand="0" w:evenVBand="0" w:oddHBand="0" w:evenHBand="0" w:firstRowFirstColumn="0" w:firstRowLastColumn="0" w:lastRowFirstColumn="0" w:lastRowLastColumn="0"/>
              <w:rPr>
                <w:rFonts w:cstheme="minorBidi"/>
                <w:szCs w:val="18"/>
              </w:rPr>
            </w:pPr>
          </w:p>
        </w:tc>
      </w:tr>
      <w:tr w:rsidR="009B6AD2" w:rsidRPr="00E21E3D" w14:paraId="61DE3B2F" w14:textId="77777777" w:rsidTr="00E52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Pr>
          <w:p w14:paraId="45E3D480" w14:textId="77777777" w:rsidR="009B6AD2" w:rsidRPr="00E21E3D" w:rsidRDefault="009B6AD2" w:rsidP="00E52484">
            <w:pPr>
              <w:pStyle w:val="NoSpacing"/>
              <w:rPr>
                <w:rFonts w:asciiTheme="minorBidi" w:hAnsiTheme="minorBidi" w:cstheme="minorBidi"/>
                <w:b w:val="0"/>
                <w:bCs w:val="0"/>
                <w:szCs w:val="18"/>
              </w:rPr>
            </w:pPr>
            <w:r w:rsidRPr="00E21E3D">
              <w:rPr>
                <w:rFonts w:asciiTheme="minorBidi" w:hAnsiTheme="minorBidi" w:cstheme="minorBidi"/>
                <w:b w:val="0"/>
                <w:bCs w:val="0"/>
                <w:szCs w:val="18"/>
              </w:rPr>
              <w:t>Relative risk of vertical transmission among mothers with no prenatal screening (untreated syphilis)</w:t>
            </w:r>
          </w:p>
        </w:tc>
        <w:tc>
          <w:tcPr>
            <w:tcW w:w="2699" w:type="dxa"/>
          </w:tcPr>
          <w:p w14:paraId="505C18A0" w14:textId="77777777" w:rsidR="009B6AD2" w:rsidRPr="00E21E3D" w:rsidRDefault="009B6AD2" w:rsidP="00E52484">
            <w:pPr>
              <w:pStyle w:val="NoSpacing"/>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 xml:space="preserve"> 0.36 [0.28 - 0.449]</w:t>
            </w:r>
          </w:p>
        </w:tc>
        <w:tc>
          <w:tcPr>
            <w:tcW w:w="3017" w:type="dxa"/>
          </w:tcPr>
          <w:p w14:paraId="7829A211" w14:textId="25CBFB92" w:rsidR="009B6AD2" w:rsidRPr="00E21E3D" w:rsidRDefault="009B6AD2" w:rsidP="00E52484">
            <w:pPr>
              <w:pStyle w:val="NoSpacing"/>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 xml:space="preserve"> </w:t>
            </w:r>
            <w:r w:rsidRPr="00E21E3D">
              <w:rPr>
                <w:rFonts w:asciiTheme="minorBidi" w:hAnsiTheme="minorBidi" w:cstheme="minorBidi"/>
                <w:szCs w:val="18"/>
              </w:rPr>
              <w:fldChar w:fldCharType="begin"/>
            </w:r>
            <w:r>
              <w:rPr>
                <w:rFonts w:asciiTheme="minorBidi" w:hAnsiTheme="minorBidi" w:cstheme="minorBidi"/>
                <w:szCs w:val="18"/>
              </w:rPr>
              <w:instrText xml:space="preserve"> ADDIN EN.CITE &lt;EndNote&gt;&lt;Cite&gt;&lt;Author&gt;Qin JiaBi&lt;/Author&gt;&lt;Year&gt;2014&lt;/Year&gt;&lt;RecNum&gt;1259&lt;/RecNum&gt;&lt;DisplayText&gt;&lt;style face="superscript"&gt;[18]&lt;/style&gt;&lt;/DisplayText&gt;&lt;record&gt;&lt;rec-number&gt;1259&lt;/rec-number&gt;&lt;foreign-keys&gt;&lt;key app="EN" db-id="xrzs0t9aq90fz3epr5zx0p99vxx0ftpxw0s0" timestamp="1740685810"&gt;1259&lt;/key&gt;&lt;/foreign-keys&gt;&lt;ref-type name="Journal Article"&gt;17&lt;/ref-type&gt;&lt;contributors&gt;&lt;authors&gt;&lt;author&gt;Qin JiaBi, Qin JiaBi&lt;/author&gt;&lt;author&gt;Yang TuBao, Yang TuBao&lt;/author&gt;&lt;author&gt;Xiao ShuiYuan, Xiao ShuiYuan&lt;/author&gt;&lt;author&gt;Tan HongZhuan, Tan HongZhuan&lt;/author&gt;&lt;author&gt;Feng TieJian, Feng TieJian&lt;/author&gt;&lt;author&gt;Fu HanLin, Fu HanLin&lt;/author&gt;&lt;/authors&gt;&lt;/contributors&gt;&lt;titles&gt;&lt;title&gt;Reported estimates of adverse pregnancy outcomes among women with and without syphilis: a systematic review and meta-analysis&lt;/title&gt;&lt;/titles&gt;&lt;dates&gt;&lt;year&gt;2014&lt;/year&gt;&lt;/dates&gt;&lt;urls&gt;&lt;/urls&gt;&lt;/record&gt;&lt;/Cite&gt;&lt;/EndNote&gt;</w:instrText>
            </w:r>
            <w:r w:rsidRPr="00E21E3D">
              <w:rPr>
                <w:rFonts w:asciiTheme="minorBidi" w:hAnsiTheme="minorBidi" w:cstheme="minorBidi"/>
                <w:szCs w:val="18"/>
              </w:rPr>
              <w:fldChar w:fldCharType="separate"/>
            </w:r>
            <w:r w:rsidRPr="009B6AD2">
              <w:rPr>
                <w:rFonts w:cstheme="minorBidi"/>
                <w:noProof/>
                <w:szCs w:val="18"/>
                <w:vertAlign w:val="superscript"/>
              </w:rPr>
              <w:t>[18]</w:t>
            </w:r>
            <w:r w:rsidRPr="00E21E3D">
              <w:rPr>
                <w:rFonts w:asciiTheme="minorBidi" w:hAnsiTheme="minorBidi" w:cstheme="minorBidi"/>
                <w:szCs w:val="18"/>
              </w:rPr>
              <w:fldChar w:fldCharType="end"/>
            </w:r>
          </w:p>
          <w:p w14:paraId="703B4E40" w14:textId="77777777" w:rsidR="009B6AD2" w:rsidRPr="00E21E3D" w:rsidRDefault="009B6AD2" w:rsidP="00E52484">
            <w:pPr>
              <w:pStyle w:val="NoSpacing"/>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Cs w:val="18"/>
              </w:rPr>
            </w:pPr>
          </w:p>
        </w:tc>
        <w:tc>
          <w:tcPr>
            <w:tcW w:w="2471" w:type="dxa"/>
          </w:tcPr>
          <w:p w14:paraId="2E35D2A1" w14:textId="77777777" w:rsidR="009B6AD2" w:rsidRPr="00E21E3D" w:rsidRDefault="009B6AD2" w:rsidP="00E52484">
            <w:pPr>
              <w:pStyle w:val="NoSpacing"/>
              <w:cnfStyle w:val="000000100000" w:firstRow="0" w:lastRow="0" w:firstColumn="0" w:lastColumn="0" w:oddVBand="0" w:evenVBand="0" w:oddHBand="1" w:evenHBand="0" w:firstRowFirstColumn="0" w:firstRowLastColumn="0" w:lastRowFirstColumn="0" w:lastRowLastColumn="0"/>
              <w:rPr>
                <w:rFonts w:cstheme="minorBidi"/>
                <w:szCs w:val="18"/>
              </w:rPr>
            </w:pPr>
          </w:p>
        </w:tc>
      </w:tr>
      <w:tr w:rsidR="009B6AD2" w:rsidRPr="00E21E3D" w14:paraId="556BF9C9" w14:textId="77777777" w:rsidTr="00E52484">
        <w:tc>
          <w:tcPr>
            <w:cnfStyle w:val="001000000000" w:firstRow="0" w:lastRow="0" w:firstColumn="1" w:lastColumn="0" w:oddVBand="0" w:evenVBand="0" w:oddHBand="0" w:evenHBand="0" w:firstRowFirstColumn="0" w:firstRowLastColumn="0" w:lastRowFirstColumn="0" w:lastRowLastColumn="0"/>
            <w:tcW w:w="2603" w:type="dxa"/>
          </w:tcPr>
          <w:p w14:paraId="25916BF8" w14:textId="77777777" w:rsidR="009B6AD2" w:rsidRPr="00E21E3D" w:rsidRDefault="009B6AD2" w:rsidP="00E52484">
            <w:pPr>
              <w:pStyle w:val="NoSpacing"/>
              <w:rPr>
                <w:rFonts w:asciiTheme="minorBidi" w:hAnsiTheme="minorBidi" w:cstheme="minorBidi"/>
                <w:b w:val="0"/>
                <w:bCs w:val="0"/>
                <w:szCs w:val="18"/>
              </w:rPr>
            </w:pPr>
            <w:r w:rsidRPr="00E21E3D">
              <w:rPr>
                <w:rFonts w:asciiTheme="minorBidi" w:hAnsiTheme="minorBidi" w:cstheme="minorBidi"/>
                <w:b w:val="0"/>
                <w:bCs w:val="0"/>
                <w:szCs w:val="18"/>
              </w:rPr>
              <w:t>Relative risk of vertical transmission among mothers receiving prenatal screening (syphilis treatment)</w:t>
            </w:r>
          </w:p>
        </w:tc>
        <w:tc>
          <w:tcPr>
            <w:tcW w:w="2699" w:type="dxa"/>
          </w:tcPr>
          <w:p w14:paraId="56E7C02A" w14:textId="77777777" w:rsidR="009B6AD2" w:rsidRPr="00E21E3D" w:rsidRDefault="009B6AD2" w:rsidP="00E52484">
            <w:pPr>
              <w:pStyle w:val="NoSpacing"/>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First trimester= 0.104 [0.077 - 0.14]</w:t>
            </w:r>
          </w:p>
          <w:p w14:paraId="13C3F882" w14:textId="77777777" w:rsidR="009B6AD2" w:rsidRPr="00E21E3D" w:rsidRDefault="009B6AD2" w:rsidP="00E52484">
            <w:pPr>
              <w:pStyle w:val="NoSpacing"/>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Second trimester= 0.176 [0.118 - 0.254]</w:t>
            </w:r>
          </w:p>
          <w:p w14:paraId="60214042" w14:textId="77777777" w:rsidR="009B6AD2" w:rsidRPr="00E21E3D" w:rsidRDefault="009B6AD2" w:rsidP="00E52484">
            <w:pPr>
              <w:pStyle w:val="NoSpacing"/>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Third trimester = 0.406 [0.313 - 0.507]</w:t>
            </w:r>
          </w:p>
        </w:tc>
        <w:tc>
          <w:tcPr>
            <w:tcW w:w="3017" w:type="dxa"/>
          </w:tcPr>
          <w:p w14:paraId="76AB042E" w14:textId="0B4F7662" w:rsidR="009B6AD2" w:rsidRPr="00E21E3D" w:rsidRDefault="009B6AD2" w:rsidP="00E52484">
            <w:pPr>
              <w:pStyle w:val="NoSpacing"/>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 xml:space="preserve"> </w:t>
            </w:r>
            <w:r w:rsidRPr="00E21E3D">
              <w:rPr>
                <w:rFonts w:asciiTheme="minorBidi" w:hAnsiTheme="minorBidi" w:cstheme="minorBidi"/>
                <w:szCs w:val="18"/>
              </w:rPr>
              <w:fldChar w:fldCharType="begin"/>
            </w:r>
            <w:r>
              <w:rPr>
                <w:rFonts w:asciiTheme="minorBidi" w:hAnsiTheme="minorBidi" w:cstheme="minorBidi"/>
                <w:szCs w:val="18"/>
              </w:rPr>
              <w:instrText xml:space="preserve"> ADDIN EN.CITE &lt;EndNote&gt;&lt;Cite&gt;&lt;Author&gt;Qin JiaBi&lt;/Author&gt;&lt;Year&gt;2014&lt;/Year&gt;&lt;RecNum&gt;1259&lt;/RecNum&gt;&lt;DisplayText&gt;&lt;style face="superscript"&gt;[18]&lt;/style&gt;&lt;/DisplayText&gt;&lt;record&gt;&lt;rec-number&gt;1259&lt;/rec-number&gt;&lt;foreign-keys&gt;&lt;key app="EN" db-id="xrzs0t9aq90fz3epr5zx0p99vxx0ftpxw0s0" timestamp="1740685810"&gt;1259&lt;/key&gt;&lt;/foreign-keys&gt;&lt;ref-type name="Journal Article"&gt;17&lt;/ref-type&gt;&lt;contributors&gt;&lt;authors&gt;&lt;author&gt;Qin JiaBi, Qin JiaBi&lt;/author&gt;&lt;author&gt;Yang TuBao, Yang TuBao&lt;/author&gt;&lt;author&gt;Xiao ShuiYuan, Xiao ShuiYuan&lt;/author&gt;&lt;author&gt;Tan HongZhuan, Tan HongZhuan&lt;/author&gt;&lt;author&gt;Feng TieJian, Feng TieJian&lt;/author&gt;&lt;author&gt;Fu HanLin, Fu HanLin&lt;/author&gt;&lt;/authors&gt;&lt;/contributors&gt;&lt;titles&gt;&lt;title&gt;Reported estimates of adverse pregnancy outcomes among women with and without syphilis: a systematic review and meta-analysis&lt;/title&gt;&lt;/titles&gt;&lt;dates&gt;&lt;year&gt;2014&lt;/year&gt;&lt;/dates&gt;&lt;urls&gt;&lt;/urls&gt;&lt;/record&gt;&lt;/Cite&gt;&lt;/EndNote&gt;</w:instrText>
            </w:r>
            <w:r w:rsidRPr="00E21E3D">
              <w:rPr>
                <w:rFonts w:asciiTheme="minorBidi" w:hAnsiTheme="minorBidi" w:cstheme="minorBidi"/>
                <w:szCs w:val="18"/>
              </w:rPr>
              <w:fldChar w:fldCharType="separate"/>
            </w:r>
            <w:r w:rsidRPr="009B6AD2">
              <w:rPr>
                <w:rFonts w:cstheme="minorBidi"/>
                <w:noProof/>
                <w:szCs w:val="18"/>
                <w:vertAlign w:val="superscript"/>
              </w:rPr>
              <w:t>[18]</w:t>
            </w:r>
            <w:r w:rsidRPr="00E21E3D">
              <w:rPr>
                <w:rFonts w:asciiTheme="minorBidi" w:hAnsiTheme="minorBidi" w:cstheme="minorBidi"/>
                <w:szCs w:val="18"/>
              </w:rPr>
              <w:fldChar w:fldCharType="end"/>
            </w:r>
          </w:p>
          <w:p w14:paraId="19CC619C" w14:textId="77777777" w:rsidR="009B6AD2" w:rsidRPr="00E21E3D" w:rsidRDefault="009B6AD2" w:rsidP="00E52484">
            <w:pPr>
              <w:pStyle w:val="NoSpacing"/>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Cs w:val="18"/>
              </w:rPr>
            </w:pPr>
          </w:p>
        </w:tc>
        <w:tc>
          <w:tcPr>
            <w:tcW w:w="2471" w:type="dxa"/>
          </w:tcPr>
          <w:p w14:paraId="50C94BC1" w14:textId="77777777" w:rsidR="009B6AD2" w:rsidRPr="00E21E3D" w:rsidRDefault="009B6AD2" w:rsidP="00E52484">
            <w:pPr>
              <w:pStyle w:val="NoSpacing"/>
              <w:cnfStyle w:val="000000000000" w:firstRow="0" w:lastRow="0" w:firstColumn="0" w:lastColumn="0" w:oddVBand="0" w:evenVBand="0" w:oddHBand="0" w:evenHBand="0" w:firstRowFirstColumn="0" w:firstRowLastColumn="0" w:lastRowFirstColumn="0" w:lastRowLastColumn="0"/>
              <w:rPr>
                <w:rFonts w:cstheme="minorBidi"/>
                <w:szCs w:val="18"/>
              </w:rPr>
            </w:pPr>
          </w:p>
        </w:tc>
      </w:tr>
      <w:tr w:rsidR="009B6AD2" w:rsidRPr="00E21E3D" w14:paraId="7455A9C7" w14:textId="77777777" w:rsidTr="00E52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Pr>
          <w:p w14:paraId="2A5A8995" w14:textId="77777777" w:rsidR="009B6AD2" w:rsidRPr="00E21E3D" w:rsidRDefault="009B6AD2" w:rsidP="00E52484">
            <w:pPr>
              <w:pStyle w:val="NoSpacing"/>
              <w:rPr>
                <w:rFonts w:asciiTheme="minorBidi" w:hAnsiTheme="minorBidi" w:cstheme="minorBidi"/>
                <w:b w:val="0"/>
                <w:bCs w:val="0"/>
                <w:szCs w:val="18"/>
              </w:rPr>
            </w:pPr>
            <w:r w:rsidRPr="00E21E3D">
              <w:rPr>
                <w:rFonts w:asciiTheme="minorBidi" w:hAnsiTheme="minorBidi" w:cstheme="minorBidi"/>
                <w:b w:val="0"/>
                <w:bCs w:val="0"/>
                <w:szCs w:val="18"/>
              </w:rPr>
              <w:t xml:space="preserve">Maternal treatment success in preventing congenital syphilis </w:t>
            </w:r>
          </w:p>
        </w:tc>
        <w:tc>
          <w:tcPr>
            <w:tcW w:w="2699" w:type="dxa"/>
          </w:tcPr>
          <w:p w14:paraId="6E5CF2BE" w14:textId="77777777" w:rsidR="009B6AD2" w:rsidRPr="00E21E3D" w:rsidRDefault="009B6AD2" w:rsidP="00E52484">
            <w:pPr>
              <w:pStyle w:val="NoSpacing"/>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100%</w:t>
            </w:r>
          </w:p>
        </w:tc>
        <w:tc>
          <w:tcPr>
            <w:tcW w:w="3017" w:type="dxa"/>
          </w:tcPr>
          <w:p w14:paraId="7ED94626" w14:textId="4613EE90" w:rsidR="009B6AD2" w:rsidRPr="00E21E3D" w:rsidRDefault="009B6AD2" w:rsidP="00E52484">
            <w:pPr>
              <w:pStyle w:val="NoSpacing"/>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fldChar w:fldCharType="begin"/>
            </w:r>
            <w:r>
              <w:rPr>
                <w:rFonts w:asciiTheme="minorBidi" w:hAnsiTheme="minorBidi" w:cstheme="minorBidi"/>
                <w:szCs w:val="18"/>
              </w:rPr>
              <w:instrText xml:space="preserve"> ADDIN EN.CITE &lt;EndNote&gt;&lt;Cite&gt;&lt;Author&gt;Alexander&lt;/Author&gt;&lt;Year&gt;1999&lt;/Year&gt;&lt;RecNum&gt;2501&lt;/RecNum&gt;&lt;DisplayText&gt;&lt;style face="superscript"&gt;[19]&lt;/style&gt;&lt;/DisplayText&gt;&lt;record&gt;&lt;rec-number&gt;2501&lt;/rec-number&gt;&lt;foreign-keys&gt;&lt;key app="EN" db-id="xrzs0t9aq90fz3epr5zx0p99vxx0ftpxw0s0" timestamp="1778531040"&gt;2501&lt;/key&gt;&lt;/foreign-keys&gt;&lt;ref-type name="Journal Article"&gt;17&lt;/ref-type&gt;&lt;contributors&gt;&lt;authors&gt;&lt;author&gt;Alexander, James M&lt;/author&gt;&lt;author&gt;Sheffield, Jeanne S&lt;/author&gt;&lt;author&gt;Sanchez, Pablo J&lt;/author&gt;&lt;author&gt;Mayfield, John&lt;/author&gt;&lt;author&gt;Wendel Jr, George D&lt;/author&gt;&lt;/authors&gt;&lt;/contributors&gt;&lt;titles&gt;&lt;title&gt;Efficacy of treatment for syphilis in pregnancy&lt;/title&gt;&lt;secondary-title&gt;Obstetrics &amp;amp; Gynecology&lt;/secondary-title&gt;&lt;/titles&gt;&lt;periodical&gt;&lt;full-title&gt;Obstetrics &amp;amp; Gynecology&lt;/full-title&gt;&lt;/periodical&gt;&lt;pages&gt;5-8&lt;/pages&gt;&lt;volume&gt;93&lt;/volume&gt;&lt;number&gt;1&lt;/number&gt;&lt;dates&gt;&lt;year&gt;1999&lt;/year&gt;&lt;/dates&gt;&lt;isbn&gt;0029-7844&lt;/isbn&gt;&lt;urls&gt;&lt;/urls&gt;&lt;/record&gt;&lt;/Cite&gt;&lt;/EndNote&gt;</w:instrText>
            </w:r>
            <w:r w:rsidRPr="00E21E3D">
              <w:rPr>
                <w:rFonts w:asciiTheme="minorBidi" w:hAnsiTheme="minorBidi" w:cstheme="minorBidi"/>
                <w:szCs w:val="18"/>
              </w:rPr>
              <w:fldChar w:fldCharType="separate"/>
            </w:r>
            <w:r w:rsidRPr="009B6AD2">
              <w:rPr>
                <w:rFonts w:cstheme="minorBidi"/>
                <w:noProof/>
                <w:szCs w:val="18"/>
                <w:vertAlign w:val="superscript"/>
              </w:rPr>
              <w:t>[19]</w:t>
            </w:r>
            <w:r w:rsidRPr="00E21E3D">
              <w:rPr>
                <w:rFonts w:asciiTheme="minorBidi" w:hAnsiTheme="minorBidi" w:cstheme="minorBidi"/>
                <w:szCs w:val="18"/>
              </w:rPr>
              <w:fldChar w:fldCharType="end"/>
            </w:r>
          </w:p>
        </w:tc>
        <w:tc>
          <w:tcPr>
            <w:tcW w:w="2471" w:type="dxa"/>
          </w:tcPr>
          <w:p w14:paraId="70652BFE" w14:textId="77777777" w:rsidR="009B6AD2" w:rsidRPr="00E21E3D" w:rsidRDefault="009B6AD2" w:rsidP="00E52484">
            <w:pPr>
              <w:pStyle w:val="NoSpacing"/>
              <w:cnfStyle w:val="000000100000" w:firstRow="0" w:lastRow="0" w:firstColumn="0" w:lastColumn="0" w:oddVBand="0" w:evenVBand="0" w:oddHBand="1" w:evenHBand="0" w:firstRowFirstColumn="0" w:firstRowLastColumn="0" w:lastRowFirstColumn="0" w:lastRowLastColumn="0"/>
              <w:rPr>
                <w:rFonts w:cstheme="minorBidi"/>
                <w:szCs w:val="18"/>
              </w:rPr>
            </w:pPr>
          </w:p>
        </w:tc>
      </w:tr>
    </w:tbl>
    <w:p w14:paraId="59E69392" w14:textId="77777777" w:rsidR="009B6AD2" w:rsidRPr="00D55827" w:rsidRDefault="009B6AD2" w:rsidP="00D55827">
      <w:pPr>
        <w:rPr>
          <w:rFonts w:eastAsiaTheme="majorEastAsia"/>
          <w:color w:val="00B050"/>
        </w:rPr>
      </w:pPr>
    </w:p>
    <w:p w14:paraId="0BD31910" w14:textId="7DBAA4BA" w:rsidR="0004129C" w:rsidRDefault="008A30AA" w:rsidP="00E51C3F">
      <w:pPr>
        <w:pStyle w:val="Heading2"/>
      </w:pPr>
      <w:r>
        <w:lastRenderedPageBreak/>
        <w:t>RR congenital syphilis based on Prenatal care</w:t>
      </w:r>
      <w:r w:rsidR="0004129C">
        <w:t>:</w:t>
      </w:r>
    </w:p>
    <w:p w14:paraId="286B361B" w14:textId="490078BB" w:rsidR="00955D96" w:rsidRDefault="00D46E4D" w:rsidP="00D46E4D">
      <w:r w:rsidRPr="00D46E4D">
        <w:t xml:space="preserve">The most comprehensive study we found is a Systematic Review and Meta-Analysis of the Literature by Qin et al. (2014). The authors report the proportion (%) of adverse pregnancy outcomes (APOs) among women with syphilis and women without syphilis (Table </w:t>
      </w:r>
      <w:r>
        <w:t>2</w:t>
      </w:r>
      <w:r w:rsidRPr="00D46E4D">
        <w:t>). In a subgroup analysis, they further report the proportion of APOs among syphilis-infected women based on the timing of syphilis treatment during pregnancy (first, second, or third trimester) (Table 6). We rely on the pooled incidence rates reported in the study, along with their corresponding 95% confidence intervals. The combined incidence and confidence intervals were calculated using fixed-effects models, or, in the presence of heterogeneity, random-effects models.</w:t>
      </w:r>
      <w:r>
        <w:t xml:space="preserve"> </w:t>
      </w:r>
    </w:p>
    <w:p w14:paraId="5E468024" w14:textId="44BDE36D" w:rsidR="00D46E4D" w:rsidRDefault="00831B02" w:rsidP="00831B02">
      <w:r>
        <w:t xml:space="preserve">** </w:t>
      </w:r>
      <w:r w:rsidRPr="00831B02">
        <w:t>Of note, the reported proportion of births resulting in congenital syphilis among untreated mothers is 36%, which is slightly lower than the proportion among mothers receiving treatment in the third pregnancy trimester (40.6%). While this may seem counterintuitive, several factors could explain this. Treatment in earlier pregnancy stages is generally more effective, and women receiving third-trimester treatment may have been diagnosed later, after the infection had already progressed. This delay in treatment could increase the risk of transmission. Additionally, untreated women may have syphilis at varying stages, with not all cases resulting in congenital syphilis. Late-stage syphilis or other factors could contribute to the difference. Reporting or data biases might also influence the observed proportions.</w:t>
      </w:r>
    </w:p>
    <w:p w14:paraId="14FD2D8C" w14:textId="77777777" w:rsidR="00831B02" w:rsidRDefault="00831B02" w:rsidP="00831B02">
      <w:pPr>
        <w:rPr>
          <w:b/>
          <w:bCs/>
        </w:rPr>
      </w:pPr>
    </w:p>
    <w:p w14:paraId="01130C0B" w14:textId="63D706E6" w:rsidR="006C6C1B" w:rsidRDefault="006C6C1B" w:rsidP="00955D96">
      <w:r w:rsidRPr="005E5A7D">
        <w:rPr>
          <w:b/>
          <w:bCs/>
        </w:rPr>
        <w:t xml:space="preserve">Risk of congenital syphilis </w:t>
      </w:r>
      <w:r>
        <w:t xml:space="preserve"> </w:t>
      </w:r>
      <w:r>
        <w:fldChar w:fldCharType="begin"/>
      </w:r>
      <w:r w:rsidR="00525C74">
        <w:instrText xml:space="preserve"> ADDIN EN.CITE &lt;EndNote&gt;&lt;Cite&gt;&lt;Author&gt;Qin JiaBi&lt;/Author&gt;&lt;Year&gt;2014&lt;/Year&gt;&lt;RecNum&gt;1259&lt;/RecNum&gt;&lt;DisplayText&gt;&lt;style face="superscript"&gt;[18]&lt;/style&gt;&lt;/DisplayText&gt;&lt;record&gt;&lt;rec-number&gt;1259&lt;/rec-number&gt;&lt;foreign-keys&gt;&lt;key app="EN" db-id="xrzs0t9aq90fz3epr5zx0p99vxx0ftpxw0s0" timestamp="1740685810"&gt;1259&lt;/key&gt;&lt;/foreign-keys&gt;&lt;ref-type name="Journal Article"&gt;17&lt;/ref-type&gt;&lt;contributors&gt;&lt;authors&gt;&lt;author&gt;Qin JiaBi, Qin JiaBi&lt;/author&gt;&lt;author&gt;Yang TuBao, Yang TuBao&lt;/author&gt;&lt;author&gt;Xiao ShuiYuan, Xiao ShuiYuan&lt;/author&gt;&lt;author&gt;Tan HongZhuan, Tan HongZhuan&lt;/author&gt;&lt;author&gt;Feng TieJian, Feng TieJian&lt;/author&gt;&lt;author&gt;Fu HanLin, Fu HanLin&lt;/author&gt;&lt;/authors&gt;&lt;/contributors&gt;&lt;titles&gt;&lt;title&gt;Reported estimates of adverse pregnancy outcomes among women with and without syphilis: a systematic review and meta-analysis&lt;/title&gt;&lt;/titles&gt;&lt;dates&gt;&lt;year&gt;2014&lt;/year&gt;&lt;/dates&gt;&lt;urls&gt;&lt;/urls&gt;&lt;/record&gt;&lt;/Cite&gt;&lt;/EndNote&gt;</w:instrText>
      </w:r>
      <w:r>
        <w:fldChar w:fldCharType="separate"/>
      </w:r>
      <w:r w:rsidR="001D685B" w:rsidRPr="001D685B">
        <w:rPr>
          <w:noProof/>
          <w:vertAlign w:val="superscript"/>
        </w:rPr>
        <w:t>[18]</w:t>
      </w:r>
      <w:r>
        <w:fldChar w:fldCharType="end"/>
      </w:r>
    </w:p>
    <w:tbl>
      <w:tblPr>
        <w:tblStyle w:val="GridTable1Light"/>
        <w:tblW w:w="9360" w:type="dxa"/>
        <w:tblLook w:val="04A0" w:firstRow="1" w:lastRow="0" w:firstColumn="1" w:lastColumn="0" w:noHBand="0" w:noVBand="1"/>
      </w:tblPr>
      <w:tblGrid>
        <w:gridCol w:w="2395"/>
        <w:gridCol w:w="1160"/>
        <w:gridCol w:w="1161"/>
        <w:gridCol w:w="1161"/>
        <w:gridCol w:w="1161"/>
        <w:gridCol w:w="1161"/>
        <w:gridCol w:w="1161"/>
      </w:tblGrid>
      <w:tr w:rsidR="006C6C1B" w:rsidRPr="00500ADF" w14:paraId="1C61E448" w14:textId="7777777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441186F8" w14:textId="77777777" w:rsidR="006C6C1B" w:rsidRPr="00500ADF" w:rsidRDefault="006C6C1B">
            <w:pPr>
              <w:pStyle w:val="NoSpacing"/>
            </w:pPr>
            <w:r w:rsidRPr="00500ADF">
              <w:t>Congenital</w:t>
            </w:r>
          </w:p>
        </w:tc>
        <w:tc>
          <w:tcPr>
            <w:tcW w:w="3482" w:type="dxa"/>
            <w:gridSpan w:val="3"/>
            <w:noWrap/>
            <w:hideMark/>
          </w:tcPr>
          <w:p w14:paraId="6F73BBBF" w14:textId="77777777" w:rsidR="006C6C1B" w:rsidRPr="00500ADF" w:rsidRDefault="006C6C1B">
            <w:pPr>
              <w:pStyle w:val="NoSpacing"/>
              <w:cnfStyle w:val="100000000000" w:firstRow="1" w:lastRow="0" w:firstColumn="0" w:lastColumn="0" w:oddVBand="0" w:evenVBand="0" w:oddHBand="0" w:evenHBand="0" w:firstRowFirstColumn="0" w:firstRowLastColumn="0" w:lastRowFirstColumn="0" w:lastRowLastColumn="0"/>
            </w:pPr>
            <w:r w:rsidRPr="00500ADF">
              <w:t>M (IQR) of reported proportions in the original studies</w:t>
            </w:r>
          </w:p>
        </w:tc>
        <w:tc>
          <w:tcPr>
            <w:tcW w:w="3483" w:type="dxa"/>
            <w:gridSpan w:val="3"/>
            <w:noWrap/>
            <w:hideMark/>
          </w:tcPr>
          <w:p w14:paraId="45F67E8E" w14:textId="244A7DB7" w:rsidR="006C6C1B" w:rsidRPr="00500ADF" w:rsidRDefault="006C6C1B">
            <w:pPr>
              <w:pStyle w:val="NoSpacing"/>
              <w:cnfStyle w:val="100000000000" w:firstRow="1" w:lastRow="0" w:firstColumn="0" w:lastColumn="0" w:oddVBand="0" w:evenVBand="0" w:oddHBand="0" w:evenHBand="0" w:firstRowFirstColumn="0" w:firstRowLastColumn="0" w:lastRowFirstColumn="0" w:lastRowLastColumn="0"/>
            </w:pPr>
            <w:r w:rsidRPr="00500ADF">
              <w:t>summary state (95% CI) calculated using fix</w:t>
            </w:r>
            <w:r>
              <w:t xml:space="preserve"> </w:t>
            </w:r>
            <w:r w:rsidRPr="00500ADF">
              <w:t>effects or random effects models</w:t>
            </w:r>
          </w:p>
        </w:tc>
      </w:tr>
      <w:tr w:rsidR="006C6C1B" w:rsidRPr="00500ADF" w14:paraId="42354143" w14:textId="77777777">
        <w:trPr>
          <w:trHeight w:val="32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727F57B3" w14:textId="77777777" w:rsidR="006C6C1B" w:rsidRPr="00500ADF" w:rsidRDefault="006C6C1B">
            <w:pPr>
              <w:pStyle w:val="NoSpacing"/>
            </w:pPr>
            <w:r w:rsidRPr="00500ADF">
              <w:t>untreated</w:t>
            </w:r>
          </w:p>
        </w:tc>
        <w:tc>
          <w:tcPr>
            <w:tcW w:w="1160" w:type="dxa"/>
            <w:noWrap/>
            <w:hideMark/>
          </w:tcPr>
          <w:p w14:paraId="1A545B0D"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34.4</w:t>
            </w:r>
          </w:p>
        </w:tc>
        <w:tc>
          <w:tcPr>
            <w:tcW w:w="1161" w:type="dxa"/>
            <w:noWrap/>
            <w:hideMark/>
          </w:tcPr>
          <w:p w14:paraId="3135C04A"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23.7</w:t>
            </w:r>
          </w:p>
        </w:tc>
        <w:tc>
          <w:tcPr>
            <w:tcW w:w="1161" w:type="dxa"/>
            <w:noWrap/>
            <w:hideMark/>
          </w:tcPr>
          <w:p w14:paraId="761EA40E"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68.3</w:t>
            </w:r>
          </w:p>
        </w:tc>
        <w:tc>
          <w:tcPr>
            <w:tcW w:w="1161" w:type="dxa"/>
            <w:noWrap/>
            <w:hideMark/>
          </w:tcPr>
          <w:p w14:paraId="1088B0BD" w14:textId="352182BA"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36</w:t>
            </w:r>
            <w:r>
              <w:t>%</w:t>
            </w:r>
          </w:p>
        </w:tc>
        <w:tc>
          <w:tcPr>
            <w:tcW w:w="1161" w:type="dxa"/>
            <w:noWrap/>
            <w:hideMark/>
          </w:tcPr>
          <w:p w14:paraId="66F0FBAE"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28</w:t>
            </w:r>
          </w:p>
        </w:tc>
        <w:tc>
          <w:tcPr>
            <w:tcW w:w="1161" w:type="dxa"/>
            <w:noWrap/>
            <w:hideMark/>
          </w:tcPr>
          <w:p w14:paraId="45F424D1"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44.9</w:t>
            </w:r>
          </w:p>
        </w:tc>
      </w:tr>
      <w:tr w:rsidR="006C6C1B" w:rsidRPr="00500ADF" w14:paraId="4DBB32A5" w14:textId="77777777">
        <w:trPr>
          <w:trHeight w:val="32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1015914B" w14:textId="77777777" w:rsidR="006C6C1B" w:rsidRPr="00500ADF" w:rsidRDefault="006C6C1B">
            <w:pPr>
              <w:pStyle w:val="NoSpacing"/>
            </w:pPr>
            <w:r w:rsidRPr="00500ADF">
              <w:t>treated women with syphilis</w:t>
            </w:r>
          </w:p>
        </w:tc>
        <w:tc>
          <w:tcPr>
            <w:tcW w:w="1160" w:type="dxa"/>
            <w:noWrap/>
            <w:hideMark/>
          </w:tcPr>
          <w:p w14:paraId="26739794"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13.9</w:t>
            </w:r>
          </w:p>
        </w:tc>
        <w:tc>
          <w:tcPr>
            <w:tcW w:w="1161" w:type="dxa"/>
            <w:noWrap/>
            <w:hideMark/>
          </w:tcPr>
          <w:p w14:paraId="3B8ADE7C"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8.2</w:t>
            </w:r>
          </w:p>
        </w:tc>
        <w:tc>
          <w:tcPr>
            <w:tcW w:w="1161" w:type="dxa"/>
            <w:noWrap/>
            <w:hideMark/>
          </w:tcPr>
          <w:p w14:paraId="59860D18"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21.9</w:t>
            </w:r>
          </w:p>
        </w:tc>
        <w:tc>
          <w:tcPr>
            <w:tcW w:w="1161" w:type="dxa"/>
            <w:noWrap/>
            <w:hideMark/>
          </w:tcPr>
          <w:p w14:paraId="06B12797" w14:textId="61A0DD01"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14</w:t>
            </w:r>
            <w:r>
              <w:t>%</w:t>
            </w:r>
          </w:p>
        </w:tc>
        <w:tc>
          <w:tcPr>
            <w:tcW w:w="1161" w:type="dxa"/>
            <w:noWrap/>
            <w:hideMark/>
          </w:tcPr>
          <w:p w14:paraId="55488579"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10.5</w:t>
            </w:r>
          </w:p>
        </w:tc>
        <w:tc>
          <w:tcPr>
            <w:tcW w:w="1161" w:type="dxa"/>
            <w:noWrap/>
            <w:hideMark/>
          </w:tcPr>
          <w:p w14:paraId="5A3566F2"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18.5</w:t>
            </w:r>
          </w:p>
        </w:tc>
      </w:tr>
      <w:tr w:rsidR="006C6C1B" w:rsidRPr="00500ADF" w14:paraId="1427B635" w14:textId="77777777">
        <w:trPr>
          <w:trHeight w:val="32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2192D0E4" w14:textId="77777777" w:rsidR="006C6C1B" w:rsidRPr="00500ADF" w:rsidRDefault="006C6C1B">
            <w:pPr>
              <w:pStyle w:val="NoSpacing"/>
            </w:pPr>
            <w:r w:rsidRPr="00500ADF">
              <w:t>first</w:t>
            </w:r>
          </w:p>
        </w:tc>
        <w:tc>
          <w:tcPr>
            <w:tcW w:w="1160" w:type="dxa"/>
            <w:noWrap/>
            <w:hideMark/>
          </w:tcPr>
          <w:p w14:paraId="1864725A"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8.2</w:t>
            </w:r>
          </w:p>
        </w:tc>
        <w:tc>
          <w:tcPr>
            <w:tcW w:w="1161" w:type="dxa"/>
            <w:noWrap/>
            <w:hideMark/>
          </w:tcPr>
          <w:p w14:paraId="6083B106"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5.4</w:t>
            </w:r>
          </w:p>
        </w:tc>
        <w:tc>
          <w:tcPr>
            <w:tcW w:w="1161" w:type="dxa"/>
            <w:noWrap/>
            <w:hideMark/>
          </w:tcPr>
          <w:p w14:paraId="372B1436"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9.4</w:t>
            </w:r>
          </w:p>
        </w:tc>
        <w:tc>
          <w:tcPr>
            <w:tcW w:w="1161" w:type="dxa"/>
            <w:noWrap/>
            <w:hideMark/>
          </w:tcPr>
          <w:p w14:paraId="0AB33E14" w14:textId="734B5B7B"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10.4%</w:t>
            </w:r>
          </w:p>
        </w:tc>
        <w:tc>
          <w:tcPr>
            <w:tcW w:w="1161" w:type="dxa"/>
            <w:noWrap/>
            <w:hideMark/>
          </w:tcPr>
          <w:p w14:paraId="19612C4E" w14:textId="77777777"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7.7</w:t>
            </w:r>
          </w:p>
        </w:tc>
        <w:tc>
          <w:tcPr>
            <w:tcW w:w="1161" w:type="dxa"/>
            <w:noWrap/>
            <w:hideMark/>
          </w:tcPr>
          <w:p w14:paraId="3FED782A" w14:textId="77777777"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14</w:t>
            </w:r>
          </w:p>
        </w:tc>
      </w:tr>
      <w:tr w:rsidR="006C6C1B" w:rsidRPr="00500ADF" w14:paraId="25E433C0" w14:textId="77777777">
        <w:trPr>
          <w:trHeight w:val="32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5285C5A7" w14:textId="77777777" w:rsidR="006C6C1B" w:rsidRPr="00500ADF" w:rsidRDefault="006C6C1B">
            <w:pPr>
              <w:pStyle w:val="NoSpacing"/>
            </w:pPr>
            <w:r w:rsidRPr="00500ADF">
              <w:t>second</w:t>
            </w:r>
          </w:p>
        </w:tc>
        <w:tc>
          <w:tcPr>
            <w:tcW w:w="1160" w:type="dxa"/>
            <w:noWrap/>
            <w:hideMark/>
          </w:tcPr>
          <w:p w14:paraId="70FC6C8F"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19.1</w:t>
            </w:r>
          </w:p>
        </w:tc>
        <w:tc>
          <w:tcPr>
            <w:tcW w:w="1161" w:type="dxa"/>
            <w:noWrap/>
            <w:hideMark/>
          </w:tcPr>
          <w:p w14:paraId="1EDDA270"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8.7</w:t>
            </w:r>
          </w:p>
        </w:tc>
        <w:tc>
          <w:tcPr>
            <w:tcW w:w="1161" w:type="dxa"/>
            <w:noWrap/>
            <w:hideMark/>
          </w:tcPr>
          <w:p w14:paraId="37AD5929"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27.8</w:t>
            </w:r>
          </w:p>
        </w:tc>
        <w:tc>
          <w:tcPr>
            <w:tcW w:w="1161" w:type="dxa"/>
            <w:noWrap/>
            <w:hideMark/>
          </w:tcPr>
          <w:p w14:paraId="104255C3" w14:textId="2D018202"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17.6%</w:t>
            </w:r>
          </w:p>
        </w:tc>
        <w:tc>
          <w:tcPr>
            <w:tcW w:w="1161" w:type="dxa"/>
            <w:noWrap/>
            <w:hideMark/>
          </w:tcPr>
          <w:p w14:paraId="5BE0C17A" w14:textId="77777777"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11.8</w:t>
            </w:r>
          </w:p>
        </w:tc>
        <w:tc>
          <w:tcPr>
            <w:tcW w:w="1161" w:type="dxa"/>
            <w:noWrap/>
            <w:hideMark/>
          </w:tcPr>
          <w:p w14:paraId="586B4288" w14:textId="77777777"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25.4</w:t>
            </w:r>
          </w:p>
        </w:tc>
      </w:tr>
      <w:tr w:rsidR="006C6C1B" w:rsidRPr="00500ADF" w14:paraId="0F6EC54B" w14:textId="77777777">
        <w:trPr>
          <w:trHeight w:val="320"/>
        </w:trPr>
        <w:tc>
          <w:tcPr>
            <w:cnfStyle w:val="001000000000" w:firstRow="0" w:lastRow="0" w:firstColumn="1" w:lastColumn="0" w:oddVBand="0" w:evenVBand="0" w:oddHBand="0" w:evenHBand="0" w:firstRowFirstColumn="0" w:firstRowLastColumn="0" w:lastRowFirstColumn="0" w:lastRowLastColumn="0"/>
            <w:tcW w:w="2395" w:type="dxa"/>
            <w:noWrap/>
            <w:hideMark/>
          </w:tcPr>
          <w:p w14:paraId="3EA20625" w14:textId="77777777" w:rsidR="006C6C1B" w:rsidRPr="00500ADF" w:rsidRDefault="006C6C1B">
            <w:pPr>
              <w:pStyle w:val="NoSpacing"/>
            </w:pPr>
            <w:r w:rsidRPr="00500ADF">
              <w:t>third</w:t>
            </w:r>
          </w:p>
        </w:tc>
        <w:tc>
          <w:tcPr>
            <w:tcW w:w="1160" w:type="dxa"/>
            <w:noWrap/>
            <w:hideMark/>
          </w:tcPr>
          <w:p w14:paraId="68D29886"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45</w:t>
            </w:r>
          </w:p>
        </w:tc>
        <w:tc>
          <w:tcPr>
            <w:tcW w:w="1161" w:type="dxa"/>
            <w:noWrap/>
            <w:hideMark/>
          </w:tcPr>
          <w:p w14:paraId="723239C6"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26.5</w:t>
            </w:r>
          </w:p>
        </w:tc>
        <w:tc>
          <w:tcPr>
            <w:tcW w:w="1161" w:type="dxa"/>
            <w:noWrap/>
            <w:hideMark/>
          </w:tcPr>
          <w:p w14:paraId="0BDF4CC1" w14:textId="77777777" w:rsidR="006C6C1B" w:rsidRPr="00500ADF" w:rsidRDefault="006C6C1B">
            <w:pPr>
              <w:pStyle w:val="NoSpacing"/>
              <w:cnfStyle w:val="000000000000" w:firstRow="0" w:lastRow="0" w:firstColumn="0" w:lastColumn="0" w:oddVBand="0" w:evenVBand="0" w:oddHBand="0" w:evenHBand="0" w:firstRowFirstColumn="0" w:firstRowLastColumn="0" w:lastRowFirstColumn="0" w:lastRowLastColumn="0"/>
            </w:pPr>
            <w:r w:rsidRPr="00500ADF">
              <w:t>60</w:t>
            </w:r>
          </w:p>
        </w:tc>
        <w:tc>
          <w:tcPr>
            <w:tcW w:w="1161" w:type="dxa"/>
            <w:noWrap/>
            <w:hideMark/>
          </w:tcPr>
          <w:p w14:paraId="10904A47" w14:textId="2DE5582D"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40.6%</w:t>
            </w:r>
          </w:p>
        </w:tc>
        <w:tc>
          <w:tcPr>
            <w:tcW w:w="1161" w:type="dxa"/>
            <w:noWrap/>
            <w:hideMark/>
          </w:tcPr>
          <w:p w14:paraId="0A7E482F" w14:textId="77777777"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31.3</w:t>
            </w:r>
          </w:p>
        </w:tc>
        <w:tc>
          <w:tcPr>
            <w:tcW w:w="1161" w:type="dxa"/>
            <w:noWrap/>
            <w:hideMark/>
          </w:tcPr>
          <w:p w14:paraId="29A3E401" w14:textId="77777777" w:rsidR="006C6C1B" w:rsidRPr="009E4CC8" w:rsidRDefault="006C6C1B">
            <w:pPr>
              <w:pStyle w:val="NoSpacing"/>
              <w:cnfStyle w:val="000000000000" w:firstRow="0" w:lastRow="0" w:firstColumn="0" w:lastColumn="0" w:oddVBand="0" w:evenVBand="0" w:oddHBand="0" w:evenHBand="0" w:firstRowFirstColumn="0" w:firstRowLastColumn="0" w:lastRowFirstColumn="0" w:lastRowLastColumn="0"/>
              <w:rPr>
                <w:highlight w:val="yellow"/>
              </w:rPr>
            </w:pPr>
            <w:r w:rsidRPr="009E4CC8">
              <w:rPr>
                <w:highlight w:val="yellow"/>
              </w:rPr>
              <w:t>50.7</w:t>
            </w:r>
          </w:p>
        </w:tc>
      </w:tr>
    </w:tbl>
    <w:p w14:paraId="71425FEF" w14:textId="5A4E22E6" w:rsidR="0004129C" w:rsidRDefault="00500ADF" w:rsidP="00831B02">
      <w:pPr>
        <w:spacing w:before="0" w:after="0"/>
        <w:ind w:left="540"/>
      </w:pPr>
      <w:r>
        <w:t xml:space="preserve"> </w:t>
      </w:r>
    </w:p>
    <w:p w14:paraId="58A9E81E" w14:textId="77777777" w:rsidR="00831B02" w:rsidRDefault="00831B02" w:rsidP="00831B02">
      <w:pPr>
        <w:spacing w:before="0" w:after="0"/>
        <w:ind w:left="540"/>
      </w:pPr>
    </w:p>
    <w:p w14:paraId="7AE8517F" w14:textId="3020C9A0" w:rsidR="00831B02" w:rsidRDefault="0058740D" w:rsidP="00460258">
      <w:pPr>
        <w:rPr>
          <w:b/>
          <w:bCs/>
        </w:rPr>
      </w:pPr>
      <w:r>
        <w:t>These estimates align with reported efficiency of sy</w:t>
      </w:r>
      <w:r w:rsidR="007E2FA1">
        <w:t xml:space="preserve">philis treatment by Hawkes, et al. (2013): </w:t>
      </w:r>
      <w:r w:rsidR="00831B02">
        <w:t xml:space="preserve">The odds of congenital </w:t>
      </w:r>
      <w:r w:rsidR="00831B02" w:rsidRPr="0098133A">
        <w:t xml:space="preserve">syphilis among infants born to mother receiving intervention (to include screening and treatment) in the third </w:t>
      </w:r>
      <w:r w:rsidR="00710CF9" w:rsidRPr="0098133A">
        <w:t>trimester</w:t>
      </w:r>
      <w:r w:rsidR="00831B02">
        <w:t xml:space="preserve"> compared to </w:t>
      </w:r>
      <w:r w:rsidR="00831B02" w:rsidRPr="0098133A">
        <w:t xml:space="preserve">first and second trimesters: </w:t>
      </w:r>
      <w:r w:rsidR="00831B02" w:rsidRPr="0058740D">
        <w:rPr>
          <w:b/>
          <w:bCs/>
          <w:u w:val="single"/>
        </w:rPr>
        <w:t>odds ratio 2.92,</w:t>
      </w:r>
      <w:r w:rsidR="00831B02" w:rsidRPr="00CD00DA">
        <w:t xml:space="preserve"> 95% CI [0.66, 12.87]</w:t>
      </w:r>
      <w:r w:rsidR="00831B02">
        <w:t>.</w:t>
      </w:r>
      <w:r w:rsidR="00831B02" w:rsidRPr="00505A78">
        <w:t>The overall odds ratio for any adverse outcome was 2.24 (95% CI 1.28, 3.93).</w:t>
      </w:r>
      <w:r w:rsidR="00831B02" w:rsidRPr="00CD00DA">
        <w:t xml:space="preserve"> </w:t>
      </w:r>
      <w:r w:rsidR="00831B02" w:rsidRPr="00CD00DA">
        <w:fldChar w:fldCharType="begin"/>
      </w:r>
      <w:r w:rsidR="00D55827">
        <w:instrText xml:space="preserve"> ADDIN EN.CITE &lt;EndNote&gt;&lt;Cite&gt;&lt;Author&gt;Hawkes&lt;/Author&gt;&lt;Year&gt;2013&lt;/Year&gt;&lt;RecNum&gt;1260&lt;/RecNum&gt;&lt;DisplayText&gt;&lt;style face="superscript"&gt;[35]&lt;/style&gt;&lt;/DisplayText&gt;&lt;record&gt;&lt;rec-number&gt;1260&lt;/rec-number&gt;&lt;foreign-keys&gt;&lt;key app="EN" db-id="xrzs0t9aq90fz3epr5zx0p99vxx0ftpxw0s0" timestamp="1740688240"&gt;1260&lt;/key&gt;&lt;/foreign-keys&gt;&lt;ref-type name="Journal Article"&gt;17&lt;/ref-type&gt;&lt;contributors&gt;&lt;authors&gt;&lt;author&gt;Hawkes, Sarah J&lt;/author&gt;&lt;author&gt;Gomez, Gabriela B&lt;/author&gt;&lt;author&gt;Broutet, Nathalie&lt;/author&gt;&lt;/authors&gt;&lt;/contributors&gt;&lt;titles&gt;&lt;title&gt;Early antenatal care: does it make a difference to outcomes of pregnancy associated with syphilis? A systematic review and meta-analysis&lt;/title&gt;&lt;secondary-title&gt;PloS one&lt;/secondary-title&gt;&lt;/titles&gt;&lt;periodical&gt;&lt;full-title&gt;PLoS One&lt;/full-title&gt;&lt;/periodical&gt;&lt;pages&gt;e56713&lt;/pages&gt;&lt;volume&gt;8&lt;/volume&gt;&lt;number&gt;2&lt;/number&gt;&lt;dates&gt;&lt;year&gt;2013&lt;/year&gt;&lt;/dates&gt;&lt;isbn&gt;1932-6203&lt;/isbn&gt;&lt;urls&gt;&lt;/urls&gt;&lt;/record&gt;&lt;/Cite&gt;&lt;/EndNote&gt;</w:instrText>
      </w:r>
      <w:r w:rsidR="00831B02" w:rsidRPr="00CD00DA">
        <w:fldChar w:fldCharType="separate"/>
      </w:r>
      <w:r w:rsidR="00D55827" w:rsidRPr="00D55827">
        <w:rPr>
          <w:noProof/>
          <w:vertAlign w:val="superscript"/>
        </w:rPr>
        <w:t>[35]</w:t>
      </w:r>
      <w:r w:rsidR="00831B02" w:rsidRPr="00CD00DA">
        <w:fldChar w:fldCharType="end"/>
      </w:r>
    </w:p>
    <w:p w14:paraId="29B3BEA5" w14:textId="77777777" w:rsidR="00831B02" w:rsidRPr="00831B02" w:rsidRDefault="00831B02" w:rsidP="00831B02">
      <w:pPr>
        <w:spacing w:before="0" w:after="0"/>
        <w:ind w:left="540"/>
        <w:rPr>
          <w:b/>
          <w:bCs/>
        </w:rPr>
      </w:pPr>
    </w:p>
    <w:p w14:paraId="6803FA28" w14:textId="2DCACFA5" w:rsidR="0004129C" w:rsidRDefault="00525B8B" w:rsidP="00F254F6">
      <w:pPr>
        <w:pStyle w:val="Heading3"/>
      </w:pPr>
      <w:r>
        <w:t xml:space="preserve"> </w:t>
      </w:r>
      <w:r w:rsidR="005C4B5E">
        <w:t>Adequate treatment</w:t>
      </w:r>
    </w:p>
    <w:p w14:paraId="3A8AD5DB" w14:textId="6FD287BB" w:rsidR="003E0ED0" w:rsidRDefault="003E0ED0">
      <w:pPr>
        <w:pStyle w:val="ListParagraph"/>
        <w:numPr>
          <w:ilvl w:val="0"/>
          <w:numId w:val="17"/>
        </w:numPr>
      </w:pPr>
      <w:r w:rsidRPr="003E0ED0">
        <w:t>Six jurisdictions that participated in SET-NET conducted enhanced surveillance</w:t>
      </w:r>
      <w:r>
        <w:t xml:space="preserve"> </w:t>
      </w:r>
      <w:r w:rsidRPr="003E0ED0">
        <w:t>among people with syphilis during pregnancy based on</w:t>
      </w:r>
      <w:r>
        <w:t xml:space="preserve"> </w:t>
      </w:r>
      <w:r w:rsidRPr="003E0ED0">
        <w:t>case investigations, medical records, and linkage of</w:t>
      </w:r>
      <w:r>
        <w:t xml:space="preserve"> </w:t>
      </w:r>
      <w:r w:rsidRPr="003E0ED0">
        <w:t>laboratory data with vital records</w:t>
      </w:r>
      <w:r w:rsidR="00B465EE">
        <w:t xml:space="preserve"> </w:t>
      </w:r>
      <w:r w:rsidR="00B465EE">
        <w:fldChar w:fldCharType="begin"/>
      </w:r>
      <w:r w:rsidR="00D55827">
        <w:instrText xml:space="preserve"> ADDIN EN.CITE &lt;EndNote&gt;&lt;Cite&gt;&lt;Author&gt;Tannis&lt;/Author&gt;&lt;Year&gt;2022&lt;/Year&gt;&lt;RecNum&gt;1278&lt;/RecNum&gt;&lt;DisplayText&gt;&lt;style face="superscript"&gt;[36]&lt;/style&gt;&lt;/DisplayText&gt;&lt;record&gt;&lt;rec-number&gt;1278&lt;/rec-number&gt;&lt;foreign-keys&gt;&lt;key app="EN" db-id="xrzs0t9aq90fz3epr5zx0p99vxx0ftpxw0s0" timestamp="1741380432"&gt;1278&lt;/key&gt;&lt;/foreign-keys&gt;&lt;ref-type name="Journal Article"&gt;17&lt;/ref-type&gt;&lt;contributors&gt;&lt;authors&gt;&lt;author&gt;Tannis, Ayzsa&lt;/author&gt;&lt;author&gt;Miele, Kathryn&lt;/author&gt;&lt;author&gt;Carlson, Jeffrey M&lt;/author&gt;&lt;author&gt;O&amp;apos;Callaghan, Kevin P&lt;/author&gt;&lt;author&gt;Woodworth, Kate R&lt;/author&gt;&lt;author&gt;Anderson, Breanne&lt;/author&gt;&lt;author&gt;Praag, Aisha&lt;/author&gt;&lt;author&gt;Pulliam, Kourtney&lt;/author&gt;&lt;author&gt;Coppola, Nicole&lt;/author&gt;&lt;author&gt;Mbotha, Deborah&lt;/author&gt;&lt;/authors&gt;&lt;/contributors&gt;&lt;titles&gt;&lt;title&gt;Syphilis treatment among people who are pregnant in six US states, 2018–2021&lt;/title&gt;&lt;secondary-title&gt;Obstetrics &amp;amp; Gynecology&lt;/secondary-title&gt;&lt;/titles&gt;&lt;periodical&gt;&lt;full-title&gt;Obstetrics &amp;amp; Gynecology&lt;/full-title&gt;&lt;/periodical&gt;&lt;pages&gt;10.1097&lt;/pages&gt;&lt;dates&gt;&lt;year&gt;2022&lt;/year&gt;&lt;/dates&gt;&lt;isbn&gt;0029-7844&lt;/isbn&gt;&lt;urls&gt;&lt;/urls&gt;&lt;/record&gt;&lt;/Cite&gt;&lt;/EndNote&gt;</w:instrText>
      </w:r>
      <w:r w:rsidR="00B465EE">
        <w:fldChar w:fldCharType="separate"/>
      </w:r>
      <w:r w:rsidR="00D55827" w:rsidRPr="00D55827">
        <w:rPr>
          <w:noProof/>
          <w:vertAlign w:val="superscript"/>
        </w:rPr>
        <w:t>[36]</w:t>
      </w:r>
      <w:r w:rsidR="00B465EE">
        <w:fldChar w:fldCharType="end"/>
      </w:r>
    </w:p>
    <w:p w14:paraId="2AE98162" w14:textId="39ED7D8D" w:rsidR="005C4B5E" w:rsidRDefault="005C4B5E">
      <w:pPr>
        <w:pStyle w:val="ListParagraph"/>
        <w:numPr>
          <w:ilvl w:val="0"/>
          <w:numId w:val="17"/>
        </w:numPr>
      </w:pPr>
      <w:r>
        <w:t xml:space="preserve">Inadequate treatment identified as: </w:t>
      </w:r>
      <w:r w:rsidRPr="005C4B5E">
        <w:t>1) treatment other than benzathine</w:t>
      </w:r>
      <w:r>
        <w:t xml:space="preserve"> </w:t>
      </w:r>
      <w:r w:rsidRPr="005C4B5E">
        <w:t>penicillin G, 2) treatment initiated less than 30 days</w:t>
      </w:r>
      <w:r>
        <w:t xml:space="preserve"> </w:t>
      </w:r>
      <w:r w:rsidRPr="005C4B5E">
        <w:t>before pregnancy outcome, 3) receipt of fewer than three</w:t>
      </w:r>
      <w:r>
        <w:t xml:space="preserve"> </w:t>
      </w:r>
      <w:r w:rsidRPr="005C4B5E">
        <w:t>doses (for late latent or unknown syphilis only), and 4)</w:t>
      </w:r>
      <w:r>
        <w:t xml:space="preserve"> </w:t>
      </w:r>
      <w:r w:rsidRPr="005C4B5E">
        <w:t>doses outside of the recommended dosing interval</w:t>
      </w:r>
    </w:p>
    <w:p w14:paraId="3F470B13" w14:textId="09D84849" w:rsidR="00B92F69" w:rsidRDefault="00B92F69">
      <w:pPr>
        <w:pStyle w:val="ListParagraph"/>
        <w:numPr>
          <w:ilvl w:val="0"/>
          <w:numId w:val="17"/>
        </w:numPr>
      </w:pPr>
      <w:r>
        <w:t xml:space="preserve">Results: </w:t>
      </w:r>
    </w:p>
    <w:p w14:paraId="14F3C750" w14:textId="316FCFBF" w:rsidR="00B92F69" w:rsidRPr="00C656D0" w:rsidRDefault="00B92F69">
      <w:pPr>
        <w:pStyle w:val="ListParagraph"/>
        <w:numPr>
          <w:ilvl w:val="1"/>
          <w:numId w:val="17"/>
        </w:numPr>
      </w:pPr>
      <w:r w:rsidRPr="00B92F69">
        <w:rPr>
          <w:i/>
          <w:iCs/>
        </w:rPr>
        <w:t xml:space="preserve">As of September 15, 2023, of 1,476 people with syphilis during pregnancy, 855 (57.9%) were </w:t>
      </w:r>
      <w:r>
        <w:rPr>
          <w:i/>
          <w:iCs/>
        </w:rPr>
        <w:t xml:space="preserve"> a</w:t>
      </w:r>
      <w:r w:rsidRPr="00B92F69">
        <w:rPr>
          <w:i/>
          <w:iCs/>
        </w:rPr>
        <w:t>dequately treated and 621 (42.1%) were inadequately</w:t>
      </w:r>
      <w:r>
        <w:rPr>
          <w:i/>
          <w:iCs/>
        </w:rPr>
        <w:t xml:space="preserve"> </w:t>
      </w:r>
      <w:r w:rsidRPr="00B92F69">
        <w:rPr>
          <w:i/>
          <w:iCs/>
        </w:rPr>
        <w:t>treated or not treated.</w:t>
      </w:r>
    </w:p>
    <w:p w14:paraId="2E435ADA" w14:textId="6E182DF3" w:rsidR="00C656D0" w:rsidRPr="00BF79F1" w:rsidRDefault="00C656D0">
      <w:pPr>
        <w:pStyle w:val="ListParagraph"/>
        <w:numPr>
          <w:ilvl w:val="1"/>
          <w:numId w:val="17"/>
        </w:numPr>
      </w:pPr>
      <w:r w:rsidRPr="00C656D0">
        <w:rPr>
          <w:i/>
          <w:iCs/>
        </w:rPr>
        <w:t xml:space="preserve">Among pregnant people who received timely prenatal care (n=1,143), </w:t>
      </w:r>
      <w:r w:rsidRPr="00C656D0">
        <w:rPr>
          <w:b/>
          <w:bCs/>
          <w:i/>
          <w:iCs/>
          <w:highlight w:val="yellow"/>
        </w:rPr>
        <w:t>32.1% did not receive adequate treatment</w:t>
      </w:r>
      <w:r w:rsidRPr="00C656D0">
        <w:rPr>
          <w:i/>
          <w:iCs/>
        </w:rPr>
        <w:t>, 17.3% received inadequate treatment, and 14.8% did not receive treatment during</w:t>
      </w:r>
      <w:r>
        <w:rPr>
          <w:i/>
          <w:iCs/>
        </w:rPr>
        <w:t xml:space="preserve"> </w:t>
      </w:r>
      <w:r w:rsidRPr="00C656D0">
        <w:rPr>
          <w:i/>
          <w:iCs/>
        </w:rPr>
        <w:t>pregnancy.</w:t>
      </w:r>
    </w:p>
    <w:p w14:paraId="54866F67" w14:textId="28BB719B" w:rsidR="00BF79F1" w:rsidRDefault="00BF79F1">
      <w:pPr>
        <w:pStyle w:val="ListParagraph"/>
        <w:numPr>
          <w:ilvl w:val="1"/>
          <w:numId w:val="17"/>
        </w:numPr>
      </w:pPr>
      <w:r w:rsidRPr="00BF79F1">
        <w:rPr>
          <w:i/>
          <w:iCs/>
        </w:rPr>
        <w:lastRenderedPageBreak/>
        <w:t>The most common reasons for inadequate treatment among those with timely prenatal care were</w:t>
      </w:r>
      <w:r>
        <w:rPr>
          <w:i/>
          <w:iCs/>
        </w:rPr>
        <w:t xml:space="preserve"> </w:t>
      </w:r>
      <w:r w:rsidRPr="00BF79F1">
        <w:rPr>
          <w:i/>
          <w:iCs/>
        </w:rPr>
        <w:t>treatment initiation less than 30 days before pregnancy outcome (57.0%, despite receiving timely prenatal care), receiving fewer than three doses for those diagnosed with late latent or unknown syphilis (39.4%), and receiving doses more than 9 days apart (31.3%; data not shown</w:t>
      </w:r>
      <w:r w:rsidR="00460258">
        <w:rPr>
          <w:i/>
          <w:iCs/>
        </w:rPr>
        <w:t>)</w:t>
      </w:r>
    </w:p>
    <w:p w14:paraId="7B7B64F5" w14:textId="77777777" w:rsidR="00460258" w:rsidRPr="005E5A7D" w:rsidRDefault="00460258" w:rsidP="00F254F6">
      <w:pPr>
        <w:pStyle w:val="Heading3"/>
      </w:pPr>
      <w:r w:rsidRPr="005E5A7D">
        <w:t>Success of therapy:</w:t>
      </w:r>
    </w:p>
    <w:p w14:paraId="47DD04B0" w14:textId="3B04E6C0" w:rsidR="00460258" w:rsidRDefault="00460258">
      <w:pPr>
        <w:pStyle w:val="ListParagraph"/>
        <w:numPr>
          <w:ilvl w:val="0"/>
          <w:numId w:val="12"/>
        </w:numPr>
        <w:spacing w:before="0" w:after="0"/>
      </w:pPr>
      <w:r w:rsidRPr="005E5A7D">
        <w:t>Additionally, maternal treatment of perinatal syphilis with penicillin (single IM dose for primary/secondary/early latent syphilis and three weekly doses for latent/tertiary syphilis) is considered adequate if the mother initiates (i.e., receives one dose) treatment at least 30 days before delivery</w:t>
      </w:r>
      <w:r>
        <w:t xml:space="preserve"> </w:t>
      </w:r>
      <w:r>
        <w:fldChar w:fldCharType="begin"/>
      </w:r>
      <w:r w:rsidR="00D55827">
        <w:instrText xml:space="preserve"> ADDIN EN.CITE &lt;EndNote&gt;&lt;Cite&gt;&lt;Author&gt;Workowski&lt;/Author&gt;&lt;Year&gt;2021&lt;/Year&gt;&lt;RecNum&gt;1261&lt;/RecNum&gt;&lt;DisplayText&gt;&lt;style face="superscript"&gt;[37]&lt;/style&gt;&lt;/DisplayText&gt;&lt;record&gt;&lt;rec-number&gt;1261&lt;/rec-number&gt;&lt;foreign-keys&gt;&lt;key app="EN" db-id="xrzs0t9aq90fz3epr5zx0p99vxx0ftpxw0s0" timestamp="1740688765"&gt;1261&lt;/key&gt;&lt;/foreign-keys&gt;&lt;ref-type name="Journal Article"&gt;17&lt;/ref-type&gt;&lt;contributors&gt;&lt;authors&gt;&lt;author&gt;Workowski, Kimberly A&lt;/author&gt;&lt;/authors&gt;&lt;/contributors&gt;&lt;titles&gt;&lt;title&gt;Sexually transmitted infections treatment guidelines, 2021&lt;/title&gt;&lt;secondary-title&gt;MMWR. Recommendations and Reports&lt;/secondary-title&gt;&lt;/titles&gt;&lt;periodical&gt;&lt;full-title&gt;MMWR. Recommendations and Reports&lt;/full-title&gt;&lt;/periodical&gt;&lt;volume&gt;70&lt;/volume&gt;&lt;dates&gt;&lt;year&gt;2021&lt;/year&gt;&lt;/dates&gt;&lt;urls&gt;&lt;/urls&gt;&lt;/record&gt;&lt;/Cite&gt;&lt;/EndNote&gt;</w:instrText>
      </w:r>
      <w:r>
        <w:fldChar w:fldCharType="separate"/>
      </w:r>
      <w:r w:rsidR="00D55827" w:rsidRPr="00D55827">
        <w:rPr>
          <w:noProof/>
          <w:vertAlign w:val="superscript"/>
        </w:rPr>
        <w:t>[37]</w:t>
      </w:r>
      <w:r>
        <w:fldChar w:fldCharType="end"/>
      </w:r>
      <w:r>
        <w:t xml:space="preserve">. </w:t>
      </w:r>
    </w:p>
    <w:p w14:paraId="0509AD2E" w14:textId="4208FFE7" w:rsidR="00460258" w:rsidRDefault="00460258">
      <w:pPr>
        <w:pStyle w:val="ListParagraph"/>
        <w:numPr>
          <w:ilvl w:val="0"/>
          <w:numId w:val="12"/>
        </w:numPr>
        <w:spacing w:before="0" w:after="0"/>
      </w:pPr>
      <w:r w:rsidRPr="005E5A7D">
        <w:t>The success of therapy in preventing congenital syphilis was as follows: primary syphilis, 27 of 27; secondary syphilis, 71 of 75; early latent syphilis, 100 of 102; and late latent syphilis, 136 of 136. The success rate for all stages of syphilis was 334 of 340 (98.2%). </w:t>
      </w:r>
      <w:r>
        <w:fldChar w:fldCharType="begin"/>
      </w:r>
      <w:r w:rsidR="00525C74">
        <w:instrText xml:space="preserve"> ADDIN EN.CITE &lt;EndNote&gt;&lt;Cite&gt;&lt;Author&gt;Alexander&lt;/Author&gt;&lt;Year&gt;1999&lt;/Year&gt;&lt;RecNum&gt;2501&lt;/RecNum&gt;&lt;DisplayText&gt;&lt;style face="superscript"&gt;[19]&lt;/style&gt;&lt;/DisplayText&gt;&lt;record&gt;&lt;rec-number&gt;2501&lt;/rec-number&gt;&lt;foreign-keys&gt;&lt;key app="EN" db-id="xrzs0t9aq90fz3epr5zx0p99vxx0ftpxw0s0" timestamp="1778531040"&gt;2501&lt;/key&gt;&lt;/foreign-keys&gt;&lt;ref-type name="Journal Article"&gt;17&lt;/ref-type&gt;&lt;contributors&gt;&lt;authors&gt;&lt;author&gt;Alexander, James M&lt;/author&gt;&lt;author&gt;Sheffield, Jeanne S&lt;/author&gt;&lt;author&gt;Sanchez, Pablo J&lt;/author&gt;&lt;author&gt;Mayfield, John&lt;/author&gt;&lt;author&gt;Wendel Jr, George D&lt;/author&gt;&lt;/authors&gt;&lt;/contributors&gt;&lt;titles&gt;&lt;title&gt;Efficacy of treatment for syphilis in pregnancy&lt;/title&gt;&lt;secondary-title&gt;Obstetrics &amp;amp; Gynecology&lt;/secondary-title&gt;&lt;/titles&gt;&lt;periodical&gt;&lt;full-title&gt;Obstetrics &amp;amp; Gynecology&lt;/full-title&gt;&lt;/periodical&gt;&lt;pages&gt;5-8&lt;/pages&gt;&lt;volume&gt;93&lt;/volume&gt;&lt;number&gt;1&lt;/number&gt;&lt;dates&gt;&lt;year&gt;1999&lt;/year&gt;&lt;/dates&gt;&lt;isbn&gt;0029-7844&lt;/isbn&gt;&lt;urls&gt;&lt;/urls&gt;&lt;/record&gt;&lt;/Cite&gt;&lt;/EndNote&gt;</w:instrText>
      </w:r>
      <w:r>
        <w:fldChar w:fldCharType="separate"/>
      </w:r>
      <w:r w:rsidR="001D685B" w:rsidRPr="001D685B">
        <w:rPr>
          <w:noProof/>
          <w:vertAlign w:val="superscript"/>
        </w:rPr>
        <w:t>[19]</w:t>
      </w:r>
      <w:r>
        <w:fldChar w:fldCharType="end"/>
      </w:r>
      <w:r>
        <w:t xml:space="preserve"> </w:t>
      </w:r>
    </w:p>
    <w:p w14:paraId="3418D662" w14:textId="77777777" w:rsidR="00075685" w:rsidRPr="009A65AE" w:rsidRDefault="00075685">
      <w:pPr>
        <w:spacing w:before="0" w:after="0"/>
        <w:rPr>
          <w:rFonts w:cstheme="minorBidi"/>
          <w:szCs w:val="20"/>
        </w:rPr>
      </w:pPr>
      <w:r w:rsidRPr="009A65AE">
        <w:rPr>
          <w:rFonts w:cstheme="minorBidi"/>
          <w:szCs w:val="20"/>
        </w:rPr>
        <w:br w:type="page"/>
      </w:r>
    </w:p>
    <w:p w14:paraId="738F6D46" w14:textId="77777777" w:rsidR="000A1771" w:rsidRDefault="000A1771" w:rsidP="005840FB">
      <w:pPr>
        <w:rPr>
          <w:rFonts w:cstheme="minorBidi"/>
          <w:szCs w:val="20"/>
        </w:rPr>
      </w:pPr>
    </w:p>
    <w:p w14:paraId="4797AC5A" w14:textId="77777777" w:rsidR="00E20F8B" w:rsidRPr="00014B65" w:rsidRDefault="00E20F8B" w:rsidP="00E20F8B">
      <w:pPr>
        <w:jc w:val="both"/>
        <w:rPr>
          <w:rFonts w:cs="Calibri"/>
          <w:szCs w:val="20"/>
        </w:rPr>
      </w:pPr>
    </w:p>
    <w:p w14:paraId="1CBE8D61" w14:textId="50F9B561" w:rsidR="0083020C" w:rsidRDefault="0083020C" w:rsidP="009411E3">
      <w:pPr>
        <w:pStyle w:val="Heading1"/>
      </w:pPr>
      <w:r>
        <w:t>Diagnosis Pathways</w:t>
      </w:r>
    </w:p>
    <w:p w14:paraId="554277D0" w14:textId="77777777" w:rsidR="0083020C" w:rsidRDefault="0083020C" w:rsidP="0083020C">
      <w:pPr>
        <w:pStyle w:val="Heading2"/>
      </w:pPr>
      <w:r>
        <w:t>Symptomatic Syphilis Testing</w:t>
      </w:r>
    </w:p>
    <w:p w14:paraId="71FB3B87" w14:textId="77777777" w:rsidR="0083020C" w:rsidRPr="00C94DC7" w:rsidRDefault="0083020C" w:rsidP="0083020C">
      <w:pPr>
        <w:cnfStyle w:val="000000100000" w:firstRow="0" w:lastRow="0" w:firstColumn="0" w:lastColumn="0" w:oddVBand="0" w:evenVBand="0" w:oddHBand="1" w:evenHBand="0" w:firstRowFirstColumn="0" w:firstRowLastColumn="0" w:lastRowFirstColumn="0" w:lastRowLastColumn="0"/>
      </w:pPr>
      <w:r w:rsidRPr="00C94DC7">
        <w:t>One pathway to diagnosis in the model is symptom-driven testing, which occurs when individuals with symptomatic syphilis seek care because of their symptoms and receive a positive test result. We assume that a proportion of infections in the primary and secondary stages are symptomatic.</w:t>
      </w:r>
    </w:p>
    <w:p w14:paraId="4E27A97F" w14:textId="77777777" w:rsidR="0083020C" w:rsidRPr="00C94DC7" w:rsidRDefault="0083020C" w:rsidP="0083020C">
      <w:pPr>
        <w:cnfStyle w:val="000000100000" w:firstRow="0" w:lastRow="0" w:firstColumn="0" w:lastColumn="0" w:oddVBand="0" w:evenVBand="0" w:oddHBand="1" w:evenHBand="0" w:firstRowFirstColumn="0" w:firstRowLastColumn="0" w:lastRowFirstColumn="0" w:lastRowLastColumn="0"/>
      </w:pPr>
      <w:r w:rsidRPr="00C94DC7">
        <w:t>The likelihood of symptomatic presentation depends in part on the anatomical site of infection, which varies by sex and sexual behavior. In heterosexual men, primary chancres most commonly occur on the penis; in MSM, chancres more often occur at less visible sites, including the rectum, anal canal, and oral cavity. In women, primary chancres are frequently located on the labia or cervix. Because chancres are typically painless and may occur in inconspicuous locations, infections in women and MSM may be less likely to be recognized and may remain undiagnosed until later stages.</w:t>
      </w:r>
    </w:p>
    <w:p w14:paraId="629E45ED" w14:textId="31C6C7DB" w:rsidR="0083020C" w:rsidRPr="00C31505" w:rsidRDefault="0083020C" w:rsidP="0083020C">
      <w:pPr>
        <w:pStyle w:val="NoSpacing"/>
        <w:cnfStyle w:val="000000100000" w:firstRow="0" w:lastRow="0" w:firstColumn="0" w:lastColumn="0" w:oddVBand="0" w:evenVBand="0" w:oddHBand="1" w:evenHBand="0" w:firstRowFirstColumn="0" w:firstRowLastColumn="0" w:lastRowFirstColumn="0" w:lastRowLastColumn="0"/>
        <w:rPr>
          <w:rFonts w:cstheme="minorBidi"/>
          <w:color w:val="auto"/>
          <w:sz w:val="22"/>
          <w:szCs w:val="20"/>
        </w:rPr>
      </w:pPr>
      <w:r w:rsidRPr="006672FB">
        <w:rPr>
          <w:rFonts w:cstheme="minorBidi"/>
          <w:szCs w:val="20"/>
        </w:rPr>
        <w:t xml:space="preserve">Data on the true proportion of symptomatic cases and care-seeking among those symptomatic are limited. We therefore </w:t>
      </w:r>
      <w:r>
        <w:rPr>
          <w:rFonts w:cstheme="minorBidi"/>
          <w:szCs w:val="20"/>
        </w:rPr>
        <w:t>estimated</w:t>
      </w:r>
      <w:r w:rsidRPr="006672FB">
        <w:rPr>
          <w:rFonts w:cstheme="minorBidi"/>
          <w:szCs w:val="20"/>
        </w:rPr>
        <w:t xml:space="preserve"> symptomatic presentation using available data on MSM</w:t>
      </w:r>
      <w:r>
        <w:rPr>
          <w:rFonts w:cstheme="minorBidi"/>
          <w:szCs w:val="20"/>
        </w:rPr>
        <w:t xml:space="preserve"> (below)</w:t>
      </w:r>
      <w:r w:rsidRPr="006672FB">
        <w:rPr>
          <w:rFonts w:cstheme="minorBidi"/>
          <w:szCs w:val="20"/>
        </w:rPr>
        <w:t xml:space="preserve"> and applied simple ratios across groups</w:t>
      </w:r>
      <w:r>
        <w:rPr>
          <w:rFonts w:cstheme="minorBidi"/>
          <w:szCs w:val="20"/>
        </w:rPr>
        <w:t xml:space="preserve"> (</w:t>
      </w:r>
      <w:r w:rsidRPr="00C31505">
        <w:rPr>
          <w:rFonts w:cstheme="minorBidi"/>
          <w:b/>
          <w:bCs/>
          <w:szCs w:val="20"/>
        </w:rPr>
        <w:t>Table1</w:t>
      </w:r>
      <w:r>
        <w:rPr>
          <w:rFonts w:cstheme="minorBidi"/>
          <w:szCs w:val="20"/>
        </w:rPr>
        <w:t>)</w:t>
      </w:r>
      <w:r w:rsidRPr="006672FB">
        <w:rPr>
          <w:rFonts w:cstheme="minorBidi"/>
          <w:szCs w:val="20"/>
        </w:rPr>
        <w:t>. Specifically, we assumed that 25% (range 20–29%) of incident primary infections in MSM are symptomatic</w:t>
      </w:r>
      <w:r>
        <w:rPr>
          <w:rFonts w:cstheme="minorBidi"/>
          <w:szCs w:val="20"/>
        </w:rPr>
        <w:t>.</w:t>
      </w:r>
      <w:r w:rsidRPr="001B116A">
        <w:rPr>
          <w:rFonts w:asciiTheme="minorBidi" w:hAnsiTheme="minorBidi" w:cstheme="minorBidi"/>
          <w:color w:val="auto"/>
          <w:sz w:val="22"/>
          <w:szCs w:val="20"/>
        </w:rPr>
        <w:fldChar w:fldCharType="begin"/>
      </w:r>
      <w:r>
        <w:rPr>
          <w:rFonts w:asciiTheme="minorBidi" w:hAnsiTheme="minorBidi" w:cstheme="minorBidi"/>
          <w:color w:val="auto"/>
          <w:sz w:val="22"/>
          <w:szCs w:val="20"/>
        </w:rPr>
        <w:instrText xml:space="preserve"> ADDIN EN.CITE &lt;EndNote&gt;&lt;Cite&gt;&lt;Author&gt;Peel&lt;/Author&gt;&lt;Year&gt;2021&lt;/Year&gt;&lt;RecNum&gt;1247&lt;/RecNum&gt;&lt;DisplayText&gt;&lt;style face="superscript"&gt;[9]&lt;/style&gt;&lt;/DisplayText&gt;&lt;record&gt;&lt;rec-number&gt;1247&lt;/rec-number&gt;&lt;foreign-keys&gt;&lt;key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1B116A">
        <w:rPr>
          <w:rFonts w:asciiTheme="minorBidi" w:hAnsiTheme="minorBidi" w:cstheme="minorBidi"/>
          <w:color w:val="auto"/>
          <w:sz w:val="22"/>
          <w:szCs w:val="20"/>
        </w:rPr>
        <w:fldChar w:fldCharType="separate"/>
      </w:r>
      <w:r w:rsidRPr="0083020C">
        <w:rPr>
          <w:rFonts w:cstheme="minorBidi"/>
          <w:noProof/>
          <w:szCs w:val="20"/>
          <w:vertAlign w:val="superscript"/>
        </w:rPr>
        <w:t>[9]</w:t>
      </w:r>
      <w:r w:rsidRPr="001B116A">
        <w:rPr>
          <w:rFonts w:asciiTheme="minorBidi" w:hAnsiTheme="minorBidi" w:cstheme="minorBidi"/>
          <w:color w:val="auto"/>
          <w:sz w:val="22"/>
          <w:szCs w:val="20"/>
        </w:rPr>
        <w:fldChar w:fldCharType="end"/>
      </w:r>
      <w:r w:rsidRPr="006672FB">
        <w:rPr>
          <w:rFonts w:cstheme="minorBidi"/>
          <w:szCs w:val="20"/>
        </w:rPr>
        <w:t xml:space="preserve"> For simplicity, we applied the same proportion to heterosexual men and assumed 66% of that proportion in women</w:t>
      </w:r>
      <w:r>
        <w:rPr>
          <w:rFonts w:cstheme="minorBidi"/>
          <w:szCs w:val="20"/>
        </w:rPr>
        <w:t>.</w:t>
      </w:r>
      <w:r w:rsidRPr="001B116A">
        <w:rPr>
          <w:rFonts w:cstheme="minorBidi"/>
          <w:szCs w:val="20"/>
        </w:rPr>
        <w:fldChar w:fldCharType="begin"/>
      </w:r>
      <w:r>
        <w:rPr>
          <w:rFonts w:cstheme="minorBidi"/>
          <w:szCs w:val="20"/>
        </w:rPr>
        <w:instrText xml:space="preserve"> ADDIN EN.CITE &lt;EndNote&gt;&lt;Cite&gt;&lt;Author&gt;Berzkalns&lt;/Author&gt;&lt;Year&gt;2023&lt;/Year&gt;&lt;RecNum&gt;2604&lt;/RecNum&gt;&lt;DisplayText&gt;&lt;style face="superscript"&gt;[27]&lt;/style&gt;&lt;/DisplayText&gt;&lt;record&gt;&lt;rec-number&gt;2604&lt;/rec-number&gt;&lt;foreign-keys&gt;&lt;key app="EN" db-id="xrzs0t9aq90fz3epr5zx0p99vxx0ftpxw0s0" timestamp="1778597333"&gt;2604&lt;/key&gt;&lt;/foreign-keys&gt;&lt;ref-type name="Conference Proceedings"&gt;10&lt;/ref-type&gt;&lt;contributors&gt;&lt;authors&gt;&lt;author&gt;Berzkalns, Anna&lt;/author&gt;&lt;author&gt;Ramchandani, Meena S&lt;/author&gt;&lt;author&gt;Cannon, Chase A&lt;/author&gt;&lt;author&gt;Kerani, Roxanne P&lt;/author&gt;&lt;author&gt;Dombrowski, Julie C&lt;/author&gt;&lt;author&gt;Golden, Matthew R&lt;/author&gt;&lt;/authors&gt;&lt;/contributors&gt;&lt;titles&gt;&lt;title&gt;The syphilis epidemic among heterosexuals is accelerating: evidence from King County, Washington&lt;/title&gt;&lt;secondary-title&gt;Open Forum Infectious Diseases&lt;/secondary-title&gt;&lt;/titles&gt;&lt;periodical&gt;&lt;full-title&gt;Open Forum Infectious Diseases&lt;/full-title&gt;&lt;/periodical&gt;&lt;pages&gt;ofad481&lt;/pages&gt;&lt;volume&gt;10&lt;/volume&gt;&lt;number&gt;10&lt;/number&gt;&lt;dates&gt;&lt;year&gt;2023&lt;/year&gt;&lt;/dates&gt;&lt;publisher&gt;Oxford University Press US&lt;/publisher&gt;&lt;isbn&gt;2328-8957&lt;/isbn&gt;&lt;urls&gt;&lt;/urls&gt;&lt;/record&gt;&lt;/Cite&gt;&lt;/EndNote&gt;</w:instrText>
      </w:r>
      <w:r w:rsidRPr="001B116A">
        <w:rPr>
          <w:rFonts w:cstheme="minorBidi"/>
          <w:szCs w:val="20"/>
        </w:rPr>
        <w:fldChar w:fldCharType="separate"/>
      </w:r>
      <w:r w:rsidRPr="0083020C">
        <w:rPr>
          <w:rFonts w:cstheme="minorBidi"/>
          <w:noProof/>
          <w:szCs w:val="20"/>
          <w:vertAlign w:val="superscript"/>
        </w:rPr>
        <w:t>[27]</w:t>
      </w:r>
      <w:r w:rsidRPr="001B116A">
        <w:rPr>
          <w:rFonts w:cstheme="minorBidi"/>
          <w:szCs w:val="20"/>
        </w:rPr>
        <w:fldChar w:fldCharType="end"/>
      </w:r>
      <w:r>
        <w:rPr>
          <w:rFonts w:cstheme="minorBidi"/>
          <w:szCs w:val="20"/>
        </w:rPr>
        <w:t xml:space="preserve"> </w:t>
      </w:r>
      <w:r w:rsidRPr="006672FB">
        <w:rPr>
          <w:rFonts w:cstheme="minorBidi"/>
          <w:szCs w:val="20"/>
        </w:rPr>
        <w:t>For secondary syphilis, we assumed 16% (range 15–17%) symptomatic presentation across groups</w:t>
      </w:r>
      <w:r>
        <w:rPr>
          <w:rFonts w:cstheme="minorBidi"/>
          <w:szCs w:val="20"/>
        </w:rPr>
        <w:t>.</w:t>
      </w:r>
      <w:r w:rsidRPr="00C31505">
        <w:rPr>
          <w:rFonts w:asciiTheme="minorBidi" w:hAnsiTheme="minorBidi" w:cstheme="minorBidi"/>
          <w:color w:val="auto"/>
          <w:sz w:val="22"/>
          <w:szCs w:val="20"/>
        </w:rPr>
        <w:fldChar w:fldCharType="begin"/>
      </w:r>
      <w:r>
        <w:rPr>
          <w:rFonts w:asciiTheme="minorBidi" w:hAnsiTheme="minorBidi" w:cstheme="minorBidi"/>
          <w:color w:val="auto"/>
          <w:sz w:val="22"/>
          <w:szCs w:val="20"/>
        </w:rPr>
        <w:instrText xml:space="preserve"> ADDIN EN.CITE &lt;EndNote&gt;&lt;Cite&gt;&lt;Author&gt;Peel&lt;/Author&gt;&lt;Year&gt;2021&lt;/Year&gt;&lt;RecNum&gt;1247&lt;/RecNum&gt;&lt;DisplayText&gt;&lt;style face="superscript"&gt;[9]&lt;/style&gt;&lt;/DisplayText&gt;&lt;record&gt;&lt;rec-number&gt;1247&lt;/rec-number&gt;&lt;foreign-keys&gt;&lt;key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C31505">
        <w:rPr>
          <w:rFonts w:asciiTheme="minorBidi" w:hAnsiTheme="minorBidi" w:cstheme="minorBidi"/>
          <w:color w:val="auto"/>
          <w:sz w:val="22"/>
          <w:szCs w:val="20"/>
        </w:rPr>
        <w:fldChar w:fldCharType="separate"/>
      </w:r>
      <w:r w:rsidRPr="0083020C">
        <w:rPr>
          <w:rFonts w:cstheme="minorBidi"/>
          <w:noProof/>
          <w:szCs w:val="20"/>
          <w:vertAlign w:val="superscript"/>
        </w:rPr>
        <w:t>[9]</w:t>
      </w:r>
      <w:r w:rsidRPr="00C31505">
        <w:rPr>
          <w:rFonts w:asciiTheme="minorBidi" w:hAnsiTheme="minorBidi" w:cstheme="minorBidi"/>
          <w:color w:val="auto"/>
          <w:sz w:val="22"/>
          <w:szCs w:val="20"/>
        </w:rPr>
        <w:fldChar w:fldCharType="end"/>
      </w:r>
      <w:r>
        <w:rPr>
          <w:rFonts w:cstheme="minorBidi"/>
          <w:szCs w:val="20"/>
        </w:rPr>
        <w:t xml:space="preserve"> All of these parameters are varied during the calibration</w:t>
      </w:r>
    </w:p>
    <w:p w14:paraId="6CED784D" w14:textId="0D59EDC6" w:rsidR="0083020C" w:rsidRPr="00C31505" w:rsidRDefault="0083020C" w:rsidP="0083020C">
      <w:pPr>
        <w:pStyle w:val="ListParagraph"/>
        <w:numPr>
          <w:ilvl w:val="0"/>
          <w:numId w:val="39"/>
        </w:numPr>
        <w:rPr>
          <w:rFonts w:cstheme="minorBidi"/>
          <w:szCs w:val="20"/>
        </w:rPr>
      </w:pPr>
      <w:r w:rsidRPr="00C31505">
        <w:rPr>
          <w:rFonts w:cstheme="minorBidi"/>
          <w:b/>
          <w:bCs/>
          <w:szCs w:val="20"/>
        </w:rPr>
        <w:t>Proportion of MSM with symptomatic disease:</w:t>
      </w:r>
      <w:r w:rsidRPr="00C31505">
        <w:rPr>
          <w:rFonts w:cstheme="minorBidi"/>
          <w:szCs w:val="20"/>
        </w:rPr>
        <w:t xml:space="preserve"> We estimated the proportion of incident syphilis cases in MSM presenting with symptomatic disease using Peel et al. (2021), a cohort of MSM attending a PrEP clinic in Melbourne between February 2016 and March 2019 with routine 3</w:t>
      </w:r>
      <w:r w:rsidRPr="00C31505">
        <w:rPr>
          <w:rFonts w:cstheme="minorBidi"/>
          <w:szCs w:val="20"/>
        </w:rPr>
        <w:noBreakHyphen/>
        <w:t>monthly STI screening and access to a walk</w:t>
      </w:r>
      <w:r w:rsidRPr="00C31505">
        <w:rPr>
          <w:rFonts w:cstheme="minorBidi"/>
          <w:szCs w:val="20"/>
        </w:rPr>
        <w:noBreakHyphen/>
        <w:t>in clinic</w:t>
      </w:r>
      <w:r>
        <w:rPr>
          <w:rFonts w:cstheme="minorBidi"/>
          <w:szCs w:val="20"/>
        </w:rPr>
        <w:t>.</w:t>
      </w:r>
      <w:r w:rsidRPr="00C31505">
        <w:rPr>
          <w:rFonts w:cs="Calibri"/>
          <w:szCs w:val="20"/>
        </w:rPr>
        <w:fldChar w:fldCharType="begin"/>
      </w:r>
      <w:r>
        <w:rPr>
          <w:rFonts w:cs="Calibri"/>
          <w:szCs w:val="20"/>
        </w:rPr>
        <w:instrText xml:space="preserve"> ADDIN EN.CITE &lt;EndNote&gt;&lt;Cite&gt;&lt;Author&gt;Peel&lt;/Author&gt;&lt;Year&gt;2021&lt;/Year&gt;&lt;RecNum&gt;1247&lt;/RecNum&gt;&lt;DisplayText&gt;&lt;style face="superscript"&gt;[9]&lt;/style&gt;&lt;/DisplayText&gt;&lt;record&gt;&lt;rec-number&gt;1247&lt;/rec-number&gt;&lt;foreign-keys&gt;&lt;key app="EN" db-id="xrzs0t9aq90fz3epr5zx0p99vxx0ftpxw0s0" timestamp="1740664089"&gt;1247&lt;/key&gt;&lt;/foreign-keys&gt;&lt;ref-type name="Journal Article"&gt;17&lt;/ref-type&gt;&lt;contributors&gt;&lt;authors&gt;&lt;author&gt;Peel, Joanne&lt;/author&gt;&lt;author&gt;Chow, Eric PF&lt;/author&gt;&lt;author&gt;Denham, Ian&lt;/author&gt;&lt;author&gt;Schmidt, Tina&lt;/author&gt;&lt;author&gt;Buchanan, Andrew&lt;/author&gt;&lt;author&gt;Fairley, Christopher K&lt;/author&gt;&lt;author&gt;Williamson, Deborah A&lt;/author&gt;&lt;author&gt;Bissessor, Melanie&lt;/author&gt;&lt;author&gt;Chen, Marcus Y&lt;/author&gt;&lt;/authors&gt;&lt;/contributors&gt;&lt;titles&gt;&lt;title&gt;Clinical presentation of incident syphilis among men who have sex with men taking HIV pre-exposure prophylaxis in Melbourne, Australia&lt;/title&gt;&lt;secondary-title&gt;Clinical Infectious Diseases&lt;/secondary-title&gt;&lt;/titles&gt;&lt;periodical&gt;&lt;full-title&gt;Clinical Infectious Diseases&lt;/full-title&gt;&lt;/periodical&gt;&lt;pages&gt;e934-e937&lt;/pages&gt;&lt;volume&gt;73&lt;/volume&gt;&lt;number&gt;4&lt;/number&gt;&lt;dates&gt;&lt;year&gt;2021&lt;/year&gt;&lt;/dates&gt;&lt;isbn&gt;1058-4838&lt;/isbn&gt;&lt;urls&gt;&lt;/urls&gt;&lt;/record&gt;&lt;/Cite&gt;&lt;/EndNote&gt;</w:instrText>
      </w:r>
      <w:r w:rsidRPr="00C31505">
        <w:rPr>
          <w:rFonts w:cs="Calibri"/>
          <w:szCs w:val="20"/>
        </w:rPr>
        <w:fldChar w:fldCharType="separate"/>
      </w:r>
      <w:r w:rsidRPr="0083020C">
        <w:rPr>
          <w:rFonts w:cs="Calibri"/>
          <w:noProof/>
          <w:szCs w:val="20"/>
          <w:vertAlign w:val="superscript"/>
        </w:rPr>
        <w:t>[9]</w:t>
      </w:r>
      <w:r w:rsidRPr="00C31505">
        <w:rPr>
          <w:rFonts w:cs="Calibri"/>
          <w:szCs w:val="20"/>
        </w:rPr>
        <w:fldChar w:fldCharType="end"/>
      </w:r>
      <w:r w:rsidRPr="00C31505">
        <w:rPr>
          <w:rFonts w:cstheme="minorBidi"/>
          <w:szCs w:val="20"/>
        </w:rPr>
        <w:t xml:space="preserve"> Syphilis was classified per Australian laboratory case definitions and staged via clinical exam and laboratory evidence. Among 69 incident cases (24 primary, 16 secondary, 29 early latent), 20 reported primary-stage symptoms, 14 of whom were diagnosed at walk</w:t>
      </w:r>
      <w:r w:rsidRPr="00C31505">
        <w:rPr>
          <w:rFonts w:cstheme="minorBidi"/>
          <w:szCs w:val="20"/>
        </w:rPr>
        <w:noBreakHyphen/>
        <w:t xml:space="preserve">in visits; this yields a symptomatic </w:t>
      </w:r>
      <w:r>
        <w:rPr>
          <w:rFonts w:cstheme="minorBidi"/>
          <w:szCs w:val="20"/>
        </w:rPr>
        <w:t>ratio</w:t>
      </w:r>
      <w:r w:rsidRPr="00C31505">
        <w:rPr>
          <w:rFonts w:cstheme="minorBidi"/>
          <w:szCs w:val="20"/>
        </w:rPr>
        <w:t xml:space="preserve"> of 20–29% (14/69–20/69)</w:t>
      </w:r>
      <w:r>
        <w:rPr>
          <w:rFonts w:cstheme="minorBidi"/>
          <w:szCs w:val="20"/>
        </w:rPr>
        <w:t xml:space="preserve"> for primary syphilis</w:t>
      </w:r>
      <w:r w:rsidRPr="00C31505">
        <w:rPr>
          <w:rFonts w:cstheme="minorBidi"/>
          <w:szCs w:val="20"/>
        </w:rPr>
        <w:t>. For secondary-stage symptoms among non</w:t>
      </w:r>
      <w:r w:rsidRPr="00C31505">
        <w:rPr>
          <w:rFonts w:cstheme="minorBidi"/>
          <w:szCs w:val="20"/>
        </w:rPr>
        <w:noBreakHyphen/>
        <w:t>primary cases, 8 of 45 reported symptoms (7 diagnosed at walk</w:t>
      </w:r>
      <w:r w:rsidRPr="00C31505">
        <w:rPr>
          <w:rFonts w:cstheme="minorBidi"/>
          <w:szCs w:val="20"/>
        </w:rPr>
        <w:noBreakHyphen/>
        <w:t xml:space="preserve">in), yielding </w:t>
      </w:r>
      <w:r>
        <w:rPr>
          <w:rFonts w:cstheme="minorBidi"/>
          <w:szCs w:val="20"/>
        </w:rPr>
        <w:t xml:space="preserve">a </w:t>
      </w:r>
      <w:r w:rsidRPr="00C31505">
        <w:rPr>
          <w:rFonts w:cstheme="minorBidi"/>
          <w:szCs w:val="20"/>
        </w:rPr>
        <w:t xml:space="preserve">symptomatic </w:t>
      </w:r>
      <w:r>
        <w:rPr>
          <w:rFonts w:cstheme="minorBidi"/>
          <w:szCs w:val="20"/>
        </w:rPr>
        <w:t xml:space="preserve">ratio of </w:t>
      </w:r>
      <w:r w:rsidRPr="00C31505">
        <w:rPr>
          <w:rFonts w:cstheme="minorBidi"/>
          <w:szCs w:val="20"/>
        </w:rPr>
        <w:t>15–17% (7/45–8/45)</w:t>
      </w:r>
      <w:r>
        <w:rPr>
          <w:rFonts w:cstheme="minorBidi"/>
          <w:szCs w:val="20"/>
        </w:rPr>
        <w:t xml:space="preserve"> for secondary syphilis</w:t>
      </w:r>
      <w:r w:rsidRPr="00C31505">
        <w:rPr>
          <w:rFonts w:cstheme="minorBidi"/>
          <w:szCs w:val="20"/>
        </w:rPr>
        <w:t>.</w:t>
      </w:r>
    </w:p>
    <w:p w14:paraId="6D2D0EB1" w14:textId="0CE74879" w:rsidR="0083020C" w:rsidRPr="00041913" w:rsidRDefault="0083020C" w:rsidP="0083020C">
      <w:pPr>
        <w:pStyle w:val="ListParagraph"/>
        <w:numPr>
          <w:ilvl w:val="0"/>
          <w:numId w:val="39"/>
        </w:numPr>
        <w:rPr>
          <w:rFonts w:cstheme="minorBidi"/>
          <w:szCs w:val="20"/>
        </w:rPr>
      </w:pPr>
      <w:r w:rsidRPr="00041913">
        <w:rPr>
          <w:rFonts w:cstheme="minorBidi"/>
          <w:b/>
          <w:bCs/>
          <w:szCs w:val="20"/>
        </w:rPr>
        <w:t>Relative Ratio of symptomatic disease in women to MSM:</w:t>
      </w:r>
      <w:r w:rsidRPr="00041913">
        <w:rPr>
          <w:rFonts w:cstheme="minorBidi"/>
          <w:szCs w:val="20"/>
        </w:rPr>
        <w:t xml:space="preserve"> We derived the ratio of symptomatic presentation in women versus MSM using King County surveillance data analyzed by Berzkalns et al. (2023) from 2007–2022 </w:t>
      </w:r>
      <w:r w:rsidRPr="00041913">
        <w:rPr>
          <w:rFonts w:cs="Calibri"/>
          <w:szCs w:val="20"/>
        </w:rPr>
        <w:fldChar w:fldCharType="begin"/>
      </w:r>
      <w:r>
        <w:rPr>
          <w:rFonts w:cs="Calibri"/>
          <w:szCs w:val="20"/>
        </w:rPr>
        <w:instrText xml:space="preserve"> ADDIN EN.CITE &lt;EndNote&gt;&lt;Cite&gt;&lt;Author&gt;Berzkalns&lt;/Author&gt;&lt;Year&gt;2023&lt;/Year&gt;&lt;RecNum&gt;2604&lt;/RecNum&gt;&lt;DisplayText&gt;&lt;style face="superscript"&gt;[27]&lt;/style&gt;&lt;/DisplayText&gt;&lt;record&gt;&lt;rec-number&gt;2604&lt;/rec-number&gt;&lt;foreign-keys&gt;&lt;key app="EN" db-id="xrzs0t9aq90fz3epr5zx0p99vxx0ftpxw0s0" timestamp="1778597333"&gt;2604&lt;/key&gt;&lt;/foreign-keys&gt;&lt;ref-type name="Conference Proceedings"&gt;10&lt;/ref-type&gt;&lt;contributors&gt;&lt;authors&gt;&lt;author&gt;Berzkalns, Anna&lt;/author&gt;&lt;author&gt;Ramchandani, Meena S&lt;/author&gt;&lt;author&gt;Cannon, Chase A&lt;/author&gt;&lt;author&gt;Kerani, Roxanne P&lt;/author&gt;&lt;author&gt;Dombrowski, Julie C&lt;/author&gt;&lt;author&gt;Golden, Matthew R&lt;/author&gt;&lt;/authors&gt;&lt;/contributors&gt;&lt;titles&gt;&lt;title&gt;The syphilis epidemic among heterosexuals is accelerating: evidence from King County, Washington&lt;/title&gt;&lt;secondary-title&gt;Open Forum Infectious Diseases&lt;/secondary-title&gt;&lt;/titles&gt;&lt;periodical&gt;&lt;full-title&gt;Open Forum Infectious Diseases&lt;/full-title&gt;&lt;/periodical&gt;&lt;pages&gt;ofad481&lt;/pages&gt;&lt;volume&gt;10&lt;/volume&gt;&lt;number&gt;10&lt;/number&gt;&lt;dates&gt;&lt;year&gt;2023&lt;/year&gt;&lt;/dates&gt;&lt;publisher&gt;Oxford University Press US&lt;/publisher&gt;&lt;isbn&gt;2328-8957&lt;/isbn&gt;&lt;urls&gt;&lt;/urls&gt;&lt;/record&gt;&lt;/Cite&gt;&lt;/EndNote&gt;</w:instrText>
      </w:r>
      <w:r w:rsidRPr="00041913">
        <w:rPr>
          <w:rFonts w:cs="Calibri"/>
          <w:szCs w:val="20"/>
        </w:rPr>
        <w:fldChar w:fldCharType="separate"/>
      </w:r>
      <w:r w:rsidRPr="0083020C">
        <w:rPr>
          <w:rFonts w:cs="Calibri"/>
          <w:noProof/>
          <w:szCs w:val="20"/>
          <w:vertAlign w:val="superscript"/>
        </w:rPr>
        <w:t>[27]</w:t>
      </w:r>
      <w:r w:rsidRPr="00041913">
        <w:rPr>
          <w:rFonts w:cs="Calibri"/>
          <w:szCs w:val="20"/>
        </w:rPr>
        <w:fldChar w:fldCharType="end"/>
      </w:r>
      <w:r w:rsidRPr="00041913">
        <w:rPr>
          <w:rFonts w:cstheme="minorBidi"/>
          <w:szCs w:val="20"/>
        </w:rPr>
        <w:t>. Most female cases were staged as late or unknown duration annually (58–96%), but early syphilis became predominant by 2020 and reached 52% of cases in 2022. The share of cisgender women with late/unknown stage and RPR ≥1:32—used as an indicator of recent infection—rose from 5% (2007–2010) to 26% (2011–2020) and 54% (2021–2022). Assuming that these recent infections were missed due to the lack of symptoms, we estimated the total number of early infections (including both early stage diagnoses and late/unknown stage cases with high RPR titers) and calculated the proportion that were symptomatic. We applied a similar method to estimate this proportion for women and MSM, and took their ratio. The relative ratio of symptomatic disease in women to MSM was estimated at 95% (2007–2010), 62% (2011–2020), and 42% (2021–2022). The weighted mean ratio over 2007–2022 is 66%</w:t>
      </w:r>
      <w:r>
        <w:rPr>
          <w:rFonts w:cstheme="minorBidi"/>
          <w:szCs w:val="20"/>
        </w:rPr>
        <w:t xml:space="preserve">. </w:t>
      </w:r>
      <w:r w:rsidRPr="00340A73">
        <w:rPr>
          <w:rFonts w:cstheme="minorBidi"/>
          <w:szCs w:val="20"/>
        </w:rPr>
        <w:t>Given that women have a lower probability of symptomatic disease in the primary stage compared to the secondary stage, we apply this ratio only to infections in the primary stage</w:t>
      </w:r>
      <w:r w:rsidRPr="00041913">
        <w:rPr>
          <w:rFonts w:cstheme="minorBidi"/>
          <w:szCs w:val="20"/>
        </w:rPr>
        <w:t>. For secondary-stage infections, we assume a symptomatic proportion similar to MSM.</w:t>
      </w:r>
    </w:p>
    <w:p w14:paraId="74998BB7" w14:textId="77777777" w:rsidR="0083020C" w:rsidRPr="00B82CC6" w:rsidRDefault="0083020C" w:rsidP="0083020C">
      <w:r w:rsidRPr="00B82CC6">
        <w:t>Individuals with symptomatic infection are assumed to seek care with a probability determined by a logistic function. The care-seeking probability is modeled using a logistic-linear form with a prior intercept of 0.75 and a slope of 1. To capture differences in healthcare utilization across population groups, we include multipliers on the intercept that vary by sex and sexual behavior group (MSM, heterosexual men, and women) and by race/ethnicity (Black, Hispanic, and Other). We assume that all groups share the same slope parameter. All intercept multipliers are estimated during model calibration.</w:t>
      </w:r>
    </w:p>
    <w:p w14:paraId="4191EF94" w14:textId="77777777" w:rsidR="0083020C" w:rsidRDefault="0083020C" w:rsidP="0083020C">
      <w:pPr>
        <w:pStyle w:val="Heading2"/>
      </w:pPr>
      <w:r>
        <w:lastRenderedPageBreak/>
        <w:t>Syphilis Screening</w:t>
      </w:r>
    </w:p>
    <w:p w14:paraId="16A0E399" w14:textId="77777777" w:rsidR="0083020C" w:rsidRPr="001328D5" w:rsidRDefault="0083020C" w:rsidP="0083020C">
      <w:r w:rsidRPr="001328D5">
        <w:t xml:space="preserve">Simulated individuals in the model experience a time-varying probability of syphilis screening </w:t>
      </w:r>
      <w:r>
        <w:t xml:space="preserve">irrespective after disease stage and symptoms status. </w:t>
      </w:r>
      <w:r w:rsidRPr="001328D5">
        <w:t xml:space="preserve">Because syphilis screening is not mandatorily reported at the national level, no centralized surveillance data exist to directly inform population-level screening rates. We therefore developed a </w:t>
      </w:r>
      <w:r>
        <w:t>3-step</w:t>
      </w:r>
      <w:r w:rsidRPr="001328D5">
        <w:t xml:space="preserve"> approach to estimate syphilis screening rates by leveraging available data on HIV testing as a proxy.</w:t>
      </w:r>
    </w:p>
    <w:p w14:paraId="35482E76" w14:textId="77777777" w:rsidR="0083020C" w:rsidRPr="00A910E0" w:rsidRDefault="0083020C" w:rsidP="0083020C">
      <w:r>
        <w:t>To this end, w</w:t>
      </w:r>
      <w:r w:rsidRPr="00A910E0">
        <w:t>e used the Behavioral Risk Factor Surveillance System (BRFSS), which reports the annual proportion of individuals who received an HIV test in the past 12 months, as the primary data source to inform syphilis screening rates [</w:t>
      </w:r>
      <w:r w:rsidRPr="00A910E0">
        <w:rPr>
          <w:highlight w:val="yellow"/>
        </w:rPr>
        <w:t>REF].</w:t>
      </w:r>
      <w:r w:rsidRPr="00A910E0">
        <w:t xml:space="preserve"> We assumed that syphilis screening rates are correlated with HIV testing rates, given that both are predominantly delivered through the same clinical and public health infrastructure. We extracted BRFSS data from 2014 onward, stratified by age group, sex, race/ethnicity,</w:t>
      </w:r>
      <w:r>
        <w:t xml:space="preserve"> selected </w:t>
      </w:r>
      <w:r w:rsidRPr="00A910E0">
        <w:t>MSA</w:t>
      </w:r>
      <w:r>
        <w:t xml:space="preserve"> and states</w:t>
      </w:r>
      <w:r w:rsidRPr="00A910E0">
        <w:t>, using survey weights to estimate the annual proportion reporting an HIV test in the past year.</w:t>
      </w:r>
    </w:p>
    <w:p w14:paraId="2D2B4274" w14:textId="00EC9D0F" w:rsidR="0083020C" w:rsidRDefault="0083020C" w:rsidP="0083020C">
      <w:r w:rsidRPr="00A910E0">
        <w:t xml:space="preserve">To generate an informative prior for the syphilis screening rate, we </w:t>
      </w:r>
      <w:r>
        <w:t xml:space="preserve">first </w:t>
      </w:r>
      <w:r w:rsidRPr="00A910E0">
        <w:t>fit</w:t>
      </w:r>
      <w:r>
        <w:t>ted</w:t>
      </w:r>
      <w:r w:rsidRPr="00A910E0">
        <w:t xml:space="preserve"> a weighted logistic regression model to individual-level BRFSS data with the outcome of HIV testing in the past year, including age, sex, race/ethnicity, and year as predictors with all two- and three-way interactions. Data from 2020–2022 were excluded from the regression to remove distortions </w:t>
      </w:r>
      <w:r>
        <w:t>due</w:t>
      </w:r>
      <w:r w:rsidRPr="00A910E0">
        <w:t xml:space="preserve"> to COVID-19. The baseline syphilis screening rate was initialized at 60% of the observed HIV testing rat</w:t>
      </w:r>
      <w:r>
        <w:t xml:space="preserve">e </w:t>
      </w:r>
      <w:r>
        <w:fldChar w:fldCharType="begin"/>
      </w:r>
      <w:r>
        <w:instrText xml:space="preserve"> ADDIN EN.CITE &lt;EndNote&gt;&lt;Cite&gt;&lt;Author&gt;An&lt;/Author&gt;&lt;Year&gt;2017&lt;/Year&gt;&lt;RecNum&gt;2216&lt;/RecNum&gt;&lt;DisplayText&gt;&lt;style face="superscript"&gt;[38]&lt;/style&gt;&lt;/DisplayText&gt;&lt;record&gt;&lt;rec-number&gt;2216&lt;/rec-number&gt;&lt;foreign-keys&gt;&lt;key app="EN" db-id="xrzs0t9aq90fz3epr5zx0p99vxx0ftpxw0s0" timestamp="1778531034"&gt;2216&lt;/key&gt;&lt;/foreign-keys&gt;&lt;ref-type name="Journal Article"&gt;17&lt;/ref-type&gt;&lt;contributors&gt;&lt;authors&gt;&lt;author&gt;An, Qian&lt;/author&gt;&lt;author&gt;Wejnert, Cyprian&lt;/author&gt;&lt;author&gt;Bernstein, Kyle&lt;/author&gt;&lt;author&gt;Paz-Bailey, Gabriela&lt;/author&gt;&lt;author&gt;NHBS Study Group&lt;/author&gt;&lt;/authors&gt;&lt;/contributors&gt;&lt;titles&gt;&lt;title&gt;Syphilis screening and diagnosis among men who have sex with men, 2008–2014, 20 US cities&lt;/title&gt;&lt;secondary-title&gt;JAIDS Journal of Acquired Immune Deficiency Syndromes&lt;/secondary-title&gt;&lt;/titles&gt;&lt;periodical&gt;&lt;full-title&gt;JAIDS Journal of Acquired Immune Deficiency Syndromes&lt;/full-title&gt;&lt;/periodical&gt;&lt;pages&gt;S363-S369&lt;/pages&gt;&lt;volume&gt;75&lt;/volume&gt;&lt;dates&gt;&lt;year&gt;2017&lt;/year&gt;&lt;/dates&gt;&lt;isbn&gt;1525-4135&lt;/isbn&gt;&lt;urls&gt;&lt;/urls&gt;&lt;/record&gt;&lt;/Cite&gt;&lt;/EndNote&gt;</w:instrText>
      </w:r>
      <w:r>
        <w:fldChar w:fldCharType="separate"/>
      </w:r>
      <w:r w:rsidRPr="0083020C">
        <w:rPr>
          <w:noProof/>
          <w:vertAlign w:val="superscript"/>
        </w:rPr>
        <w:t>[38]</w:t>
      </w:r>
      <w:r>
        <w:fldChar w:fldCharType="end"/>
      </w:r>
      <w:r w:rsidRPr="00A910E0">
        <w:t>, and this ratio was allowed to change over time (see below). The estimated intercept and slope from the logistic regression, scaled by this ratio, were used to initialize the prior for the syphilis screening rate spline</w:t>
      </w:r>
      <w:r>
        <w:t xml:space="preserve">s </w:t>
      </w:r>
      <w:r w:rsidRPr="00A910E0">
        <w:t>by subgroup</w:t>
      </w:r>
      <w:r>
        <w:t xml:space="preserve"> (below)</w:t>
      </w:r>
      <w:r w:rsidRPr="00A910E0">
        <w:t>.</w:t>
      </w:r>
    </w:p>
    <w:p w14:paraId="6FA130F5" w14:textId="77777777" w:rsidR="0083020C" w:rsidRPr="00A910E0" w:rsidRDefault="0083020C" w:rsidP="0083020C">
      <w:r w:rsidRPr="00A910E0">
        <w:t>Separately, the observed MSA-level, subgroup-specific proportions reporting an HIV test in the past year from BRFSS were used as direct calibration targets</w:t>
      </w:r>
      <w:r>
        <w:t xml:space="preserve"> (Table X)</w:t>
      </w:r>
      <w:r w:rsidRPr="00A910E0">
        <w:t>. For each calibration iteration, the model computed the expected proportion receiving an HIV test from the modeled syphilis screening rate and the estimated syphilis-to-HIV-testing ratio, and compared this quantity to the corresponding BRFSS estimate.</w:t>
      </w:r>
    </w:p>
    <w:p w14:paraId="15E01886" w14:textId="77777777" w:rsidR="0083020C" w:rsidRDefault="0083020C" w:rsidP="0083020C">
      <w:pPr>
        <w:pStyle w:val="Heading4"/>
      </w:pPr>
      <w:r>
        <w:t xml:space="preserve">Step1- Modeling </w:t>
      </w:r>
      <w:r w:rsidRPr="001328D5">
        <w:t>Syphilis Screening Rate</w:t>
      </w:r>
    </w:p>
    <w:p w14:paraId="51198759" w14:textId="77777777" w:rsidR="0083020C" w:rsidRPr="001328D5" w:rsidRDefault="0083020C" w:rsidP="0083020C">
      <w:r w:rsidRPr="001328D5">
        <w:t xml:space="preserve">We modeled the annual syphilis screening rate using a piecewise linear spline with knots at 2010 and 2020. Screening rates were held fixed prior to 2010, as no subgroup-level data were available to calibrate trends in that period. The knot values at 2010 and 2020 were treated as free parameters during calibration and initialized from BRFSS HIV testing data (applying the </w:t>
      </w:r>
      <w:r>
        <w:rPr>
          <w:highlight w:val="yellow"/>
        </w:rPr>
        <w:t>60% rate ratio</w:t>
      </w:r>
      <w:r w:rsidRPr="00F8449A">
        <w:rPr>
          <w:highlight w:val="yellow"/>
        </w:rPr>
        <w:t xml:space="preserve"> assumption</w:t>
      </w:r>
      <w:r w:rsidRPr="001328D5">
        <w:t xml:space="preserve"> described </w:t>
      </w:r>
      <w:r>
        <w:t>below</w:t>
      </w:r>
      <w:r w:rsidRPr="001328D5">
        <w:t xml:space="preserve">). Between knots, annual screening rates were interpolated linearly. After 2020, the screening rate was projected to 2030 by extrapolating the 2010–2020 slope, modified by a multiplicative deviation parameter δ sampled during calibration, such that the post-2020 </w:t>
      </w:r>
      <w:r w:rsidRPr="00F8449A">
        <w:rPr>
          <w:highlight w:val="yellow"/>
        </w:rPr>
        <w:t>slope = slope</w:t>
      </w:r>
      <w:r w:rsidRPr="00F8449A">
        <w:rPr>
          <w:rFonts w:ascii="Cambria Math" w:hAnsi="Cambria Math" w:cs="Cambria Math"/>
          <w:highlight w:val="yellow"/>
        </w:rPr>
        <w:t>₂₀₁₀₋₂₀₂₀</w:t>
      </w:r>
      <w:r w:rsidRPr="00F8449A">
        <w:rPr>
          <w:highlight w:val="yellow"/>
        </w:rPr>
        <w:t xml:space="preserve"> × δ.</w:t>
      </w:r>
      <w:r w:rsidRPr="001328D5">
        <w:t xml:space="preserve"> This parameter captures uncertainty in future screening trends</w:t>
      </w:r>
      <w:r>
        <w:t xml:space="preserve"> and is</w:t>
      </w:r>
      <w:r w:rsidRPr="001328D5">
        <w:t xml:space="preserve"> sampled during calibration.</w:t>
      </w:r>
    </w:p>
    <w:p w14:paraId="5B6A43C9" w14:textId="77777777" w:rsidR="0083020C" w:rsidRPr="001328D5" w:rsidRDefault="0083020C" w:rsidP="0083020C">
      <w:r w:rsidRPr="001328D5">
        <w:t xml:space="preserve">To allow screening rates to vary across demographic subgroups, we included multiplicative subgroup-specific modifiers applied to the base knot values at both 2010 and 2020. Subgroups were defined by sex and risk group (MSM, heterosexual men, women) and by race/ethnicity (Black, Hispanic, other), yielding six subgroup-specific multipliers at each knot year (12 multipliers total). All multipliers were initialized from a lognormal distribution (meanlog = 0, sdlog = 0.5 × log(2)) and sampled freely during calibration, allowing the model to fit subgroup-specific trends in </w:t>
      </w:r>
      <w:r>
        <w:t>HIV testing</w:t>
      </w:r>
      <w:r w:rsidRPr="001328D5">
        <w:t xml:space="preserve"> over time</w:t>
      </w:r>
      <w:r>
        <w:t xml:space="preserve"> (see below)</w:t>
      </w:r>
      <w:r w:rsidRPr="001328D5">
        <w:t>.</w:t>
      </w:r>
    </w:p>
    <w:p w14:paraId="16B769C9" w14:textId="77777777" w:rsidR="0083020C" w:rsidRDefault="0083020C" w:rsidP="0083020C">
      <w:pPr>
        <w:pStyle w:val="Heading4"/>
      </w:pPr>
      <w:r>
        <w:t xml:space="preserve">Step 2- Modeling </w:t>
      </w:r>
      <w:r w:rsidRPr="001328D5">
        <w:t>Ratio of Syphilis Screening to HIV Testing</w:t>
      </w:r>
    </w:p>
    <w:p w14:paraId="15620FDA" w14:textId="77777777" w:rsidR="0083020C" w:rsidRPr="00EB6FAD" w:rsidRDefault="0083020C" w:rsidP="0083020C">
      <w:r w:rsidRPr="00EB6FAD">
        <w:t>To translate BRFSS HIV testing data into expected syphilis screening proportions for calibration, we modeled the ratio of syphilis screening to HIV testing using a logistic-linear function, ensuring the ratio remains bounded between 0 and 1:</w:t>
      </w:r>
      <w:r>
        <w:t xml:space="preserve"> </w:t>
      </w:r>
      <w:r w:rsidRPr="00EB6FAD">
        <w:t>ratio(t) = 1 / (1 + exp(−(α + β · t)))</w:t>
      </w:r>
      <w:r>
        <w:t xml:space="preserve"> </w:t>
      </w:r>
      <w:r w:rsidRPr="00EB6FAD">
        <w:t>where α is the intercept and β is the slope over time.</w:t>
      </w:r>
    </w:p>
    <w:p w14:paraId="6E06CAC6" w14:textId="3FDF6452" w:rsidR="0083020C" w:rsidRPr="00EB6FAD" w:rsidRDefault="0083020C" w:rsidP="0083020C">
      <w:r w:rsidRPr="00EB6FAD">
        <w:t xml:space="preserve">We informed the prior for this ratio using data from the National HIV Behavioral Surveillance (NHBS) system, which ascertains both syphilis testing and HIV testing in the past 12 months among MSM in 20 U.S. metropolitan areas. An et al. reported that the proportion of MSM screened for syphilis in the past 12 months increased from 38% in 2008 to 40% in 2011 and 49% in 2014, while HIV testing over the same period increased from 62% to 67% and approximately 71%, respectively </w:t>
      </w:r>
      <w:r>
        <w:fldChar w:fldCharType="begin"/>
      </w:r>
      <w:r>
        <w:instrText xml:space="preserve"> ADDIN EN.CITE &lt;EndNote&gt;&lt;Cite&gt;&lt;Author&gt;An&lt;/Author&gt;&lt;Year&gt;2017&lt;/Year&gt;&lt;RecNum&gt;2216&lt;/RecNum&gt;&lt;DisplayText&gt;&lt;style face="superscript"&gt;[38]&lt;/style&gt;&lt;/DisplayText&gt;&lt;record&gt;&lt;rec-number&gt;2216&lt;/rec-number&gt;&lt;foreign-keys&gt;&lt;key app="EN" db-id="xrzs0t9aq90fz3epr5zx0p99vxx0ftpxw0s0" timestamp="1778531034"&gt;2216&lt;/key&gt;&lt;/foreign-keys&gt;&lt;ref-type name="Journal Article"&gt;17&lt;/ref-type&gt;&lt;contributors&gt;&lt;authors&gt;&lt;author&gt;An, Qian&lt;/author&gt;&lt;author&gt;Wejnert, Cyprian&lt;/author&gt;&lt;author&gt;Bernstein, Kyle&lt;/author&gt;&lt;author&gt;Paz-Bailey, Gabriela&lt;/author&gt;&lt;author&gt;NHBS Study Group&lt;/author&gt;&lt;/authors&gt;&lt;/contributors&gt;&lt;titles&gt;&lt;title&gt;Syphilis screening and diagnosis among men who have sex with men, 2008–2014, 20 US cities&lt;/title&gt;&lt;secondary-title&gt;JAIDS Journal of Acquired Immune Deficiency Syndromes&lt;/secondary-title&gt;&lt;/titles&gt;&lt;periodical&gt;&lt;full-title&gt;JAIDS Journal of Acquired Immune Deficiency Syndromes&lt;/full-title&gt;&lt;/periodical&gt;&lt;pages&gt;S363-S369&lt;/pages&gt;&lt;volume&gt;75&lt;/volume&gt;&lt;dates&gt;&lt;year&gt;2017&lt;/year&gt;&lt;/dates&gt;&lt;isbn&gt;1525-4135&lt;/isbn&gt;&lt;urls&gt;&lt;/urls&gt;&lt;/record&gt;&lt;/Cite&gt;&lt;/EndNote&gt;</w:instrText>
      </w:r>
      <w:r>
        <w:fldChar w:fldCharType="separate"/>
      </w:r>
      <w:r w:rsidRPr="0083020C">
        <w:rPr>
          <w:noProof/>
          <w:vertAlign w:val="superscript"/>
        </w:rPr>
        <w:t>[38]</w:t>
      </w:r>
      <w:r>
        <w:fldChar w:fldCharType="end"/>
      </w:r>
      <w:r w:rsidRPr="00EB6FAD">
        <w:t xml:space="preserve">. The implied ratio of syphilis screening to HIV testing thus increased from approximately 0.61 in 2008 to 0.60 in 2011 and 0.69 in 2014, confirming that this ratio varies over time and is not static. While these estimates derive from a high-risk, urban, venue-sampled MSM population and may not be </w:t>
      </w:r>
      <w:r w:rsidRPr="00EB6FAD">
        <w:lastRenderedPageBreak/>
        <w:t>directly generalizable to the broader population</w:t>
      </w:r>
      <w:r>
        <w:t>,</w:t>
      </w:r>
      <w:r w:rsidRPr="00EB6FAD">
        <w:t xml:space="preserve"> they represent the best available empirical basis for this parameter.</w:t>
      </w:r>
    </w:p>
    <w:p w14:paraId="159E110F" w14:textId="77777777" w:rsidR="0083020C" w:rsidRPr="00EB6FAD" w:rsidRDefault="0083020C" w:rsidP="0083020C">
      <w:r w:rsidRPr="00EB6FAD">
        <w:t>Based on these data, we set the prior for α such that the pre-2010 ratio is centered at 0.6 (logit(0.6) ≈ 0.41). Both the ratio and its underlying parameters were held fixed prior to 2010, consistent with the assumption applied to the screening rate spline. From 2010 onward, the slope β was sampled as a single shared parameter during calibration, applying uniformly across all subgroups. The prior for β was centered at 0.10 per year, reflecting the observed increase on the logit scale from approximately 0.60 to 0.69 over the 2010–2014 period. This parameterization allows the ratio to evolve over the projection horizon while remaining parsimonious — no subgroup-specific multipliers were applied to the ratio, as no data exist to separately identify them and the subgroup heterogeneity in screening intensity is already captured by the demographic multipliers on the syphilis screening rate spline.</w:t>
      </w:r>
    </w:p>
    <w:p w14:paraId="6C011B21" w14:textId="77777777" w:rsidR="0083020C" w:rsidRDefault="0083020C" w:rsidP="0083020C">
      <w:pPr>
        <w:pStyle w:val="Heading4"/>
      </w:pPr>
      <w:r>
        <w:t>Step3 -Computing and Calibrating Population Proportion with an HIV test</w:t>
      </w:r>
    </w:p>
    <w:p w14:paraId="017AA10D" w14:textId="77777777" w:rsidR="0083020C" w:rsidRDefault="0083020C" w:rsidP="0083020C">
      <w:r>
        <w:t>In the final step, the rate of HIV testing was estimated the rate of HIV testing was estimated from projected rate of syphilis screening and the ratio of syphilis screening to HIV testing. This was translated into t</w:t>
      </w:r>
      <w:r w:rsidRPr="00EB6FAD">
        <w:t>he expected proportion of each subgroup receiving an HIV test in a given year</w:t>
      </w:r>
      <w:r>
        <w:t xml:space="preserve">. This ratio is </w:t>
      </w:r>
      <w:r w:rsidRPr="00EB6FAD">
        <w:t>compared to the corresponding BRFSS-reported proportion as a calibration targe</w:t>
      </w:r>
      <w:r>
        <w:t>t.</w:t>
      </w:r>
    </w:p>
    <w:p w14:paraId="62AE0D85" w14:textId="77777777" w:rsidR="0083020C" w:rsidRDefault="0083020C" w:rsidP="0083020C">
      <w:pPr>
        <w:pStyle w:val="Heading2"/>
      </w:pPr>
      <w:r>
        <w:t xml:space="preserve">Misclassification of syphilis stages  </w:t>
      </w:r>
    </w:p>
    <w:p w14:paraId="4A49A485" w14:textId="77777777" w:rsidR="0083020C" w:rsidRDefault="0083020C" w:rsidP="0083020C">
      <w:pPr>
        <w:rPr>
          <w:rFonts w:cstheme="minorBidi"/>
          <w:szCs w:val="20"/>
        </w:rPr>
      </w:pPr>
      <w:r w:rsidRPr="001914A8">
        <w:rPr>
          <w:rFonts w:cstheme="minorBidi"/>
          <w:szCs w:val="20"/>
        </w:rPr>
        <w:t xml:space="preserve">The definition of early latent infection requires </w:t>
      </w:r>
      <w:r w:rsidRPr="00F22807">
        <w:rPr>
          <w:rFonts w:cstheme="minorBidi"/>
          <w:szCs w:val="20"/>
        </w:rPr>
        <w:t>within the past year, documented:</w:t>
      </w:r>
      <w:r w:rsidRPr="001914A8">
        <w:rPr>
          <w:rFonts w:cstheme="minorBidi"/>
          <w:szCs w:val="20"/>
        </w:rPr>
        <w:t xml:space="preserve"> </w:t>
      </w:r>
      <w:r w:rsidRPr="00F22807">
        <w:rPr>
          <w:rFonts w:cstheme="minorBidi"/>
          <w:szCs w:val="20"/>
          <w:u w:val="single"/>
        </w:rPr>
        <w:t>laboratory evidence</w:t>
      </w:r>
      <w:r>
        <w:rPr>
          <w:rFonts w:cstheme="minorBidi"/>
          <w:szCs w:val="20"/>
          <w:u w:val="single"/>
        </w:rPr>
        <w:t xml:space="preserve"> of </w:t>
      </w:r>
      <w:r w:rsidRPr="00F22807">
        <w:rPr>
          <w:rFonts w:cstheme="minorBidi"/>
          <w:szCs w:val="20"/>
        </w:rPr>
        <w:t xml:space="preserve">seroconversion, fourfold titer increase, </w:t>
      </w:r>
      <w:r>
        <w:rPr>
          <w:rFonts w:cstheme="minorBidi"/>
          <w:szCs w:val="20"/>
        </w:rPr>
        <w:t>symptoms, or</w:t>
      </w:r>
      <w:r w:rsidRPr="001914A8">
        <w:rPr>
          <w:rFonts w:cstheme="minorBidi"/>
          <w:szCs w:val="20"/>
        </w:rPr>
        <w:t xml:space="preserve"> </w:t>
      </w:r>
      <w:r w:rsidRPr="00F22807">
        <w:rPr>
          <w:rFonts w:cstheme="minorBidi"/>
          <w:szCs w:val="20"/>
        </w:rPr>
        <w:t>contact with an independently documented early syphilis case</w:t>
      </w:r>
      <w:r>
        <w:rPr>
          <w:rFonts w:cstheme="minorBidi"/>
          <w:szCs w:val="20"/>
        </w:rPr>
        <w:t>.</w:t>
      </w:r>
      <w:r w:rsidRPr="007C02ED">
        <w:rPr>
          <w:rFonts w:cstheme="minorBidi"/>
          <w:szCs w:val="20"/>
        </w:rPr>
        <w:t>.</w:t>
      </w:r>
      <w:r>
        <w:rPr>
          <w:rFonts w:cstheme="minorBidi"/>
          <w:szCs w:val="20"/>
        </w:rPr>
        <w:t xml:space="preserve"> </w:t>
      </w:r>
      <w:hyperlink r:id="rId10" w:history="1">
        <w:r w:rsidRPr="00607DA2">
          <w:rPr>
            <w:rStyle w:val="Hyperlink"/>
            <w:rFonts w:cstheme="minorBidi"/>
            <w:szCs w:val="20"/>
          </w:rPr>
          <w:t>https://journals.lww.com/stdjournal/fulltext/2005/03000/A_Randomized,_Comparative_Pilot_Study_of.2.aspx</w:t>
        </w:r>
      </w:hyperlink>
    </w:p>
    <w:p w14:paraId="0639702A" w14:textId="77777777" w:rsidR="0083020C" w:rsidRPr="007C02ED" w:rsidRDefault="0083020C" w:rsidP="0083020C">
      <w:pPr>
        <w:pStyle w:val="ListParagraph"/>
        <w:numPr>
          <w:ilvl w:val="0"/>
          <w:numId w:val="9"/>
        </w:numPr>
        <w:rPr>
          <w:rFonts w:cstheme="minorBidi"/>
          <w:szCs w:val="20"/>
        </w:rPr>
      </w:pPr>
      <w:r w:rsidRPr="007C02ED">
        <w:rPr>
          <w:rFonts w:cstheme="minorBidi"/>
          <w:szCs w:val="20"/>
        </w:rPr>
        <w:t>This is misinterpreted to include patients with risky behavior, young age, or high nontreponemal test titers.</w:t>
      </w:r>
    </w:p>
    <w:p w14:paraId="6490B9AC" w14:textId="77777777" w:rsidR="0083020C" w:rsidRPr="007C02ED" w:rsidRDefault="0083020C" w:rsidP="0083020C">
      <w:pPr>
        <w:pStyle w:val="ListParagraph"/>
        <w:numPr>
          <w:ilvl w:val="0"/>
          <w:numId w:val="9"/>
        </w:numPr>
        <w:rPr>
          <w:rFonts w:cstheme="minorBidi"/>
          <w:szCs w:val="20"/>
        </w:rPr>
      </w:pPr>
      <w:r w:rsidRPr="007C02ED">
        <w:rPr>
          <w:rFonts w:cstheme="minorBidi"/>
          <w:szCs w:val="20"/>
        </w:rPr>
        <w:t xml:space="preserve">Information on partners is increasingly difficult to obtain. most latent infections of less than 1 year’s duration would be erroneously classified as late latent due to the lack of evidence. </w:t>
      </w:r>
      <w:hyperlink r:id="rId11" w:history="1">
        <w:r w:rsidRPr="007C02ED">
          <w:rPr>
            <w:rStyle w:val="Hyperlink"/>
            <w:rFonts w:cstheme="minorBidi"/>
            <w:szCs w:val="20"/>
          </w:rPr>
          <w:t>https://journals.lww.com/stdjournal/fulltext/2005/03000/A_Randomized,_Comparative_Pilot_Study_of.2.aspx</w:t>
        </w:r>
      </w:hyperlink>
    </w:p>
    <w:p w14:paraId="1F2FE117" w14:textId="77777777" w:rsidR="0083020C" w:rsidRPr="00054D15" w:rsidRDefault="0083020C" w:rsidP="0083020C">
      <w:pPr>
        <w:rPr>
          <w:rFonts w:cstheme="minorBidi"/>
          <w:b/>
          <w:bCs/>
          <w:szCs w:val="20"/>
        </w:rPr>
      </w:pPr>
      <w:r w:rsidRPr="00054D15">
        <w:rPr>
          <w:rFonts w:cstheme="minorBidi"/>
          <w:b/>
          <w:bCs/>
          <w:szCs w:val="20"/>
        </w:rPr>
        <w:t>After review and comparison with CDC criteria, 32% of EL diagnosis were reclassified as LL, and 14% as Unknown,</w:t>
      </w:r>
    </w:p>
    <w:p w14:paraId="0ADAEE86" w14:textId="77777777" w:rsidR="0083020C" w:rsidRPr="002F24FB" w:rsidRDefault="0083020C" w:rsidP="0083020C">
      <w:pPr>
        <w:ind w:firstLine="720"/>
        <w:rPr>
          <w:rFonts w:cstheme="minorBidi"/>
          <w:b/>
          <w:bCs/>
          <w:i/>
          <w:iCs/>
          <w:szCs w:val="20"/>
        </w:rPr>
      </w:pPr>
      <w:r w:rsidRPr="002F24FB">
        <w:rPr>
          <w:rFonts w:cstheme="minorBidi"/>
          <w:b/>
          <w:bCs/>
          <w:i/>
          <w:iCs/>
          <w:szCs w:val="20"/>
        </w:rPr>
        <w:t>&gt;&gt;&gt; We can include this as measurement error - And it’s correlated between EL and LL</w:t>
      </w:r>
    </w:p>
    <w:p w14:paraId="0BFD42E1" w14:textId="77777777" w:rsidR="0083020C" w:rsidRPr="009A65AE" w:rsidRDefault="0083020C" w:rsidP="0083020C">
      <w:pPr>
        <w:rPr>
          <w:rFonts w:cstheme="minorBidi"/>
          <w:szCs w:val="20"/>
        </w:rPr>
      </w:pPr>
      <w:r>
        <w:rPr>
          <w:rFonts w:cstheme="minorBidi"/>
          <w:szCs w:val="20"/>
        </w:rPr>
        <w:t xml:space="preserve"> </w:t>
      </w:r>
    </w:p>
    <w:p w14:paraId="0DFB6E0F" w14:textId="77777777" w:rsidR="0083020C" w:rsidRDefault="0083020C" w:rsidP="0083020C">
      <w:pPr>
        <w:rPr>
          <w:rFonts w:cstheme="minorBidi"/>
          <w:szCs w:val="20"/>
        </w:rPr>
      </w:pPr>
    </w:p>
    <w:p w14:paraId="01B9F165" w14:textId="77777777" w:rsidR="0083020C" w:rsidRDefault="0083020C" w:rsidP="0083020C">
      <w:pPr>
        <w:rPr>
          <w:rFonts w:cstheme="minorBidi"/>
          <w:szCs w:val="20"/>
        </w:rPr>
      </w:pPr>
    </w:p>
    <w:p w14:paraId="2593F3DB" w14:textId="77777777" w:rsidR="0083020C" w:rsidRDefault="0083020C" w:rsidP="0083020C"/>
    <w:p w14:paraId="442681CA" w14:textId="6BBF1611" w:rsidR="00E51C3F" w:rsidRDefault="00E51C3F" w:rsidP="009411E3">
      <w:pPr>
        <w:pStyle w:val="Heading1"/>
      </w:pPr>
      <w:r>
        <w:t>Treatment cascade</w:t>
      </w:r>
    </w:p>
    <w:p w14:paraId="5DE7C78F" w14:textId="77777777" w:rsidR="0025477C" w:rsidRPr="00EA45B2" w:rsidRDefault="0025477C" w:rsidP="0025477C">
      <w:r w:rsidRPr="00EA45B2">
        <w:t>Following a syphilis diagnosis, individuals may initiate treatment immediately or experience a delay before receiving treatment. We modeled treatment initiation as a two-component process: a fixed proportion treated immediately (within 30 days of diagnosis) and an exponential rate of delayed treatment initiation among those not immediately treated.</w:t>
      </w:r>
    </w:p>
    <w:p w14:paraId="1FDF9351" w14:textId="2DA49287" w:rsidR="0025477C" w:rsidRPr="00EA45B2" w:rsidRDefault="0025477C" w:rsidP="0025477C">
      <w:r w:rsidRPr="00EA45B2">
        <w:t>We parameterized both components using data from Robinson et al. (2016), who reported time to treatment among 882 syphilis cases reported in Maricopa and Pima Counties, Arizona, from 2009–2012</w:t>
      </w:r>
      <w:r>
        <w:rPr>
          <w:rFonts w:cs="Calibri"/>
          <w:szCs w:val="20"/>
        </w:rPr>
        <w:fldChar w:fldCharType="begin"/>
      </w:r>
      <w:r w:rsidR="00577799">
        <w:rPr>
          <w:rFonts w:cs="Calibri"/>
          <w:szCs w:val="20"/>
        </w:rPr>
        <w:instrText xml:space="preserve"> ADDIN EN.CITE &lt;EndNote&gt;&lt;Cite&gt;&lt;Author&gt;Robinson&lt;/Author&gt;&lt;Year&gt;2016&lt;/Year&gt;&lt;RecNum&gt;1263&lt;/RecNum&gt;&lt;DisplayText&gt;&lt;style face="superscript"&gt;[39]&lt;/style&gt;&lt;/DisplayText&gt;&lt;record&gt;&lt;rec-number&gt;1263&lt;/rec-number&gt;&lt;foreign-keys&gt;&lt;key app="EN" db-id="xrzs0t9aq90fz3epr5zx0p99vxx0ftpxw0s0" timestamp="1740689098"&gt;1263&lt;/key&gt;&lt;/foreign-keys&gt;&lt;ref-type name="Journal Article"&gt;17&lt;/ref-type&gt;&lt;contributors&gt;&lt;authors&gt;&lt;author&gt;Robinson, Candice L&lt;/author&gt;&lt;author&gt;Young, Lauren&lt;/author&gt;&lt;author&gt;Bisgard, Kristine&lt;/author&gt;&lt;author&gt;Mickey, Tom&lt;/author&gt;&lt;author&gt;Taylor, Melanie M&lt;/author&gt;&lt;/authors&gt;&lt;/contributors&gt;&lt;titles&gt;&lt;title&gt;Syphilis time to treatment at publicly funded sexually transmitted disease clinics versus non–sexually transmitted disease clinics—Maricopa and Pima Counties, Arizona, 2009–2012&lt;/title&gt;&lt;secondary-title&gt;Sexually transmitted diseases&lt;/secondary-title&gt;&lt;/titles&gt;&lt;periodical&gt;&lt;full-title&gt;Sexually transmitted diseases&lt;/full-title&gt;&lt;/periodical&gt;&lt;pages&gt;30-33&lt;/pages&gt;&lt;volume&gt;43&lt;/volume&gt;&lt;number&gt;1&lt;/number&gt;&lt;dates&gt;&lt;year&gt;2016&lt;/year&gt;&lt;/dates&gt;&lt;isbn&gt;0148-5717&lt;/isbn&gt;&lt;urls&gt;&lt;/urls&gt;&lt;/record&gt;&lt;/Cite&gt;&lt;/EndNote&gt;</w:instrText>
      </w:r>
      <w:r>
        <w:rPr>
          <w:rFonts w:cs="Calibri"/>
          <w:szCs w:val="20"/>
        </w:rPr>
        <w:fldChar w:fldCharType="separate"/>
      </w:r>
      <w:r w:rsidR="00577799" w:rsidRPr="00577799">
        <w:rPr>
          <w:rFonts w:cs="Calibri"/>
          <w:noProof/>
          <w:szCs w:val="20"/>
          <w:vertAlign w:val="superscript"/>
        </w:rPr>
        <w:t>[39]</w:t>
      </w:r>
      <w:r>
        <w:rPr>
          <w:rFonts w:cs="Calibri"/>
          <w:szCs w:val="20"/>
        </w:rPr>
        <w:fldChar w:fldCharType="end"/>
      </w:r>
      <w:r w:rsidRPr="00EA45B2">
        <w:t>. Among all cases, 89% received treatment within 30 days of evaluation and 92% within 90 days</w:t>
      </w:r>
      <w:r>
        <w:t xml:space="preserve"> (</w:t>
      </w:r>
      <w:r w:rsidRPr="00120DEA">
        <w:rPr>
          <w:b/>
          <w:bCs/>
        </w:rPr>
        <w:t>Table1</w:t>
      </w:r>
      <w:r>
        <w:t>)</w:t>
      </w:r>
      <w:r w:rsidRPr="00EA45B2">
        <w:t xml:space="preserve">. </w:t>
      </w:r>
    </w:p>
    <w:p w14:paraId="5F234B9D" w14:textId="77777777" w:rsidR="0025477C" w:rsidRDefault="0025477C" w:rsidP="0025477C">
      <w:r w:rsidRPr="00EA45B2">
        <w:t>Among those not immediately treated (11%), we modeled the rate of delayed treatment initiation using an exponential waiting time distribution</w:t>
      </w:r>
      <w:r>
        <w:t>. Assuming</w:t>
      </w:r>
      <w:r w:rsidRPr="00EA45B2">
        <w:t xml:space="preserve"> 27% </w:t>
      </w:r>
      <w:r>
        <w:t xml:space="preserve">of this group </w:t>
      </w:r>
      <w:r w:rsidRPr="00EA45B2">
        <w:t>received treatment by 60 days</w:t>
      </w:r>
      <w:r>
        <w:t xml:space="preserve"> results in an </w:t>
      </w:r>
      <w:r w:rsidRPr="00720FBE">
        <w:lastRenderedPageBreak/>
        <w:t>estimated rate of 1.91 delayed treatment initiation per year (</w:t>
      </w:r>
      <w:r w:rsidRPr="00720FBE">
        <w:rPr>
          <w:b/>
          <w:bCs/>
        </w:rPr>
        <w:t>Table1</w:t>
      </w:r>
      <w:r w:rsidRPr="00720FBE">
        <w:t>)</w:t>
      </w:r>
      <w:r>
        <w:t xml:space="preserve">. </w:t>
      </w:r>
      <w:r w:rsidRPr="00EA45B2">
        <w:t xml:space="preserve">Both </w:t>
      </w:r>
      <w:r>
        <w:t>probability of immediate treatment, initiation, and rate of delayed treatment initiation are</w:t>
      </w:r>
      <w:r w:rsidRPr="00EA45B2">
        <w:t xml:space="preserve"> treated as fixed parameters.</w:t>
      </w:r>
    </w:p>
    <w:p w14:paraId="628A89DC" w14:textId="77777777" w:rsidR="00577799" w:rsidRPr="00A805DD" w:rsidRDefault="00577799" w:rsidP="00A805DD">
      <w:pPr>
        <w:pStyle w:val="ListParagraph"/>
        <w:numPr>
          <w:ilvl w:val="0"/>
          <w:numId w:val="40"/>
        </w:numPr>
      </w:pPr>
      <w:r>
        <w:t>Among those not immediately treated (11%), we modeled the rate of delayed treatment initiation using an exponential waiting time distribution:</w:t>
      </w:r>
    </w:p>
    <w:p w14:paraId="77D7A7D7" w14:textId="77777777" w:rsidR="00577799" w:rsidRDefault="00577799" w:rsidP="00A805DD">
      <w:pPr>
        <w:pStyle w:val="ListParagraph"/>
        <w:numPr>
          <w:ilvl w:val="0"/>
          <w:numId w:val="40"/>
        </w:numPr>
      </w:pPr>
      <w:r>
        <w:t>P(treated by time t) = 1 − e^(−rt)</w:t>
      </w:r>
    </w:p>
    <w:p w14:paraId="274EEB07" w14:textId="77777777" w:rsidR="00577799" w:rsidRDefault="00577799" w:rsidP="00A805DD">
      <w:pPr>
        <w:pStyle w:val="ListParagraph"/>
        <w:numPr>
          <w:ilvl w:val="0"/>
          <w:numId w:val="40"/>
        </w:numPr>
      </w:pPr>
      <w:r>
        <w:t>Of the 11% not treated within 30 days, approximately 27% received treatment by 60 days, derived as:</w:t>
      </w:r>
    </w:p>
    <w:p w14:paraId="199B3234" w14:textId="77777777" w:rsidR="00577799" w:rsidRDefault="00577799" w:rsidP="00A805DD">
      <w:pPr>
        <w:pStyle w:val="ListParagraph"/>
        <w:numPr>
          <w:ilvl w:val="0"/>
          <w:numId w:val="40"/>
        </w:numPr>
      </w:pPr>
      <w:r>
        <w:t>p = (0.92 − 0.89) / (1 − 0.89) = 0.27, over t = 2/12 years</w:t>
      </w:r>
    </w:p>
    <w:p w14:paraId="71E1B361" w14:textId="77777777" w:rsidR="00577799" w:rsidRDefault="00577799" w:rsidP="00A805DD">
      <w:pPr>
        <w:pStyle w:val="ListParagraph"/>
        <w:numPr>
          <w:ilvl w:val="0"/>
          <w:numId w:val="40"/>
        </w:numPr>
      </w:pPr>
      <w:r>
        <w:t>Solving for the instantaneous rate of delayed treatment:</w:t>
      </w:r>
    </w:p>
    <w:p w14:paraId="7AAB7CCE" w14:textId="77777777" w:rsidR="00577799" w:rsidRDefault="00577799" w:rsidP="00A805DD">
      <w:pPr>
        <w:pStyle w:val="ListParagraph"/>
        <w:numPr>
          <w:ilvl w:val="0"/>
          <w:numId w:val="40"/>
        </w:numPr>
      </w:pPr>
      <w:r>
        <w:t xml:space="preserve">r = −log(1 − p) / t = −log(1 − 0.27) / (2/12) = </w:t>
      </w:r>
      <w:r w:rsidRPr="00A805DD">
        <w:rPr>
          <w:b/>
          <w:bCs/>
        </w:rPr>
        <w:t>1.91 per year</w:t>
      </w:r>
    </w:p>
    <w:p w14:paraId="1FDFF2AF" w14:textId="77777777" w:rsidR="00577799" w:rsidRDefault="00577799" w:rsidP="00A805DD">
      <w:pPr>
        <w:pStyle w:val="ListParagraph"/>
        <w:numPr>
          <w:ilvl w:val="0"/>
          <w:numId w:val="40"/>
        </w:numPr>
      </w:pPr>
      <w:r>
        <w:t>Both p_immediate and r were treated as fixed parameters.</w:t>
      </w:r>
    </w:p>
    <w:p w14:paraId="793557A4" w14:textId="6ED3F4CB" w:rsidR="00A805DD" w:rsidRPr="00A805DD" w:rsidRDefault="00A805DD" w:rsidP="00A805DD">
      <w:r>
        <w:t xml:space="preserve">Note: </w:t>
      </w:r>
      <w:r>
        <w:t>The exponential delayed treatment function with r = 1.91/year means that over a sufficiently long time horizon, virtually all delayed-treatment individuals will eventually be treated. The 8% never-treated figure from Robinson et al. is a surveillance artifact reflecting cases with no documented treatment within the observation window, not a true lifetime never-treated proportion.</w:t>
      </w:r>
    </w:p>
    <w:p w14:paraId="0E7020B3" w14:textId="77777777" w:rsidR="00A805DD" w:rsidRDefault="00A805DD" w:rsidP="00A805DD">
      <w:r>
        <w:t>In your model, the implied proportion remaining untreated at any given time point is:</w:t>
      </w:r>
    </w:p>
    <w:p w14:paraId="7EA318B6" w14:textId="77777777" w:rsidR="00A805DD" w:rsidRDefault="00A805DD" w:rsidP="00A805DD">
      <w:pPr>
        <w:pStyle w:val="ListParagraph"/>
        <w:numPr>
          <w:ilvl w:val="0"/>
          <w:numId w:val="41"/>
        </w:numPr>
      </w:pPr>
      <w:r>
        <w:t>P(not yet treated by time t) = (1 − 0.89) × e^(−1.91t)</w:t>
      </w:r>
    </w:p>
    <w:p w14:paraId="51F80C55" w14:textId="77777777" w:rsidR="00A805DD" w:rsidRDefault="00A805DD" w:rsidP="00A805DD">
      <w:pPr>
        <w:pStyle w:val="ListParagraph"/>
        <w:numPr>
          <w:ilvl w:val="0"/>
          <w:numId w:val="41"/>
        </w:numPr>
      </w:pPr>
      <w:r>
        <w:t>So at one year after diagnosis, the proportion still untreated among the delayed group is:</w:t>
      </w:r>
    </w:p>
    <w:p w14:paraId="33FDE96E" w14:textId="77777777" w:rsidR="00A805DD" w:rsidRDefault="00A805DD" w:rsidP="00A805DD">
      <w:pPr>
        <w:pStyle w:val="ListParagraph"/>
        <w:numPr>
          <w:ilvl w:val="0"/>
          <w:numId w:val="41"/>
        </w:numPr>
      </w:pPr>
      <w:r>
        <w:t xml:space="preserve">0.11 × e^(−1.91 × 1) = 0.11 × 0.148 = </w:t>
      </w:r>
      <w:r w:rsidRPr="00A805DD">
        <w:rPr>
          <w:b/>
          <w:bCs/>
        </w:rPr>
        <w:t>1.6%</w:t>
      </w:r>
    </w:p>
    <w:p w14:paraId="2EF0DE8E" w14:textId="77777777" w:rsidR="00A805DD" w:rsidRDefault="00A805DD" w:rsidP="00A805DD">
      <w:pPr>
        <w:pStyle w:val="ListParagraph"/>
        <w:numPr>
          <w:ilvl w:val="0"/>
          <w:numId w:val="41"/>
        </w:numPr>
      </w:pPr>
      <w:r>
        <w:t>And at two years:</w:t>
      </w:r>
    </w:p>
    <w:p w14:paraId="6996ACE6" w14:textId="77777777" w:rsidR="00A805DD" w:rsidRDefault="00A805DD" w:rsidP="00A805DD">
      <w:pPr>
        <w:pStyle w:val="ListParagraph"/>
        <w:numPr>
          <w:ilvl w:val="0"/>
          <w:numId w:val="41"/>
        </w:numPr>
      </w:pPr>
      <w:r>
        <w:t xml:space="preserve">0.11 × e^(−1.91 × 2) = 0.11 × 0.022 = </w:t>
      </w:r>
      <w:r w:rsidRPr="00A805DD">
        <w:rPr>
          <w:b/>
          <w:bCs/>
        </w:rPr>
        <w:t>0.24%</w:t>
      </w:r>
    </w:p>
    <w:p w14:paraId="5473E00D" w14:textId="77777777" w:rsidR="00A805DD" w:rsidRDefault="00A805DD" w:rsidP="00A805DD">
      <w:pPr>
        <w:pStyle w:val="ListParagraph"/>
        <w:numPr>
          <w:ilvl w:val="0"/>
          <w:numId w:val="41"/>
        </w:numPr>
      </w:pPr>
      <w:r>
        <w:t>This means by two years virtually everyone has been treated, which is more optimistic than the Robinson et al. data imply. Two questions before I revise the section:</w:t>
      </w:r>
    </w:p>
    <w:p w14:paraId="11EB302D" w14:textId="77777777" w:rsidR="00577799" w:rsidRPr="00EA45B2" w:rsidRDefault="00577799" w:rsidP="0025477C"/>
    <w:p w14:paraId="6818A0EC" w14:textId="7789748E" w:rsidR="0025477C" w:rsidRPr="00EA45B2" w:rsidRDefault="0025477C" w:rsidP="0025477C">
      <w:r w:rsidRPr="00EA45B2">
        <w:t xml:space="preserve">We </w:t>
      </w:r>
      <w:r>
        <w:t xml:space="preserve">also </w:t>
      </w:r>
      <w:r w:rsidRPr="00EA45B2">
        <w:t xml:space="preserve">examined whether treatment timing differed meaningfully by syphilis stage using data from Chen et al. (2009), who reported time to treatment stratified by stage among syphilis cases in Maricopa County, Arizona, 2006–2007 </w:t>
      </w:r>
      <w:r>
        <w:fldChar w:fldCharType="begin"/>
      </w:r>
      <w:r w:rsidR="00577799">
        <w:instrText xml:space="preserve"> ADDIN EN.CITE &lt;EndNote&gt;&lt;Cite&gt;&lt;Author&gt;Chen&lt;/Author&gt;&lt;Year&gt;2009&lt;/Year&gt;&lt;RecNum&gt;2617&lt;/RecNum&gt;&lt;DisplayText&gt;&lt;style face="superscript"&gt;[40]&lt;/style&gt;&lt;/DisplayText&gt;&lt;record&gt;&lt;rec-number&gt;2617&lt;/rec-number&gt;&lt;foreign-keys&gt;&lt;key app="EN" db-id="xrzs0t9aq90fz3epr5zx0p99vxx0ftpxw0s0" timestamp="1782750437"&gt;2617&lt;/key&gt;&lt;/foreign-keys&gt;&lt;ref-type name="Journal Article"&gt;17&lt;/ref-type&gt;&lt;contributors&gt;&lt;authors&gt;&lt;author&gt;Chen, Sanny Y&lt;/author&gt;&lt;author&gt;Johnson, Michelle&lt;/author&gt;&lt;author&gt;Sunenshine, Rebecca&lt;/author&gt;&lt;author&gt;England, Bob&lt;/author&gt;&lt;author&gt;Komatsu, Ken&lt;/author&gt;&lt;author&gt;Taylor, Melanie&lt;/author&gt;&lt;/authors&gt;&lt;/contributors&gt;&lt;titles&gt;&lt;title&gt;Missed and delayed syphilis treatment and partner elicitation: a comparison between STD clinic and non-STD clinic patients&lt;/title&gt;&lt;secondary-title&gt;Sexually transmitted diseases&lt;/secondary-title&gt;&lt;/titles&gt;&lt;periodical&gt;&lt;full-title&gt;Sexually transmitted diseases&lt;/full-title&gt;&lt;/periodical&gt;&lt;pages&gt;445-451&lt;/pages&gt;&lt;volume&gt;36&lt;/volume&gt;&lt;number&gt;7&lt;/number&gt;&lt;dates&gt;&lt;year&gt;2009&lt;/year&gt;&lt;/dates&gt;&lt;isbn&gt;0148-5717&lt;/isbn&gt;&lt;urls&gt;&lt;/urls&gt;&lt;/record&gt;&lt;/Cite&gt;&lt;/EndNote&gt;</w:instrText>
      </w:r>
      <w:r>
        <w:fldChar w:fldCharType="separate"/>
      </w:r>
      <w:r w:rsidR="00577799" w:rsidRPr="00577799">
        <w:rPr>
          <w:noProof/>
          <w:vertAlign w:val="superscript"/>
        </w:rPr>
        <w:t>[40]</w:t>
      </w:r>
      <w:r>
        <w:fldChar w:fldCharType="end"/>
      </w:r>
      <w:r w:rsidRPr="00EA45B2">
        <w:t xml:space="preserve">. The proportion receiving treatment more than 30 days after diagnosis was 3.5% for primary, 2.2% for secondary, 8.0% for early latent, 1.8% for unknown duration, and 14.5% for late latent syphilis. Given the small absolute differences across stages </w:t>
      </w:r>
      <w:r>
        <w:t xml:space="preserve">– and </w:t>
      </w:r>
      <w:r w:rsidRPr="00EA45B2">
        <w:t xml:space="preserve">the similarity between early-stage (primary, secondary, early latent combined: ~4%) and late or unknown duration stages once late latent is excluded </w:t>
      </w:r>
      <w:r>
        <w:t>–</w:t>
      </w:r>
      <w:r w:rsidRPr="00EA45B2">
        <w:t xml:space="preserve"> we concluded that stage-specific treatment timing parameters were not warranted</w:t>
      </w:r>
      <w:r>
        <w:t>.</w:t>
      </w:r>
    </w:p>
    <w:p w14:paraId="13E2643D" w14:textId="77777777" w:rsidR="0025477C" w:rsidRPr="00DA6AB9" w:rsidRDefault="0025477C" w:rsidP="0025477C">
      <w:r>
        <w:t>Diagnosed cases not receiving immediate treatment can</w:t>
      </w:r>
      <w:r w:rsidRPr="00EA45B2">
        <w:t xml:space="preserve"> remain untreated indefinitely in the model</w:t>
      </w:r>
      <w:r>
        <w:t xml:space="preserve"> until death, </w:t>
      </w:r>
      <w:r w:rsidRPr="00EA45B2">
        <w:t>progress</w:t>
      </w:r>
      <w:r>
        <w:t>ion</w:t>
      </w:r>
      <w:r w:rsidRPr="00EA45B2">
        <w:t xml:space="preserve"> to tertiary syphilis </w:t>
      </w:r>
      <w:r>
        <w:t xml:space="preserve">(triggering symptomatic care seeking) </w:t>
      </w:r>
      <w:r w:rsidRPr="00EA45B2">
        <w:t>or re-enter the transmission pool through reinfection.</w:t>
      </w:r>
    </w:p>
    <w:p w14:paraId="261A9EB5" w14:textId="357AB1F0" w:rsidR="00E20F8B" w:rsidRPr="002771B5" w:rsidRDefault="00E20F8B" w:rsidP="00E20F8B">
      <w:pPr>
        <w:jc w:val="both"/>
        <w:rPr>
          <w:rFonts w:cs="Calibri"/>
          <w:szCs w:val="20"/>
        </w:rPr>
      </w:pPr>
    </w:p>
    <w:p w14:paraId="5D3D4436" w14:textId="77777777" w:rsidR="009A3AF3" w:rsidRDefault="009A3AF3" w:rsidP="00E20F8B"/>
    <w:p w14:paraId="3E93F436" w14:textId="30049034" w:rsidR="009A3AF3" w:rsidRDefault="009A3AF3" w:rsidP="009411E3">
      <w:pPr>
        <w:pStyle w:val="Heading1"/>
      </w:pPr>
      <w:r>
        <w:t>Contact tracing</w:t>
      </w:r>
    </w:p>
    <w:p w14:paraId="62F847C6" w14:textId="77777777" w:rsidR="00AF7F82" w:rsidRPr="00AF7F82" w:rsidRDefault="00AF7F82" w:rsidP="00AF7F82">
      <w:r w:rsidRPr="00AF7F82">
        <w:t>Contact tracing for syphilis, like other sexually transmitted infections (STIs), is typically carried out by public health agencies at the local, state, or national levels. This process involves identifying individuals who may have been exposed to syphilis and notifying them so they can be tested and treated as needed. While statistics from syphilis contact tracing are generally reported to the CDC, this data is not readily available online.</w:t>
      </w:r>
    </w:p>
    <w:p w14:paraId="69E65BF8" w14:textId="77777777" w:rsidR="00AF7F82" w:rsidRPr="00AF7F82" w:rsidRDefault="00AF7F82" w:rsidP="00AF7F82">
      <w:r w:rsidRPr="00AF7F82">
        <w:t>In the absence of a centralized data repository, we turned to the literature to identify studies that report on partner tracing efforts for syphilis infections in the United States. We used the findings from these studies to estimate the contact tracing cascade. Although the cascade involves several steps, we simplify it into three key parameters that can be used to estimate its impact on diagnosis and treatment:</w:t>
      </w:r>
    </w:p>
    <w:p w14:paraId="456323F1" w14:textId="180DC0EF" w:rsidR="00AF7F82" w:rsidRPr="00AF7F82" w:rsidRDefault="00AF7F82">
      <w:pPr>
        <w:pStyle w:val="ListParagraph"/>
        <w:numPr>
          <w:ilvl w:val="0"/>
          <w:numId w:val="22"/>
        </w:numPr>
      </w:pPr>
      <w:r w:rsidRPr="00AF7F82">
        <w:rPr>
          <w:b/>
          <w:bCs/>
        </w:rPr>
        <w:t>Proportion of Index Cases Reached and Interviewed</w:t>
      </w:r>
      <w:r w:rsidR="00D75D31">
        <w:rPr>
          <w:b/>
          <w:bCs/>
        </w:rPr>
        <w:t xml:space="preserve"> </w:t>
      </w:r>
    </w:p>
    <w:p w14:paraId="0766AF25" w14:textId="77777777" w:rsidR="00AF7F82" w:rsidRPr="00AF7F82" w:rsidRDefault="00AF7F82">
      <w:pPr>
        <w:pStyle w:val="ListParagraph"/>
        <w:numPr>
          <w:ilvl w:val="0"/>
          <w:numId w:val="22"/>
        </w:numPr>
      </w:pPr>
      <w:r w:rsidRPr="00AF7F82">
        <w:rPr>
          <w:b/>
          <w:bCs/>
        </w:rPr>
        <w:lastRenderedPageBreak/>
        <w:t>Number of Partners Newly Diagnosed and Treated per Index Case</w:t>
      </w:r>
    </w:p>
    <w:p w14:paraId="297CB2AD" w14:textId="77777777" w:rsidR="00AF7F82" w:rsidRDefault="00AF7F82">
      <w:pPr>
        <w:pStyle w:val="ListParagraph"/>
        <w:numPr>
          <w:ilvl w:val="0"/>
          <w:numId w:val="22"/>
        </w:numPr>
      </w:pPr>
      <w:r w:rsidRPr="00AF7F82">
        <w:rPr>
          <w:b/>
          <w:bCs/>
        </w:rPr>
        <w:t>Number of Partners Receiving Correct Empirical Treatment per Index Case</w:t>
      </w:r>
    </w:p>
    <w:p w14:paraId="5C07B0D2" w14:textId="77777777" w:rsidR="008A05C5" w:rsidRDefault="00AF7F82" w:rsidP="00D75D31">
      <w:r>
        <w:t>The first two metrics are directly extracted from each study.</w:t>
      </w:r>
      <w:r w:rsidRPr="00AF7F82">
        <w:t xml:space="preserve"> To estimate </w:t>
      </w:r>
      <w:r w:rsidR="00D75D31">
        <w:t>proportion of partners infected with syphilis</w:t>
      </w:r>
      <w:r w:rsidRPr="00AF7F82">
        <w:t xml:space="preserve"> among those receiving empirical treatment (but not tested for syphilis), we relied on reported syphilis prevalence among contacts who were tested, and applied that to the contacts receiving empirical treatment.</w:t>
      </w:r>
      <w:r w:rsidR="00D75D31">
        <w:t xml:space="preserve"> Estimated values and ranges are presented in Table1. </w:t>
      </w:r>
    </w:p>
    <w:p w14:paraId="69B3DBE2" w14:textId="77777777" w:rsidR="00EE0270" w:rsidRDefault="008A05C5" w:rsidP="00D75D31">
      <w:pPr>
        <w:rPr>
          <w:b/>
          <w:bCs/>
          <w:color w:val="A02B93" w:themeColor="accent5"/>
        </w:rPr>
      </w:pPr>
      <w:r w:rsidRPr="008A05C5">
        <w:rPr>
          <w:b/>
          <w:bCs/>
          <w:color w:val="A02B93" w:themeColor="accent5"/>
        </w:rPr>
        <w:t>&lt;estimates available in contactTracing.xlsx&gt;</w:t>
      </w:r>
    </w:p>
    <w:p w14:paraId="340754E1" w14:textId="77777777" w:rsidR="00EE0270" w:rsidRPr="009A65AE" w:rsidRDefault="00EE0270" w:rsidP="00EE0270">
      <w:pPr>
        <w:rPr>
          <w:rFonts w:cstheme="minorBidi"/>
          <w:szCs w:val="20"/>
        </w:rPr>
      </w:pPr>
      <w:r w:rsidRPr="001914A8">
        <w:rPr>
          <w:rFonts w:cstheme="minorBidi"/>
          <w:szCs w:val="20"/>
        </w:rPr>
        <w:t>the number of partners contacted and treated for newly identified syphilis fell from 0.55 per case in 1961</w:t>
      </w:r>
      <w:r w:rsidRPr="001914A8">
        <w:rPr>
          <w:rFonts w:cstheme="minorBidi"/>
          <w:szCs w:val="20"/>
          <w:vertAlign w:val="superscript"/>
        </w:rPr>
        <w:t>28</w:t>
      </w:r>
      <w:r w:rsidRPr="001914A8">
        <w:rPr>
          <w:rFonts w:cstheme="minorBidi"/>
          <w:szCs w:val="20"/>
        </w:rPr>
        <w:t> to 0.19 in 1991</w:t>
      </w:r>
      <w:r w:rsidRPr="001914A8">
        <w:rPr>
          <w:rFonts w:cstheme="minorBidi"/>
          <w:szCs w:val="20"/>
          <w:vertAlign w:val="superscript"/>
        </w:rPr>
        <w:t>29</w:t>
      </w:r>
    </w:p>
    <w:tbl>
      <w:tblPr>
        <w:tblStyle w:val="PlainTable1"/>
        <w:tblW w:w="10790" w:type="dxa"/>
        <w:tblLook w:val="04A0" w:firstRow="1" w:lastRow="0" w:firstColumn="1" w:lastColumn="0" w:noHBand="0" w:noVBand="1"/>
      </w:tblPr>
      <w:tblGrid>
        <w:gridCol w:w="2603"/>
        <w:gridCol w:w="2699"/>
        <w:gridCol w:w="3017"/>
        <w:gridCol w:w="2471"/>
      </w:tblGrid>
      <w:tr w:rsidR="00221AD8" w:rsidRPr="00E21E3D" w14:paraId="7C50A677" w14:textId="77777777" w:rsidTr="00E524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Pr>
          <w:p w14:paraId="6FED19DB" w14:textId="77777777" w:rsidR="00221AD8" w:rsidRPr="00E21E3D" w:rsidRDefault="00221AD8" w:rsidP="00E52484">
            <w:pPr>
              <w:pStyle w:val="NoSpacing"/>
              <w:rPr>
                <w:rFonts w:asciiTheme="minorBidi" w:hAnsiTheme="minorBidi" w:cstheme="minorBidi"/>
                <w:szCs w:val="18"/>
              </w:rPr>
            </w:pPr>
            <w:r w:rsidRPr="00E21E3D">
              <w:rPr>
                <w:rFonts w:asciiTheme="minorBidi" w:hAnsiTheme="minorBidi" w:cstheme="minorBidi"/>
                <w:szCs w:val="18"/>
              </w:rPr>
              <w:t xml:space="preserve">Contact tracing </w:t>
            </w:r>
          </w:p>
        </w:tc>
        <w:tc>
          <w:tcPr>
            <w:tcW w:w="2699" w:type="dxa"/>
          </w:tcPr>
          <w:p w14:paraId="7605E975" w14:textId="77777777" w:rsidR="00221AD8" w:rsidRPr="00E21E3D" w:rsidRDefault="00221AD8" w:rsidP="00E52484">
            <w:pPr>
              <w:pStyle w:val="NoSpacing"/>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Cs w:val="18"/>
              </w:rPr>
            </w:pPr>
          </w:p>
        </w:tc>
        <w:tc>
          <w:tcPr>
            <w:tcW w:w="3017" w:type="dxa"/>
          </w:tcPr>
          <w:p w14:paraId="5BDA13EE" w14:textId="77777777" w:rsidR="00221AD8" w:rsidRPr="00E21E3D" w:rsidRDefault="00221AD8" w:rsidP="00E52484">
            <w:pPr>
              <w:pStyle w:val="NoSpacing"/>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Cs w:val="18"/>
              </w:rPr>
            </w:pPr>
          </w:p>
        </w:tc>
        <w:tc>
          <w:tcPr>
            <w:tcW w:w="2471" w:type="dxa"/>
          </w:tcPr>
          <w:p w14:paraId="583B76FD" w14:textId="77777777" w:rsidR="00221AD8" w:rsidRPr="00E21E3D" w:rsidRDefault="00221AD8" w:rsidP="00E52484">
            <w:pPr>
              <w:pStyle w:val="NoSpacing"/>
              <w:cnfStyle w:val="100000000000" w:firstRow="1" w:lastRow="0" w:firstColumn="0" w:lastColumn="0" w:oddVBand="0" w:evenVBand="0" w:oddHBand="0" w:evenHBand="0" w:firstRowFirstColumn="0" w:firstRowLastColumn="0" w:lastRowFirstColumn="0" w:lastRowLastColumn="0"/>
              <w:rPr>
                <w:rFonts w:cstheme="minorBidi"/>
                <w:szCs w:val="18"/>
              </w:rPr>
            </w:pPr>
          </w:p>
        </w:tc>
      </w:tr>
      <w:tr w:rsidR="00221AD8" w:rsidRPr="00E21E3D" w14:paraId="2FC17B11" w14:textId="77777777" w:rsidTr="00E52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Pr>
          <w:p w14:paraId="3D0F2C46" w14:textId="77777777" w:rsidR="00221AD8" w:rsidRPr="00E21E3D" w:rsidRDefault="00221AD8" w:rsidP="00E52484">
            <w:pPr>
              <w:pStyle w:val="NoSpacing"/>
              <w:rPr>
                <w:rFonts w:asciiTheme="minorBidi" w:hAnsiTheme="minorBidi" w:cstheme="minorBidi"/>
                <w:b w:val="0"/>
                <w:bCs w:val="0"/>
                <w:szCs w:val="18"/>
              </w:rPr>
            </w:pPr>
            <w:r w:rsidRPr="00E21E3D">
              <w:rPr>
                <w:rFonts w:asciiTheme="minorBidi" w:hAnsiTheme="minorBidi" w:cstheme="minorBidi"/>
                <w:b w:val="0"/>
                <w:bCs w:val="0"/>
                <w:szCs w:val="18"/>
              </w:rPr>
              <w:t>Proportion of index cases interviewed (with Early syphilis)</w:t>
            </w:r>
          </w:p>
        </w:tc>
        <w:tc>
          <w:tcPr>
            <w:tcW w:w="2699" w:type="dxa"/>
          </w:tcPr>
          <w:p w14:paraId="0A225BD0" w14:textId="77777777" w:rsidR="00221AD8" w:rsidRPr="00E21E3D" w:rsidRDefault="00221AD8" w:rsidP="00E52484">
            <w:pPr>
              <w:pStyle w:val="NoSpacing"/>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80% [30 - 98%]</w:t>
            </w:r>
          </w:p>
        </w:tc>
        <w:tc>
          <w:tcPr>
            <w:tcW w:w="3017" w:type="dxa"/>
            <w:vMerge w:val="restart"/>
          </w:tcPr>
          <w:p w14:paraId="632900FE" w14:textId="12DE33A3" w:rsidR="00221AD8" w:rsidRPr="00E21E3D" w:rsidRDefault="00221AD8" w:rsidP="00E52484">
            <w:pPr>
              <w:pStyle w:val="NoSpacing"/>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fldChar w:fldCharType="begin">
                <w:fldData xml:space="preserve">PEVuZE5vdGU+PENpdGU+PEF1dGhvcj5Db3BlPC9BdXRob3I+PFllYXI+MjAyMjwvWWVhcj48UmVj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</w:fldData>
              </w:fldChar>
            </w:r>
            <w:r w:rsidR="00CE49BA">
              <w:rPr>
                <w:rFonts w:asciiTheme="minorBidi" w:hAnsiTheme="minorBidi" w:cstheme="minorBidi"/>
                <w:szCs w:val="18"/>
              </w:rPr>
              <w:instrText xml:space="preserve"> ADDIN EN.CITE </w:instrText>
            </w:r>
            <w:r w:rsidR="00CE49BA">
              <w:rPr>
                <w:rFonts w:asciiTheme="minorBidi" w:hAnsiTheme="minorBidi" w:cstheme="minorBidi"/>
                <w:szCs w:val="18"/>
              </w:rPr>
              <w:fldChar w:fldCharType="begin">
                <w:fldData xml:space="preserve">PEVuZE5vdGU+PENpdGU+PEF1dGhvcj5Db3BlPC9BdXRob3I+PFllYXI+MjAyMjwvWWVhcj48UmVj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</w:fldData>
              </w:fldChar>
            </w:r>
            <w:r w:rsidR="00CE49BA">
              <w:rPr>
                <w:rFonts w:asciiTheme="minorBidi" w:hAnsiTheme="minorBidi" w:cstheme="minorBidi"/>
                <w:szCs w:val="18"/>
              </w:rPr>
              <w:instrText xml:space="preserve"> ADDIN EN.CITE.DATA </w:instrText>
            </w:r>
            <w:r w:rsidR="00CE49BA">
              <w:rPr>
                <w:rFonts w:asciiTheme="minorBidi" w:hAnsiTheme="minorBidi" w:cstheme="minorBidi"/>
                <w:szCs w:val="18"/>
              </w:rPr>
            </w:r>
            <w:r w:rsidR="00CE49BA">
              <w:rPr>
                <w:rFonts w:asciiTheme="minorBidi" w:hAnsiTheme="minorBidi" w:cstheme="minorBidi"/>
                <w:szCs w:val="18"/>
              </w:rPr>
              <w:fldChar w:fldCharType="end"/>
            </w:r>
            <w:r w:rsidRPr="00E21E3D">
              <w:rPr>
                <w:rFonts w:asciiTheme="minorBidi" w:hAnsiTheme="minorBidi" w:cstheme="minorBidi"/>
                <w:szCs w:val="18"/>
              </w:rPr>
              <w:fldChar w:fldCharType="separate"/>
            </w:r>
            <w:r w:rsidR="00CE49BA" w:rsidRPr="00CE49BA">
              <w:rPr>
                <w:rFonts w:cstheme="minorBidi"/>
                <w:noProof/>
                <w:szCs w:val="18"/>
                <w:vertAlign w:val="superscript"/>
              </w:rPr>
              <w:t>[21-26]</w:t>
            </w:r>
            <w:r w:rsidRPr="00E21E3D">
              <w:rPr>
                <w:rFonts w:asciiTheme="minorBidi" w:hAnsiTheme="minorBidi" w:cstheme="minorBidi"/>
                <w:szCs w:val="18"/>
              </w:rPr>
              <w:fldChar w:fldCharType="end"/>
            </w:r>
          </w:p>
        </w:tc>
        <w:tc>
          <w:tcPr>
            <w:tcW w:w="2471" w:type="dxa"/>
          </w:tcPr>
          <w:p w14:paraId="37180696" w14:textId="77777777" w:rsidR="00221AD8" w:rsidRPr="00E21E3D" w:rsidRDefault="00221AD8" w:rsidP="00E52484">
            <w:pPr>
              <w:pStyle w:val="NoSpacing"/>
              <w:cnfStyle w:val="000000100000" w:firstRow="0" w:lastRow="0" w:firstColumn="0" w:lastColumn="0" w:oddVBand="0" w:evenVBand="0" w:oddHBand="1" w:evenHBand="0" w:firstRowFirstColumn="0" w:firstRowLastColumn="0" w:lastRowFirstColumn="0" w:lastRowLastColumn="0"/>
              <w:rPr>
                <w:rFonts w:cstheme="minorBidi"/>
                <w:szCs w:val="18"/>
              </w:rPr>
            </w:pPr>
          </w:p>
        </w:tc>
      </w:tr>
      <w:tr w:rsidR="00221AD8" w:rsidRPr="00E21E3D" w14:paraId="6B3EAFC5" w14:textId="77777777" w:rsidTr="00E52484">
        <w:tc>
          <w:tcPr>
            <w:cnfStyle w:val="001000000000" w:firstRow="0" w:lastRow="0" w:firstColumn="1" w:lastColumn="0" w:oddVBand="0" w:evenVBand="0" w:oddHBand="0" w:evenHBand="0" w:firstRowFirstColumn="0" w:firstRowLastColumn="0" w:lastRowFirstColumn="0" w:lastRowLastColumn="0"/>
            <w:tcW w:w="2603" w:type="dxa"/>
          </w:tcPr>
          <w:p w14:paraId="2C9AF519" w14:textId="77777777" w:rsidR="00221AD8" w:rsidRPr="00E21E3D" w:rsidRDefault="00221AD8" w:rsidP="00E52484">
            <w:pPr>
              <w:pStyle w:val="NoSpacing"/>
              <w:rPr>
                <w:rFonts w:asciiTheme="minorBidi" w:hAnsiTheme="minorBidi" w:cstheme="minorBidi"/>
                <w:b w:val="0"/>
                <w:bCs w:val="0"/>
                <w:szCs w:val="18"/>
              </w:rPr>
            </w:pPr>
            <w:r w:rsidRPr="00E21E3D">
              <w:rPr>
                <w:rFonts w:asciiTheme="minorBidi" w:hAnsiTheme="minorBidi" w:cstheme="minorBidi"/>
                <w:b w:val="0"/>
                <w:bCs w:val="0"/>
                <w:szCs w:val="18"/>
              </w:rPr>
              <w:t>Partners receiving new diagnosis/treatment per index case</w:t>
            </w:r>
          </w:p>
        </w:tc>
        <w:tc>
          <w:tcPr>
            <w:tcW w:w="2699" w:type="dxa"/>
          </w:tcPr>
          <w:p w14:paraId="4FB98338" w14:textId="77777777" w:rsidR="00221AD8" w:rsidRPr="00E21E3D" w:rsidRDefault="00221AD8" w:rsidP="00E52484">
            <w:pPr>
              <w:pStyle w:val="NoSpacing"/>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0.1 [0.05, 0.2]</w:t>
            </w:r>
          </w:p>
        </w:tc>
        <w:tc>
          <w:tcPr>
            <w:tcW w:w="3017" w:type="dxa"/>
            <w:vMerge/>
          </w:tcPr>
          <w:p w14:paraId="1AEBCB98" w14:textId="77777777" w:rsidR="00221AD8" w:rsidRPr="00E21E3D" w:rsidRDefault="00221AD8" w:rsidP="00E52484">
            <w:pPr>
              <w:pStyle w:val="NoSpacing"/>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Cs w:val="18"/>
              </w:rPr>
            </w:pPr>
          </w:p>
        </w:tc>
        <w:tc>
          <w:tcPr>
            <w:tcW w:w="2471" w:type="dxa"/>
          </w:tcPr>
          <w:p w14:paraId="62EE4E4C" w14:textId="77777777" w:rsidR="00221AD8" w:rsidRPr="00E21E3D" w:rsidRDefault="00221AD8" w:rsidP="00E52484">
            <w:pPr>
              <w:pStyle w:val="NoSpacing"/>
              <w:cnfStyle w:val="000000000000" w:firstRow="0" w:lastRow="0" w:firstColumn="0" w:lastColumn="0" w:oddVBand="0" w:evenVBand="0" w:oddHBand="0" w:evenHBand="0" w:firstRowFirstColumn="0" w:firstRowLastColumn="0" w:lastRowFirstColumn="0" w:lastRowLastColumn="0"/>
              <w:rPr>
                <w:rFonts w:cstheme="minorBidi"/>
                <w:szCs w:val="18"/>
              </w:rPr>
            </w:pPr>
          </w:p>
        </w:tc>
      </w:tr>
      <w:tr w:rsidR="00221AD8" w:rsidRPr="00E21E3D" w14:paraId="6CBBB51A" w14:textId="77777777" w:rsidTr="00E52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Pr>
          <w:p w14:paraId="5EEA0390" w14:textId="77777777" w:rsidR="00221AD8" w:rsidRPr="00E21E3D" w:rsidRDefault="00221AD8" w:rsidP="00E52484">
            <w:pPr>
              <w:pStyle w:val="NoSpacing"/>
              <w:rPr>
                <w:rFonts w:asciiTheme="minorBidi" w:hAnsiTheme="minorBidi" w:cstheme="minorBidi"/>
                <w:b w:val="0"/>
                <w:bCs w:val="0"/>
                <w:szCs w:val="18"/>
              </w:rPr>
            </w:pPr>
            <w:r w:rsidRPr="00E21E3D">
              <w:rPr>
                <w:rFonts w:asciiTheme="minorBidi" w:hAnsiTheme="minorBidi" w:cstheme="minorBidi"/>
                <w:b w:val="0"/>
                <w:bCs w:val="0"/>
                <w:szCs w:val="18"/>
              </w:rPr>
              <w:t>Partners receiving empiric treatment (who are truly infected) per index case</w:t>
            </w:r>
          </w:p>
        </w:tc>
        <w:tc>
          <w:tcPr>
            <w:tcW w:w="2699" w:type="dxa"/>
          </w:tcPr>
          <w:p w14:paraId="529793D6" w14:textId="77777777" w:rsidR="00221AD8" w:rsidRPr="00E21E3D" w:rsidRDefault="00221AD8" w:rsidP="00E52484">
            <w:pPr>
              <w:pStyle w:val="NoSpacing"/>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0.1 [0.04, 0.19]</w:t>
            </w:r>
          </w:p>
        </w:tc>
        <w:tc>
          <w:tcPr>
            <w:tcW w:w="3017" w:type="dxa"/>
            <w:vMerge/>
          </w:tcPr>
          <w:p w14:paraId="1C0F617F" w14:textId="77777777" w:rsidR="00221AD8" w:rsidRPr="00E21E3D" w:rsidRDefault="00221AD8" w:rsidP="00E52484">
            <w:pPr>
              <w:pStyle w:val="NoSpacing"/>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Cs w:val="18"/>
              </w:rPr>
            </w:pPr>
          </w:p>
        </w:tc>
        <w:tc>
          <w:tcPr>
            <w:tcW w:w="2471" w:type="dxa"/>
          </w:tcPr>
          <w:p w14:paraId="151BF611" w14:textId="77777777" w:rsidR="00221AD8" w:rsidRPr="00E21E3D" w:rsidRDefault="00221AD8" w:rsidP="00E52484">
            <w:pPr>
              <w:pStyle w:val="NoSpacing"/>
              <w:cnfStyle w:val="000000100000" w:firstRow="0" w:lastRow="0" w:firstColumn="0" w:lastColumn="0" w:oddVBand="0" w:evenVBand="0" w:oddHBand="1" w:evenHBand="0" w:firstRowFirstColumn="0" w:firstRowLastColumn="0" w:lastRowFirstColumn="0" w:lastRowLastColumn="0"/>
              <w:rPr>
                <w:rFonts w:cstheme="minorBidi"/>
                <w:szCs w:val="18"/>
              </w:rPr>
            </w:pPr>
          </w:p>
        </w:tc>
      </w:tr>
      <w:tr w:rsidR="00221AD8" w:rsidRPr="00E21E3D" w14:paraId="2A929F5D" w14:textId="77777777" w:rsidTr="00E52484">
        <w:tc>
          <w:tcPr>
            <w:cnfStyle w:val="001000000000" w:firstRow="0" w:lastRow="0" w:firstColumn="1" w:lastColumn="0" w:oddVBand="0" w:evenVBand="0" w:oddHBand="0" w:evenHBand="0" w:firstRowFirstColumn="0" w:firstRowLastColumn="0" w:lastRowFirstColumn="0" w:lastRowLastColumn="0"/>
            <w:tcW w:w="2603" w:type="dxa"/>
          </w:tcPr>
          <w:p w14:paraId="781F98DC" w14:textId="77777777" w:rsidR="00221AD8" w:rsidRPr="00E21E3D" w:rsidRDefault="00221AD8" w:rsidP="00E52484">
            <w:pPr>
              <w:pStyle w:val="NoSpacing"/>
              <w:rPr>
                <w:rFonts w:asciiTheme="minorBidi" w:hAnsiTheme="minorBidi" w:cstheme="minorBidi"/>
                <w:b w:val="0"/>
                <w:bCs w:val="0"/>
                <w:szCs w:val="18"/>
              </w:rPr>
            </w:pPr>
            <w:r w:rsidRPr="00E21E3D">
              <w:rPr>
                <w:rFonts w:asciiTheme="minorBidi" w:hAnsiTheme="minorBidi" w:cstheme="minorBidi"/>
                <w:b w:val="0"/>
                <w:bCs w:val="0"/>
                <w:szCs w:val="18"/>
              </w:rPr>
              <w:t xml:space="preserve">Proportion of diagnosed contacts in primary and secondary stage </w:t>
            </w:r>
          </w:p>
        </w:tc>
        <w:tc>
          <w:tcPr>
            <w:tcW w:w="2699" w:type="dxa"/>
          </w:tcPr>
          <w:p w14:paraId="6F3817D8" w14:textId="77777777" w:rsidR="00221AD8" w:rsidRPr="00E21E3D" w:rsidRDefault="00221AD8" w:rsidP="00E52484">
            <w:pPr>
              <w:pStyle w:val="NoSpacing"/>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57%</w:t>
            </w:r>
          </w:p>
          <w:p w14:paraId="55F7B746" w14:textId="77777777" w:rsidR="00221AD8" w:rsidRPr="00E21E3D" w:rsidRDefault="00221AD8" w:rsidP="00E52484">
            <w:pPr>
              <w:pStyle w:val="NoSpacing"/>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(assuming 0.25%in primary and rest in secondary)</w:t>
            </w:r>
          </w:p>
        </w:tc>
        <w:tc>
          <w:tcPr>
            <w:tcW w:w="3017" w:type="dxa"/>
          </w:tcPr>
          <w:p w14:paraId="1B3ED15F" w14:textId="58C39C76" w:rsidR="00221AD8" w:rsidRPr="00E21E3D" w:rsidRDefault="00221AD8" w:rsidP="00E52484">
            <w:pPr>
              <w:pStyle w:val="NoSpacing"/>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fldChar w:fldCharType="begin"/>
            </w:r>
            <w:r w:rsidR="00CE49BA">
              <w:rPr>
                <w:rFonts w:asciiTheme="minorBidi" w:hAnsiTheme="minorBidi" w:cstheme="minorBidi"/>
                <w:szCs w:val="18"/>
              </w:rPr>
              <w:instrText xml:space="preserve"> ADDIN EN.CITE &lt;EndNote&gt;&lt;Cite&gt;&lt;Author&gt;Samoff&lt;/Author&gt;&lt;Year&gt;2017&lt;/Year&gt;&lt;RecNum&gt;1265&lt;/RecNum&gt;&lt;DisplayText&gt;&lt;style face="superscript"&gt;[22]&lt;/style&gt;&lt;/DisplayText&gt;&lt;record&gt;&lt;rec-number&gt;1265&lt;/rec-number&gt;&lt;foreign-keys&gt;&lt;key app="EN" db-id="xrzs0t9aq90fz3epr5zx0p99vxx0ftpxw0s0" timestamp="1740758371"&gt;1265&lt;/key&gt;&lt;/foreign-keys&gt;&lt;ref-type name="Journal Article"&gt;17&lt;/ref-type&gt;&lt;contributors&gt;&lt;authors&gt;&lt;author&gt;Samoff, Erika&lt;/author&gt;&lt;author&gt;Cope, Anna B&lt;/author&gt;&lt;author&gt;Maxwell, Jason&lt;/author&gt;&lt;author&gt;Thomas, Francina&lt;/author&gt;&lt;author&gt;Mobley, Victoria L&lt;/author&gt;&lt;/authors&gt;&lt;/contributors&gt;&lt;titles&gt;&lt;title&gt;The number of interviews needed to yield new syphilis and human immunodeficiency virus cases among partners of people diagnosed with syphilis, North Carolina, 2015&lt;/title&gt;&lt;secondary-title&gt;Sexually Transmitted Diseases&lt;/secondary-title&gt;&lt;/titles&gt;&lt;periodical&gt;&lt;full-title&gt;Sexually transmitted diseases&lt;/full-title&gt;&lt;/periodical&gt;&lt;pages&gt;451-456&lt;/pages&gt;&lt;volume&gt;44&lt;/volume&gt;&lt;number&gt;8&lt;/number&gt;&lt;dates&gt;&lt;year&gt;2017&lt;/year&gt;&lt;/dates&gt;&lt;isbn&gt;0148-5717&lt;/isbn&gt;&lt;urls&gt;&lt;/urls&gt;&lt;/record&gt;&lt;/Cite&gt;&lt;/EndNote&gt;</w:instrText>
            </w:r>
            <w:r w:rsidRPr="00E21E3D">
              <w:rPr>
                <w:rFonts w:asciiTheme="minorBidi" w:hAnsiTheme="minorBidi" w:cstheme="minorBidi"/>
                <w:szCs w:val="18"/>
              </w:rPr>
              <w:fldChar w:fldCharType="separate"/>
            </w:r>
            <w:r w:rsidR="00CE49BA" w:rsidRPr="00CE49BA">
              <w:rPr>
                <w:rFonts w:cstheme="minorBidi"/>
                <w:noProof/>
                <w:szCs w:val="18"/>
                <w:vertAlign w:val="superscript"/>
              </w:rPr>
              <w:t>[22]</w:t>
            </w:r>
            <w:r w:rsidRPr="00E21E3D">
              <w:rPr>
                <w:rFonts w:asciiTheme="minorBidi" w:hAnsiTheme="minorBidi" w:cstheme="minorBidi"/>
                <w:szCs w:val="18"/>
              </w:rPr>
              <w:fldChar w:fldCharType="end"/>
            </w:r>
          </w:p>
        </w:tc>
        <w:tc>
          <w:tcPr>
            <w:tcW w:w="2471" w:type="dxa"/>
          </w:tcPr>
          <w:p w14:paraId="53F2F44A" w14:textId="77777777" w:rsidR="00221AD8" w:rsidRPr="00E21E3D" w:rsidRDefault="00221AD8" w:rsidP="00E52484">
            <w:pPr>
              <w:pStyle w:val="NoSpacing"/>
              <w:cnfStyle w:val="000000000000" w:firstRow="0" w:lastRow="0" w:firstColumn="0" w:lastColumn="0" w:oddVBand="0" w:evenVBand="0" w:oddHBand="0" w:evenHBand="0" w:firstRowFirstColumn="0" w:firstRowLastColumn="0" w:lastRowFirstColumn="0" w:lastRowLastColumn="0"/>
              <w:rPr>
                <w:rFonts w:cstheme="minorBidi"/>
                <w:szCs w:val="18"/>
              </w:rPr>
            </w:pPr>
          </w:p>
        </w:tc>
      </w:tr>
      <w:tr w:rsidR="00221AD8" w:rsidRPr="00E21E3D" w14:paraId="23BE9CFE" w14:textId="77777777" w:rsidTr="00E524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Pr>
          <w:p w14:paraId="55F87C83" w14:textId="77777777" w:rsidR="00221AD8" w:rsidRPr="00E21E3D" w:rsidRDefault="00221AD8" w:rsidP="00E52484">
            <w:pPr>
              <w:pStyle w:val="NoSpacing"/>
              <w:rPr>
                <w:rFonts w:asciiTheme="minorBidi" w:hAnsiTheme="minorBidi" w:cstheme="minorBidi"/>
                <w:b w:val="0"/>
                <w:bCs w:val="0"/>
                <w:szCs w:val="18"/>
              </w:rPr>
            </w:pPr>
            <w:r w:rsidRPr="00E21E3D">
              <w:rPr>
                <w:rFonts w:asciiTheme="minorBidi" w:hAnsiTheme="minorBidi" w:cstheme="minorBidi"/>
                <w:b w:val="0"/>
                <w:bCs w:val="0"/>
                <w:szCs w:val="18"/>
              </w:rPr>
              <w:t xml:space="preserve">Proportion of diagnosed contacts in early latent stage  </w:t>
            </w:r>
          </w:p>
        </w:tc>
        <w:tc>
          <w:tcPr>
            <w:tcW w:w="2699" w:type="dxa"/>
          </w:tcPr>
          <w:p w14:paraId="38CDA39A" w14:textId="77777777" w:rsidR="00221AD8" w:rsidRPr="00E21E3D" w:rsidRDefault="00221AD8" w:rsidP="00E52484">
            <w:pPr>
              <w:pStyle w:val="NoSpacing"/>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50% of not those in PS</w:t>
            </w:r>
          </w:p>
        </w:tc>
        <w:tc>
          <w:tcPr>
            <w:tcW w:w="3017" w:type="dxa"/>
          </w:tcPr>
          <w:p w14:paraId="440A2802" w14:textId="77777777" w:rsidR="00221AD8" w:rsidRPr="00E21E3D" w:rsidRDefault="00221AD8" w:rsidP="00E52484">
            <w:pPr>
              <w:pStyle w:val="NoSpacing"/>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szCs w:val="18"/>
              </w:rPr>
            </w:pPr>
            <w:r w:rsidRPr="00E21E3D">
              <w:rPr>
                <w:rFonts w:asciiTheme="minorBidi" w:hAnsiTheme="minorBidi" w:cstheme="minorBidi"/>
                <w:szCs w:val="18"/>
              </w:rPr>
              <w:t xml:space="preserve">Assumption </w:t>
            </w:r>
          </w:p>
        </w:tc>
        <w:tc>
          <w:tcPr>
            <w:tcW w:w="2471" w:type="dxa"/>
          </w:tcPr>
          <w:p w14:paraId="54AD9F21" w14:textId="77777777" w:rsidR="00221AD8" w:rsidRPr="00E21E3D" w:rsidRDefault="00221AD8" w:rsidP="00E52484">
            <w:pPr>
              <w:pStyle w:val="NoSpacing"/>
              <w:cnfStyle w:val="000000100000" w:firstRow="0" w:lastRow="0" w:firstColumn="0" w:lastColumn="0" w:oddVBand="0" w:evenVBand="0" w:oddHBand="1" w:evenHBand="0" w:firstRowFirstColumn="0" w:firstRowLastColumn="0" w:lastRowFirstColumn="0" w:lastRowLastColumn="0"/>
              <w:rPr>
                <w:rFonts w:cstheme="minorBidi"/>
                <w:szCs w:val="18"/>
              </w:rPr>
            </w:pPr>
          </w:p>
        </w:tc>
      </w:tr>
    </w:tbl>
    <w:p w14:paraId="3A1CF82D" w14:textId="549816E9" w:rsidR="009A3AF3" w:rsidRPr="008A05C5" w:rsidRDefault="009A3AF3" w:rsidP="00D75D31">
      <w:pPr>
        <w:rPr>
          <w:b/>
          <w:bCs/>
        </w:rPr>
      </w:pPr>
      <w:r w:rsidRPr="008A05C5">
        <w:rPr>
          <w:b/>
          <w:bCs/>
        </w:rPr>
        <w:br w:type="page"/>
      </w:r>
    </w:p>
    <w:p w14:paraId="419F21F2" w14:textId="6DCB0BC5" w:rsidR="00256546" w:rsidRDefault="00256546" w:rsidP="00D64182">
      <w:pPr>
        <w:pStyle w:val="Heading2"/>
      </w:pPr>
      <w:r>
        <w:lastRenderedPageBreak/>
        <w:t>Other studies on Tertiary syphilis:</w:t>
      </w:r>
    </w:p>
    <w:p w14:paraId="0B08BBA9" w14:textId="1EFF424C" w:rsidR="00256546" w:rsidRPr="009A65AE" w:rsidRDefault="00256546" w:rsidP="00256546">
      <w:pPr>
        <w:rPr>
          <w:rFonts w:cstheme="minorBidi"/>
          <w:szCs w:val="20"/>
        </w:rPr>
      </w:pPr>
      <w:r w:rsidRPr="009A65AE">
        <w:rPr>
          <w:rFonts w:cstheme="minorBidi"/>
          <w:szCs w:val="20"/>
        </w:rPr>
        <w:t xml:space="preserve">Historical data provides insights into the progression of late syphilis. </w:t>
      </w:r>
    </w:p>
    <w:p w14:paraId="691403BB" w14:textId="77777777" w:rsidR="00256546" w:rsidRPr="009A65AE" w:rsidRDefault="00256546">
      <w:pPr>
        <w:pStyle w:val="NoSpacing"/>
        <w:numPr>
          <w:ilvl w:val="0"/>
          <w:numId w:val="8"/>
        </w:numPr>
      </w:pPr>
      <w:r w:rsidRPr="009A65AE">
        <w:t xml:space="preserve">The Oslo Study, a prospective natural history study conducted from 1891 to 1951, followed 1,978 patients with primary or secondary syphilis. It reported a mortality rate of 17% for males and 8% for females, with </w:t>
      </w:r>
      <w:r w:rsidRPr="009A65AE">
        <w:rPr>
          <w:b/>
          <w:bCs/>
        </w:rPr>
        <w:t>28%</w:t>
      </w:r>
      <w:r w:rsidRPr="009A65AE">
        <w:t xml:space="preserve"> of patients eventually developing clinically evident complications of late disease. These complications included </w:t>
      </w:r>
      <w:r w:rsidRPr="009A65AE">
        <w:rPr>
          <w:b/>
          <w:bCs/>
        </w:rPr>
        <w:t>cardiovascular syphilis (10%),</w:t>
      </w:r>
      <w:r w:rsidRPr="009A65AE">
        <w:t xml:space="preserve"> </w:t>
      </w:r>
      <w:r w:rsidRPr="009A65AE">
        <w:rPr>
          <w:b/>
          <w:bCs/>
        </w:rPr>
        <w:t>symptomatic neurosyphilis (65%),</w:t>
      </w:r>
      <w:r w:rsidRPr="009A65AE">
        <w:t xml:space="preserve"> and </w:t>
      </w:r>
      <w:r w:rsidRPr="009A65AE">
        <w:rPr>
          <w:b/>
          <w:bCs/>
        </w:rPr>
        <w:t>late benign syphilis (16%).</w:t>
      </w:r>
      <w:r w:rsidRPr="009A65AE">
        <w:t xml:space="preserve"> Cardiovascular syphilis and neurosyphilis were observed more frequently in males, and autopsy findings often revealed evidence of cardiovascular involvement.</w:t>
      </w:r>
    </w:p>
    <w:p w14:paraId="3FE005C2" w14:textId="77777777" w:rsidR="00256546" w:rsidRPr="009A65AE" w:rsidRDefault="00256546">
      <w:pPr>
        <w:pStyle w:val="NoSpacing"/>
        <w:numPr>
          <w:ilvl w:val="0"/>
          <w:numId w:val="8"/>
        </w:numPr>
      </w:pPr>
      <w:r w:rsidRPr="009A65AE">
        <w:t xml:space="preserve">Paul Rosahn's review of autopsy findings at Yale University (1917–1941) showed that 9.7% of individuals over 20 years old had clinical, laboratory, or autopsy evidence of syphilis, with about half untreated. Among syphilitic patients, 51% had specific late syphilitic lesions at autopsy, with </w:t>
      </w:r>
      <w:r w:rsidRPr="009A65AE">
        <w:rPr>
          <w:b/>
          <w:bCs/>
        </w:rPr>
        <w:t>30%</w:t>
      </w:r>
      <w:r w:rsidRPr="009A65AE">
        <w:t xml:space="preserve"> of clinically diagnosed cases showing such lesions. Among 77 untreated cases with late syphilitic lesions, </w:t>
      </w:r>
      <w:r w:rsidRPr="009A65AE">
        <w:rPr>
          <w:b/>
          <w:bCs/>
        </w:rPr>
        <w:t>83% were cardiovascular</w:t>
      </w:r>
      <w:r w:rsidRPr="009A65AE">
        <w:t xml:space="preserve">, </w:t>
      </w:r>
      <w:r w:rsidRPr="009A65AE">
        <w:rPr>
          <w:b/>
          <w:bCs/>
        </w:rPr>
        <w:t>7.6% neurological</w:t>
      </w:r>
      <w:r w:rsidRPr="009A65AE">
        <w:t xml:space="preserve">, and </w:t>
      </w:r>
      <w:r w:rsidRPr="009A65AE">
        <w:rPr>
          <w:b/>
          <w:bCs/>
        </w:rPr>
        <w:t>8.5% gummatous</w:t>
      </w:r>
      <w:r w:rsidRPr="009A65AE">
        <w:t>. These manifestations generally appeared 15–30 years after the initial infection, often involving multiple overlapping symptoms.</w:t>
      </w:r>
    </w:p>
    <w:p w14:paraId="1049C1BD" w14:textId="77777777" w:rsidR="00256546" w:rsidRPr="00C55E50" w:rsidRDefault="00256546" w:rsidP="00256546"/>
    <w:p w14:paraId="789A3677" w14:textId="77777777" w:rsidR="00256546" w:rsidRPr="009A65AE" w:rsidRDefault="00256546">
      <w:pPr>
        <w:pStyle w:val="ListParagraph"/>
        <w:numPr>
          <w:ilvl w:val="0"/>
          <w:numId w:val="10"/>
        </w:numPr>
      </w:pPr>
      <w:r w:rsidRPr="00604172">
        <w:rPr>
          <w:b/>
          <w:bCs/>
        </w:rPr>
        <w:t>Oslo Study (cited in Kent2008):</w:t>
      </w:r>
      <w:r w:rsidRPr="009A65AE">
        <w:t> Eventually, 28% of patients developed clinically evident complications of late disease including cardiovascular syphilis (10%), symptomatic neurosyphilis(65%), or late benign syphilis (16%), with both cardiovascular and neurosyphilis occurring more commonly in males</w:t>
      </w:r>
    </w:p>
    <w:p w14:paraId="4F286605" w14:textId="77777777" w:rsidR="00256546" w:rsidRPr="00604172" w:rsidRDefault="00256546">
      <w:pPr>
        <w:numPr>
          <w:ilvl w:val="1"/>
          <w:numId w:val="10"/>
        </w:numPr>
        <w:rPr>
          <w:rFonts w:cstheme="minorBidi"/>
          <w:szCs w:val="20"/>
        </w:rPr>
      </w:pPr>
      <w:r w:rsidRPr="009A65AE">
        <w:rPr>
          <w:rFonts w:cstheme="minorBidi"/>
          <w:szCs w:val="20"/>
        </w:rPr>
        <w:t>If I multiple these proportions into 28% to approximate total proportions:  2.8% of patients developing cardiovascular syphilis, 4.5% developing late benign syphilis, and 18.2% developing symptomatic neurosyphilis</w:t>
      </w:r>
    </w:p>
    <w:p w14:paraId="5BDEB225" w14:textId="77777777" w:rsidR="00256546" w:rsidRPr="009A65AE" w:rsidRDefault="00256546">
      <w:pPr>
        <w:numPr>
          <w:ilvl w:val="0"/>
          <w:numId w:val="10"/>
        </w:numPr>
        <w:rPr>
          <w:rFonts w:cstheme="minorBidi"/>
          <w:szCs w:val="20"/>
        </w:rPr>
      </w:pPr>
      <w:r w:rsidRPr="009A65AE">
        <w:rPr>
          <w:rFonts w:cstheme="minorBidi"/>
          <w:b/>
          <w:bCs/>
          <w:szCs w:val="20"/>
        </w:rPr>
        <w:t>Boeck study (cited in Singh1999)</w:t>
      </w:r>
      <w:r w:rsidRPr="009A65AE">
        <w:rPr>
          <w:rFonts w:cstheme="minorBidi"/>
          <w:szCs w:val="20"/>
        </w:rPr>
        <w:t> estimates that approximately 30% of the patients developed tertiary manifestations. Late benign syphilis was the most frequent manifestation, occurring in 14% of males and 17% of females, 1 to 46 years after healing of the secondary lesions. The incidence of clinically apparent cardiovascular syphilis was 13.6% in males and 7.6% in females, but the true incidence may have been higher had more autopsies been carried out. Symptomatic neurosyphilis developed in approximately 9.4% of males and 5.0% of females.</w:t>
      </w:r>
    </w:p>
    <w:p w14:paraId="0965179A" w14:textId="77777777" w:rsidR="00256546" w:rsidRPr="00604172" w:rsidRDefault="00256546">
      <w:pPr>
        <w:numPr>
          <w:ilvl w:val="1"/>
          <w:numId w:val="10"/>
        </w:numPr>
        <w:ind w:firstLine="40"/>
        <w:rPr>
          <w:rFonts w:cstheme="minorBidi"/>
          <w:szCs w:val="20"/>
        </w:rPr>
      </w:pPr>
      <w:r w:rsidRPr="00604172">
        <w:rPr>
          <w:rFonts w:cstheme="minorBidi"/>
          <w:szCs w:val="20"/>
        </w:rPr>
        <w:t>It’s unclear to me if the final proportions are after factoring in the 30% or not. I assume that they are.  However, these proportions are in contrast to Oslo’s study finding the majority of Tertiary cases as symptomatic neurosyphilis</w:t>
      </w:r>
    </w:p>
    <w:p w14:paraId="0647207A" w14:textId="77777777" w:rsidR="00256546" w:rsidRDefault="00256546">
      <w:pPr>
        <w:numPr>
          <w:ilvl w:val="0"/>
          <w:numId w:val="10"/>
        </w:numPr>
        <w:rPr>
          <w:rFonts w:cstheme="minorBidi"/>
          <w:szCs w:val="20"/>
        </w:rPr>
      </w:pPr>
      <w:r w:rsidRPr="00604172">
        <w:rPr>
          <w:rFonts w:cstheme="minorBidi"/>
          <w:b/>
          <w:bCs/>
          <w:szCs w:val="20"/>
        </w:rPr>
        <w:t>Lanford (2006)</w:t>
      </w:r>
      <w:r w:rsidRPr="00604172">
        <w:rPr>
          <w:rFonts w:cstheme="minorBidi"/>
          <w:szCs w:val="20"/>
        </w:rPr>
        <w:t> estimates the following proportions from the literature: Progressive inflammation caused gumma (late benign syphilis) in 15% of patients with untreated syphilis. Cardiovascular syphilis was observed in 10% of untreated patients. Symptomatic late neurosyphilis was recognized in 6.5% of untreated patients.</w:t>
      </w:r>
    </w:p>
    <w:p w14:paraId="71B59E44" w14:textId="77777777" w:rsidR="00256546" w:rsidRPr="00604172" w:rsidRDefault="00256546">
      <w:pPr>
        <w:numPr>
          <w:ilvl w:val="1"/>
          <w:numId w:val="10"/>
        </w:numPr>
        <w:rPr>
          <w:rFonts w:cstheme="minorBidi"/>
          <w:szCs w:val="20"/>
        </w:rPr>
      </w:pPr>
      <w:r w:rsidRPr="00604172">
        <w:rPr>
          <w:rFonts w:cstheme="minorBidi"/>
          <w:szCs w:val="20"/>
        </w:rPr>
        <w:t>These results are inline with Boeck study</w:t>
      </w:r>
    </w:p>
    <w:p w14:paraId="5F858E83" w14:textId="77777777" w:rsidR="00256546" w:rsidRPr="009A65AE" w:rsidRDefault="00256546">
      <w:pPr>
        <w:numPr>
          <w:ilvl w:val="0"/>
          <w:numId w:val="10"/>
        </w:numPr>
        <w:rPr>
          <w:rFonts w:cstheme="minorBidi"/>
          <w:szCs w:val="20"/>
        </w:rPr>
      </w:pPr>
      <w:r w:rsidRPr="009A65AE">
        <w:rPr>
          <w:rFonts w:cstheme="minorBidi"/>
          <w:b/>
          <w:bCs/>
          <w:szCs w:val="20"/>
        </w:rPr>
        <w:t>Golden (2003)</w:t>
      </w:r>
      <w:r w:rsidRPr="009A65AE">
        <w:rPr>
          <w:rFonts w:cstheme="minorBidi"/>
          <w:szCs w:val="20"/>
        </w:rPr>
        <w:t> provides an estimate for the two forms of tertiary syphilis, at 2-5% over 20-30 years developing General Paresis, and 2-9% over 3-50 years developing Tabes Dorsalis, but it’s progressed among those with early CNS (25-60%) </w:t>
      </w:r>
    </w:p>
    <w:p w14:paraId="21B92284" w14:textId="77777777" w:rsidR="00256546" w:rsidRPr="009A65AE" w:rsidRDefault="00256546">
      <w:pPr>
        <w:numPr>
          <w:ilvl w:val="1"/>
          <w:numId w:val="7"/>
        </w:numPr>
        <w:rPr>
          <w:rFonts w:cstheme="minorBidi"/>
          <w:szCs w:val="20"/>
        </w:rPr>
      </w:pPr>
      <w:r w:rsidRPr="009A65AE">
        <w:rPr>
          <w:rFonts w:cstheme="minorBidi"/>
          <w:szCs w:val="20"/>
        </w:rPr>
        <w:t>This is approximately, 4-14% of those patients with early CNS&gt;&gt; 2-5% of all patients? </w:t>
      </w:r>
    </w:p>
    <w:p w14:paraId="566DDD25" w14:textId="77777777" w:rsidR="00256546" w:rsidRPr="009A65AE" w:rsidRDefault="00256546" w:rsidP="00256546">
      <w:pPr>
        <w:rPr>
          <w:rFonts w:cstheme="minorBidi"/>
          <w:szCs w:val="20"/>
        </w:rPr>
      </w:pPr>
      <w:r w:rsidRPr="009A65AE">
        <w:rPr>
          <w:rFonts w:cstheme="minorBidi"/>
          <w:szCs w:val="20"/>
        </w:rPr>
        <w:t>  </w:t>
      </w:r>
    </w:p>
    <w:p w14:paraId="4FC9C150" w14:textId="77777777" w:rsidR="00256546" w:rsidRPr="00604172" w:rsidRDefault="00256546" w:rsidP="00256546">
      <w:pPr>
        <w:rPr>
          <w:b/>
          <w:bCs/>
        </w:rPr>
      </w:pPr>
      <w:r>
        <w:rPr>
          <w:b/>
          <w:bCs/>
        </w:rPr>
        <w:t>Progression from LL to tertiary:</w:t>
      </w:r>
    </w:p>
    <w:p w14:paraId="0A09F0FC" w14:textId="77777777" w:rsidR="00256546" w:rsidRDefault="00256546">
      <w:pPr>
        <w:pStyle w:val="ListParagraph"/>
        <w:numPr>
          <w:ilvl w:val="0"/>
          <w:numId w:val="11"/>
        </w:numPr>
      </w:pPr>
      <w:r w:rsidRPr="009A65AE">
        <w:t>Late benign syphilis: 14% of males and 17% of females, 1 to 46 years post infection (Kent-2008, Golden-2003)</w:t>
      </w:r>
    </w:p>
    <w:p w14:paraId="3A6E9BA2" w14:textId="77777777" w:rsidR="00256546" w:rsidRDefault="00256546">
      <w:pPr>
        <w:pStyle w:val="ListParagraph"/>
        <w:numPr>
          <w:ilvl w:val="1"/>
          <w:numId w:val="11"/>
        </w:numPr>
      </w:pPr>
      <w:r>
        <w:t>Everyone was followed until the event occurs, which means that the follow up time was unequal</w:t>
      </w:r>
    </w:p>
    <w:p w14:paraId="40557682" w14:textId="77777777" w:rsidR="00256546" w:rsidRDefault="00256546">
      <w:pPr>
        <w:pStyle w:val="ListParagraph"/>
        <w:numPr>
          <w:ilvl w:val="1"/>
          <w:numId w:val="11"/>
        </w:numPr>
      </w:pPr>
      <w:r>
        <w:t xml:space="preserve">Since we don’t know the distribution of followup time, we take an average: t = (1+46)/2=28.5 </w:t>
      </w:r>
    </w:p>
    <w:p w14:paraId="29B03F35" w14:textId="77777777" w:rsidR="00256546" w:rsidRDefault="00256546">
      <w:pPr>
        <w:pStyle w:val="ListParagraph"/>
        <w:numPr>
          <w:ilvl w:val="1"/>
          <w:numId w:val="11"/>
        </w:numPr>
      </w:pPr>
      <w:r>
        <w:t xml:space="preserve">Rate = - log(1-prob)/time -&gt; </w:t>
      </w:r>
    </w:p>
    <w:p w14:paraId="69758FE5" w14:textId="77777777" w:rsidR="00256546" w:rsidRDefault="00256546">
      <w:pPr>
        <w:pStyle w:val="ListParagraph"/>
        <w:numPr>
          <w:ilvl w:val="2"/>
          <w:numId w:val="11"/>
        </w:numPr>
      </w:pPr>
      <w:r>
        <w:t>-log(1- 14%)/28.5 =    0.53% men and -log(1- 17%)/28.5 =0.65% women</w:t>
      </w:r>
    </w:p>
    <w:p w14:paraId="5E1E3482" w14:textId="77777777" w:rsidR="00256546" w:rsidRPr="009A65AE" w:rsidRDefault="00256546" w:rsidP="00256546">
      <w:pPr>
        <w:pStyle w:val="ListParagraph"/>
        <w:ind w:left="1440"/>
      </w:pPr>
    </w:p>
    <w:p w14:paraId="47D143C8" w14:textId="77777777" w:rsidR="00256546" w:rsidRDefault="00256546">
      <w:pPr>
        <w:pStyle w:val="ListParagraph"/>
        <w:numPr>
          <w:ilvl w:val="0"/>
          <w:numId w:val="11"/>
        </w:numPr>
      </w:pPr>
      <w:r>
        <w:t>C</w:t>
      </w:r>
      <w:r w:rsidRPr="009A65AE">
        <w:t>ardiovascular syphilis: 13.6% in males and 7.6% in females 10-30 years post infection (Kent-2008)</w:t>
      </w:r>
    </w:p>
    <w:p w14:paraId="4222205B" w14:textId="77777777" w:rsidR="00256546" w:rsidRDefault="00256546">
      <w:pPr>
        <w:pStyle w:val="ListParagraph"/>
        <w:numPr>
          <w:ilvl w:val="1"/>
          <w:numId w:val="11"/>
        </w:numPr>
      </w:pPr>
      <w:r>
        <w:t xml:space="preserve">Rate = </w:t>
      </w:r>
      <w:r w:rsidRPr="00AD4E94">
        <w:t>-log(1-0.136)/</w:t>
      </w:r>
      <w:r>
        <w:t>2</w:t>
      </w:r>
      <w:r w:rsidRPr="00AD4E94">
        <w:t>0</w:t>
      </w:r>
      <w:r>
        <w:t xml:space="preserve"> = 0.73% men and </w:t>
      </w:r>
      <w:r w:rsidRPr="007E4A15">
        <w:t>-log(1-0.076)/30</w:t>
      </w:r>
      <w:r>
        <w:t xml:space="preserve"> = 0.39% women</w:t>
      </w:r>
    </w:p>
    <w:p w14:paraId="32400E96" w14:textId="77777777" w:rsidR="00256546" w:rsidRDefault="00256546" w:rsidP="00256546">
      <w:pPr>
        <w:pStyle w:val="ListParagraph"/>
        <w:ind w:left="1440"/>
      </w:pPr>
    </w:p>
    <w:p w14:paraId="5E7C6DED" w14:textId="77777777" w:rsidR="00256546" w:rsidRPr="00A830B9" w:rsidRDefault="00256546" w:rsidP="00256546">
      <w:pPr>
        <w:pStyle w:val="ListParagraph"/>
        <w:ind w:left="1440"/>
        <w:rPr>
          <w:color w:val="A02B93" w:themeColor="accent5"/>
          <w:u w:val="single"/>
        </w:rPr>
      </w:pPr>
      <w:r w:rsidRPr="00A830B9">
        <w:rPr>
          <w:color w:val="A02B93" w:themeColor="accent5"/>
          <w:u w:val="single"/>
        </w:rPr>
        <w:t>&gt;&gt; total rates</w:t>
      </w:r>
      <w:r>
        <w:rPr>
          <w:color w:val="A02B93" w:themeColor="accent5"/>
          <w:u w:val="single"/>
        </w:rPr>
        <w:t xml:space="preserve"> added for each sex</w:t>
      </w:r>
      <w:r w:rsidRPr="00A830B9">
        <w:rPr>
          <w:color w:val="A02B93" w:themeColor="accent5"/>
          <w:u w:val="single"/>
        </w:rPr>
        <w:t xml:space="preserve">:  </w:t>
      </w:r>
      <w:r>
        <w:rPr>
          <w:color w:val="A02B93" w:themeColor="accent5"/>
          <w:u w:val="single"/>
        </w:rPr>
        <w:t>1.26</w:t>
      </w:r>
      <w:r w:rsidRPr="00A830B9">
        <w:rPr>
          <w:color w:val="A02B93" w:themeColor="accent5"/>
          <w:u w:val="single"/>
        </w:rPr>
        <w:t xml:space="preserve">% men / </w:t>
      </w:r>
      <w:r>
        <w:rPr>
          <w:color w:val="A02B93" w:themeColor="accent5"/>
          <w:u w:val="single"/>
        </w:rPr>
        <w:t>1.04</w:t>
      </w:r>
      <w:r w:rsidRPr="00A830B9">
        <w:rPr>
          <w:color w:val="A02B93" w:themeColor="accent5"/>
          <w:u w:val="single"/>
        </w:rPr>
        <w:t>% women</w:t>
      </w:r>
    </w:p>
    <w:p w14:paraId="66920A57" w14:textId="77777777" w:rsidR="00256546" w:rsidRDefault="00256546" w:rsidP="00256546">
      <w:pPr>
        <w:rPr>
          <w:b/>
          <w:bCs/>
        </w:rPr>
      </w:pPr>
    </w:p>
    <w:p w14:paraId="0BA3A55E" w14:textId="77777777" w:rsidR="00256546" w:rsidRPr="00A830B9" w:rsidRDefault="00256546" w:rsidP="00256546">
      <w:pPr>
        <w:rPr>
          <w:b/>
          <w:bCs/>
        </w:rPr>
      </w:pPr>
      <w:r w:rsidRPr="00A830B9">
        <w:rPr>
          <w:b/>
          <w:bCs/>
        </w:rPr>
        <w:t>Progression from LL to CNS:</w:t>
      </w:r>
    </w:p>
    <w:p w14:paraId="200BC0FF" w14:textId="77777777" w:rsidR="00256546" w:rsidRDefault="00256546">
      <w:pPr>
        <w:pStyle w:val="ListParagraph"/>
        <w:numPr>
          <w:ilvl w:val="0"/>
          <w:numId w:val="11"/>
        </w:numPr>
      </w:pPr>
      <w:r w:rsidRPr="009A65AE">
        <w:t>Symptomatic neurosyphilis:  9.4% of males and 5.0% of females over 4-25 years post infection (Kent-2008)</w:t>
      </w:r>
    </w:p>
    <w:p w14:paraId="7DF7B2CD" w14:textId="77777777" w:rsidR="00256546" w:rsidRPr="002F78AB" w:rsidRDefault="00256546">
      <w:pPr>
        <w:pStyle w:val="ListParagraph"/>
        <w:numPr>
          <w:ilvl w:val="1"/>
          <w:numId w:val="11"/>
        </w:numPr>
        <w:rPr>
          <w:i/>
          <w:iCs/>
          <w:u w:val="single"/>
        </w:rPr>
      </w:pPr>
      <w:r w:rsidRPr="002F78AB">
        <w:rPr>
          <w:color w:val="A02B93" w:themeColor="accent5"/>
          <w:u w:val="single"/>
        </w:rPr>
        <w:t>-log(1- 0.094)/14.5= 0.68% for men  &amp; -log(1- 0.05)/14.5= 0.35% for women</w:t>
      </w:r>
      <w:r w:rsidRPr="002F78AB">
        <w:rPr>
          <w:u w:val="single"/>
        </w:rPr>
        <w:t xml:space="preserve"> </w:t>
      </w:r>
    </w:p>
    <w:p w14:paraId="22935D35" w14:textId="77777777" w:rsidR="00256546" w:rsidRPr="00BD2E25" w:rsidRDefault="00256546" w:rsidP="00256546">
      <w:pPr>
        <w:pStyle w:val="ListParagraph"/>
        <w:ind w:left="1440"/>
        <w:rPr>
          <w:i/>
          <w:iCs/>
        </w:rPr>
      </w:pPr>
    </w:p>
    <w:p w14:paraId="64C7E632" w14:textId="77777777" w:rsidR="00256546" w:rsidRPr="009A65AE" w:rsidRDefault="00256546" w:rsidP="00256546"/>
    <w:p w14:paraId="04774BC8" w14:textId="77777777" w:rsidR="00256546" w:rsidRPr="009A65AE" w:rsidRDefault="00256546" w:rsidP="00256546">
      <w:pPr>
        <w:ind w:left="720"/>
      </w:pPr>
    </w:p>
    <w:p w14:paraId="6FA2DB05" w14:textId="77777777" w:rsidR="00256546" w:rsidRPr="009A65AE" w:rsidRDefault="00256546" w:rsidP="00256546">
      <w:pPr>
        <w:pBdr>
          <w:bottom w:val="single" w:sz="6" w:space="1" w:color="auto"/>
        </w:pBdr>
        <w:rPr>
          <w:rFonts w:cstheme="minorBidi"/>
          <w:szCs w:val="20"/>
        </w:rPr>
      </w:pPr>
    </w:p>
    <w:p w14:paraId="44D5FC75" w14:textId="291CFBE8" w:rsidR="009631C4" w:rsidRDefault="009631C4" w:rsidP="00516213">
      <w:pPr>
        <w:rPr>
          <w:rFonts w:cstheme="minorBidi"/>
          <w:szCs w:val="20"/>
        </w:rPr>
      </w:pPr>
      <w:r>
        <w:rPr>
          <w:rFonts w:cstheme="minorBidi"/>
          <w:szCs w:val="20"/>
        </w:rPr>
        <w:t xml:space="preserve">Placeholders for future revisions: </w:t>
      </w:r>
    </w:p>
    <w:p w14:paraId="64DCD2E3" w14:textId="77777777" w:rsidR="007422AD" w:rsidRDefault="009631C4" w:rsidP="00516213">
      <w:pPr>
        <w:rPr>
          <w:rFonts w:cstheme="minorBidi"/>
          <w:szCs w:val="20"/>
        </w:rPr>
      </w:pPr>
      <w:r w:rsidRPr="00F44E48">
        <w:rPr>
          <w:rFonts w:cstheme="minorBidi"/>
          <w:b/>
          <w:bCs/>
          <w:szCs w:val="20"/>
        </w:rPr>
        <w:t>Rate of delayed treatment</w:t>
      </w:r>
      <w:r w:rsidR="00F44E48" w:rsidRPr="00F44E48">
        <w:rPr>
          <w:rFonts w:cstheme="minorBidi"/>
          <w:b/>
          <w:bCs/>
          <w:szCs w:val="20"/>
        </w:rPr>
        <w:t xml:space="preserve">: </w:t>
      </w:r>
      <w:r w:rsidR="00F44E48">
        <w:rPr>
          <w:rFonts w:cstheme="minorBidi"/>
          <w:szCs w:val="20"/>
        </w:rPr>
        <w:t>this is potentially different based on stage of infection (shorter delay for symptomatic stages compared to asymptomatic)</w:t>
      </w:r>
    </w:p>
    <w:p w14:paraId="5680E9E1" w14:textId="77777777" w:rsidR="007422AD" w:rsidRDefault="007422AD" w:rsidP="00516213">
      <w:pPr>
        <w:rPr>
          <w:rFonts w:cstheme="minorBidi"/>
          <w:szCs w:val="20"/>
        </w:rPr>
      </w:pPr>
    </w:p>
    <w:p w14:paraId="52204553" w14:textId="77777777" w:rsidR="007422AD" w:rsidRDefault="007422AD" w:rsidP="00516213">
      <w:pPr>
        <w:rPr>
          <w:rFonts w:cstheme="minorBidi"/>
          <w:szCs w:val="20"/>
        </w:rPr>
      </w:pPr>
    </w:p>
    <w:p w14:paraId="428DFD4D" w14:textId="39741CFC" w:rsidR="009141A7" w:rsidRPr="009141A7" w:rsidRDefault="0083020C" w:rsidP="009141A7">
      <w:pPr>
        <w:rPr>
          <w:rFonts w:cstheme="minorBidi"/>
          <w:szCs w:val="20"/>
        </w:rPr>
      </w:pPr>
      <w:r>
        <w:rPr>
          <w:rFonts w:cstheme="minorBidi"/>
          <w:szCs w:val="20"/>
        </w:rPr>
        <w:t xml:space="preserve"> </w:t>
      </w:r>
    </w:p>
    <w:p w14:paraId="67BB813C" w14:textId="623588D6" w:rsidR="00131835" w:rsidRPr="008B0978" w:rsidRDefault="00131835">
      <w:pPr>
        <w:pStyle w:val="ListParagraph"/>
        <w:numPr>
          <w:ilvl w:val="2"/>
          <w:numId w:val="7"/>
        </w:numPr>
        <w:rPr>
          <w:rFonts w:cstheme="minorBidi"/>
          <w:szCs w:val="20"/>
        </w:rPr>
      </w:pPr>
      <w:r w:rsidRPr="008B0978">
        <w:rPr>
          <w:rFonts w:cstheme="minorBidi"/>
          <w:szCs w:val="20"/>
        </w:rPr>
        <w:br w:type="page"/>
      </w:r>
    </w:p>
    <w:p w14:paraId="2AD9DCAA" w14:textId="0133C53C" w:rsidR="00A41859" w:rsidRPr="009A65AE" w:rsidRDefault="00CE5EBA" w:rsidP="009411E3">
      <w:pPr>
        <w:pStyle w:val="Heading1"/>
      </w:pPr>
      <w:r>
        <w:lastRenderedPageBreak/>
        <w:t xml:space="preserve">References </w:t>
      </w:r>
    </w:p>
    <w:p w14:paraId="2E04C7A1" w14:textId="77777777" w:rsidR="00577799" w:rsidRPr="00577799" w:rsidRDefault="009E5F82" w:rsidP="00577799">
      <w:pPr>
        <w:pStyle w:val="EndNoteBibliography"/>
        <w:spacing w:after="0"/>
        <w:ind w:left="0" w:firstLine="0"/>
        <w:rPr>
          <w:noProof/>
        </w:rPr>
      </w:pPr>
      <w:r w:rsidRPr="009A65AE">
        <w:rPr>
          <w:rFonts w:asciiTheme="minorBidi" w:hAnsiTheme="minorBidi" w:cstheme="minorBidi"/>
          <w:sz w:val="20"/>
          <w:szCs w:val="20"/>
        </w:rPr>
        <w:fldChar w:fldCharType="begin"/>
      </w:r>
      <w:r w:rsidRPr="009A65AE">
        <w:rPr>
          <w:rFonts w:asciiTheme="minorBidi" w:hAnsiTheme="minorBidi" w:cstheme="minorBidi"/>
          <w:sz w:val="20"/>
          <w:szCs w:val="20"/>
        </w:rPr>
        <w:instrText xml:space="preserve"> ADDIN EN.REFLIST </w:instrText>
      </w:r>
      <w:r w:rsidRPr="009A65AE">
        <w:rPr>
          <w:rFonts w:asciiTheme="minorBidi" w:hAnsiTheme="minorBidi" w:cstheme="minorBidi"/>
          <w:sz w:val="20"/>
          <w:szCs w:val="20"/>
        </w:rPr>
        <w:fldChar w:fldCharType="separate"/>
      </w:r>
      <w:r w:rsidR="00577799" w:rsidRPr="00577799">
        <w:rPr>
          <w:noProof/>
        </w:rPr>
        <w:t xml:space="preserve">1. Centers for Disease Control and Prevention (CDC). </w:t>
      </w:r>
      <w:r w:rsidR="00577799" w:rsidRPr="00577799">
        <w:rPr>
          <w:b/>
          <w:noProof/>
        </w:rPr>
        <w:t xml:space="preserve">Sexually Transmitted Infections Surveillance, 2023 </w:t>
      </w:r>
      <w:r w:rsidR="00577799" w:rsidRPr="00577799">
        <w:rPr>
          <w:noProof/>
        </w:rPr>
        <w:t>In. Atlanta: US Department of Health and Human Services; 2024.</w:t>
      </w:r>
    </w:p>
    <w:p w14:paraId="048A9289" w14:textId="77777777" w:rsidR="00577799" w:rsidRPr="00577799" w:rsidRDefault="00577799" w:rsidP="00577799">
      <w:pPr>
        <w:pStyle w:val="EndNoteBibliography"/>
        <w:spacing w:after="0"/>
        <w:ind w:left="0" w:firstLine="0"/>
        <w:rPr>
          <w:noProof/>
        </w:rPr>
      </w:pPr>
      <w:r w:rsidRPr="00577799">
        <w:rPr>
          <w:noProof/>
        </w:rPr>
        <w:t xml:space="preserve">2. Mathews T, Hamilton BE. </w:t>
      </w:r>
      <w:r w:rsidRPr="00577799">
        <w:rPr>
          <w:b/>
          <w:noProof/>
        </w:rPr>
        <w:t>Trend analysis of the sex ratio at birth in the United States</w:t>
      </w:r>
      <w:r w:rsidRPr="00577799">
        <w:rPr>
          <w:noProof/>
        </w:rPr>
        <w:t xml:space="preserve">. </w:t>
      </w:r>
      <w:r w:rsidRPr="00577799">
        <w:rPr>
          <w:i/>
          <w:noProof/>
        </w:rPr>
        <w:t xml:space="preserve">National vital statistics reports </w:t>
      </w:r>
      <w:r w:rsidRPr="00577799">
        <w:rPr>
          <w:noProof/>
        </w:rPr>
        <w:t>2005; 53(20):1-17.</w:t>
      </w:r>
    </w:p>
    <w:p w14:paraId="32E2E3A7" w14:textId="77777777" w:rsidR="00577799" w:rsidRPr="00577799" w:rsidRDefault="00577799" w:rsidP="00577799">
      <w:pPr>
        <w:pStyle w:val="EndNoteBibliography"/>
        <w:spacing w:after="0"/>
        <w:ind w:left="0" w:firstLine="0"/>
        <w:rPr>
          <w:noProof/>
        </w:rPr>
      </w:pPr>
      <w:r w:rsidRPr="00577799">
        <w:rPr>
          <w:noProof/>
        </w:rPr>
        <w:t xml:space="preserve">3. Mercuri SR, Moliterni E, Cerullo A, Di Nicola MR, Rizzo N, Bianchi VG, et al. </w:t>
      </w:r>
      <w:r w:rsidRPr="00577799">
        <w:rPr>
          <w:b/>
          <w:noProof/>
        </w:rPr>
        <w:t>Syphilis: a mini review of the history, epidemiology and focus on microbiota</w:t>
      </w:r>
      <w:r w:rsidRPr="00577799">
        <w:rPr>
          <w:noProof/>
        </w:rPr>
        <w:t xml:space="preserve">. </w:t>
      </w:r>
      <w:r w:rsidRPr="00577799">
        <w:rPr>
          <w:i/>
          <w:noProof/>
        </w:rPr>
        <w:t xml:space="preserve">New Microbiol </w:t>
      </w:r>
      <w:r w:rsidRPr="00577799">
        <w:rPr>
          <w:noProof/>
        </w:rPr>
        <w:t>2022; 45(1):28-34.</w:t>
      </w:r>
    </w:p>
    <w:p w14:paraId="7774AA84" w14:textId="77777777" w:rsidR="00577799" w:rsidRPr="00577799" w:rsidRDefault="00577799" w:rsidP="00577799">
      <w:pPr>
        <w:pStyle w:val="EndNoteBibliography"/>
        <w:spacing w:after="0"/>
        <w:ind w:left="0" w:firstLine="0"/>
        <w:rPr>
          <w:noProof/>
        </w:rPr>
      </w:pPr>
      <w:r w:rsidRPr="00577799">
        <w:rPr>
          <w:noProof/>
        </w:rPr>
        <w:t xml:space="preserve">4. Kent ME, Romanelli F. </w:t>
      </w:r>
      <w:r w:rsidRPr="00577799">
        <w:rPr>
          <w:b/>
          <w:noProof/>
        </w:rPr>
        <w:t>Reexamining syphilis: an update on epidemiology, clinical manifestations, and management</w:t>
      </w:r>
      <w:r w:rsidRPr="00577799">
        <w:rPr>
          <w:noProof/>
        </w:rPr>
        <w:t xml:space="preserve">. </w:t>
      </w:r>
      <w:r w:rsidRPr="00577799">
        <w:rPr>
          <w:i/>
          <w:noProof/>
        </w:rPr>
        <w:t xml:space="preserve">Ann Pharmacother </w:t>
      </w:r>
      <w:r w:rsidRPr="00577799">
        <w:rPr>
          <w:noProof/>
        </w:rPr>
        <w:t>2008; 42(2):226-236.</w:t>
      </w:r>
    </w:p>
    <w:p w14:paraId="245341FD" w14:textId="37E97920" w:rsidR="00577799" w:rsidRPr="00577799" w:rsidRDefault="00577799" w:rsidP="00577799">
      <w:pPr>
        <w:pStyle w:val="EndNoteBibliography"/>
        <w:spacing w:after="0"/>
        <w:ind w:left="0" w:firstLine="0"/>
        <w:rPr>
          <w:noProof/>
        </w:rPr>
      </w:pPr>
      <w:r w:rsidRPr="00577799">
        <w:rPr>
          <w:noProof/>
        </w:rPr>
        <w:t xml:space="preserve">5. Hicks CB, Clement M. </w:t>
      </w:r>
      <w:r w:rsidRPr="00577799">
        <w:rPr>
          <w:b/>
          <w:noProof/>
        </w:rPr>
        <w:t>Syphilis: epidemiology, pathophysiology, and clinical manifestations in patients without HIV</w:t>
      </w:r>
      <w:r w:rsidRPr="00577799">
        <w:rPr>
          <w:noProof/>
        </w:rPr>
        <w:t xml:space="preserve">. </w:t>
      </w:r>
      <w:r w:rsidRPr="00577799">
        <w:rPr>
          <w:i/>
          <w:noProof/>
        </w:rPr>
        <w:t xml:space="preserve">UpToDate, Alphen aan den Rijn, Netherlands: Wolters Kluwer </w:t>
      </w:r>
      <w:hyperlink r:id="rId12" w:history="1">
        <w:r w:rsidRPr="00577799">
          <w:rPr>
            <w:rStyle w:val="Hyperlink"/>
            <w:i/>
            <w:noProof/>
          </w:rPr>
          <w:t>https://www</w:t>
        </w:r>
      </w:hyperlink>
      <w:r w:rsidRPr="00577799">
        <w:rPr>
          <w:i/>
          <w:noProof/>
        </w:rPr>
        <w:t xml:space="preserve"> uptodate com/contents/syphilis-epidemiology-pathophysiology-and-clinical-manifestations-in-patients-without-hiv (Accessed 23 November 2023) </w:t>
      </w:r>
      <w:r w:rsidRPr="00577799">
        <w:rPr>
          <w:noProof/>
        </w:rPr>
        <w:t>2021.</w:t>
      </w:r>
    </w:p>
    <w:p w14:paraId="66F319CC" w14:textId="77777777" w:rsidR="00577799" w:rsidRPr="00577799" w:rsidRDefault="00577799" w:rsidP="00577799">
      <w:pPr>
        <w:pStyle w:val="EndNoteBibliography"/>
        <w:spacing w:after="0"/>
        <w:ind w:left="0" w:firstLine="0"/>
        <w:rPr>
          <w:noProof/>
        </w:rPr>
      </w:pPr>
      <w:r w:rsidRPr="00577799">
        <w:rPr>
          <w:noProof/>
        </w:rPr>
        <w:t xml:space="preserve">6. Lafond RE, Lukehart SA. </w:t>
      </w:r>
      <w:r w:rsidRPr="00577799">
        <w:rPr>
          <w:b/>
          <w:noProof/>
        </w:rPr>
        <w:t>Biological basis for syphilis</w:t>
      </w:r>
      <w:r w:rsidRPr="00577799">
        <w:rPr>
          <w:noProof/>
        </w:rPr>
        <w:t xml:space="preserve">. </w:t>
      </w:r>
      <w:r w:rsidRPr="00577799">
        <w:rPr>
          <w:i/>
          <w:noProof/>
        </w:rPr>
        <w:t xml:space="preserve">Clin Microbiol Rev </w:t>
      </w:r>
      <w:r w:rsidRPr="00577799">
        <w:rPr>
          <w:noProof/>
        </w:rPr>
        <w:t>2006; 19(1):29-49.</w:t>
      </w:r>
    </w:p>
    <w:p w14:paraId="66F23979" w14:textId="77777777" w:rsidR="00577799" w:rsidRPr="00577799" w:rsidRDefault="00577799" w:rsidP="00577799">
      <w:pPr>
        <w:pStyle w:val="EndNoteBibliography"/>
        <w:spacing w:after="0"/>
        <w:ind w:left="0" w:firstLine="0"/>
        <w:rPr>
          <w:noProof/>
        </w:rPr>
      </w:pPr>
      <w:r w:rsidRPr="00577799">
        <w:rPr>
          <w:noProof/>
        </w:rPr>
        <w:t xml:space="preserve">7. Gross G, Tyring SK. </w:t>
      </w:r>
      <w:r w:rsidRPr="00577799">
        <w:rPr>
          <w:b/>
          <w:noProof/>
        </w:rPr>
        <w:t>Sexually transmitted infections and sexually transmitted diseases</w:t>
      </w:r>
      <w:r w:rsidRPr="00577799">
        <w:rPr>
          <w:i/>
          <w:noProof/>
        </w:rPr>
        <w:t>.</w:t>
      </w:r>
      <w:r w:rsidRPr="00577799">
        <w:rPr>
          <w:noProof/>
        </w:rPr>
        <w:t xml:space="preserve"> Springer Science &amp; Business Media; 2011.</w:t>
      </w:r>
    </w:p>
    <w:p w14:paraId="2970C5E6" w14:textId="77777777" w:rsidR="00577799" w:rsidRPr="00577799" w:rsidRDefault="00577799" w:rsidP="00577799">
      <w:pPr>
        <w:pStyle w:val="EndNoteBibliography"/>
        <w:spacing w:after="0"/>
        <w:ind w:left="0" w:firstLine="0"/>
        <w:rPr>
          <w:noProof/>
        </w:rPr>
      </w:pPr>
      <w:r w:rsidRPr="00577799">
        <w:rPr>
          <w:noProof/>
        </w:rPr>
        <w:t xml:space="preserve">8. Singh AE, Romanowski B. </w:t>
      </w:r>
      <w:r w:rsidRPr="00577799">
        <w:rPr>
          <w:b/>
          <w:noProof/>
        </w:rPr>
        <w:t>Syphilis: review with emphasis on clinical, epidemiologic, and some biologic features</w:t>
      </w:r>
      <w:r w:rsidRPr="00577799">
        <w:rPr>
          <w:noProof/>
        </w:rPr>
        <w:t xml:space="preserve">. </w:t>
      </w:r>
      <w:r w:rsidRPr="00577799">
        <w:rPr>
          <w:i/>
          <w:noProof/>
        </w:rPr>
        <w:t xml:space="preserve">Clin Microbiol Rev </w:t>
      </w:r>
      <w:r w:rsidRPr="00577799">
        <w:rPr>
          <w:noProof/>
        </w:rPr>
        <w:t>1999; 12(2):187-209.</w:t>
      </w:r>
    </w:p>
    <w:p w14:paraId="285C9139" w14:textId="77777777" w:rsidR="00577799" w:rsidRPr="00577799" w:rsidRDefault="00577799" w:rsidP="00577799">
      <w:pPr>
        <w:pStyle w:val="EndNoteBibliography"/>
        <w:spacing w:after="0"/>
        <w:ind w:left="0" w:firstLine="0"/>
        <w:rPr>
          <w:noProof/>
        </w:rPr>
      </w:pPr>
      <w:r w:rsidRPr="00577799">
        <w:rPr>
          <w:noProof/>
        </w:rPr>
        <w:t xml:space="preserve">9. Peel J, Chow EP, Denham I, Schmidt T, Buchanan A, Fairley CK, et al. </w:t>
      </w:r>
      <w:r w:rsidRPr="00577799">
        <w:rPr>
          <w:b/>
          <w:noProof/>
        </w:rPr>
        <w:t>Clinical presentation of incident syphilis among men who have sex with men taking HIV pre-exposure prophylaxis in Melbourne, Australia</w:t>
      </w:r>
      <w:r w:rsidRPr="00577799">
        <w:rPr>
          <w:noProof/>
        </w:rPr>
        <w:t xml:space="preserve">. </w:t>
      </w:r>
      <w:r w:rsidRPr="00577799">
        <w:rPr>
          <w:i/>
          <w:noProof/>
        </w:rPr>
        <w:t xml:space="preserve">Clinical Infectious Diseases </w:t>
      </w:r>
      <w:r w:rsidRPr="00577799">
        <w:rPr>
          <w:noProof/>
        </w:rPr>
        <w:t>2021; 73(4):e934-e937.</w:t>
      </w:r>
    </w:p>
    <w:p w14:paraId="4DE20CF9" w14:textId="77777777" w:rsidR="00577799" w:rsidRPr="00577799" w:rsidRDefault="00577799" w:rsidP="00577799">
      <w:pPr>
        <w:pStyle w:val="EndNoteBibliography"/>
        <w:spacing w:after="0"/>
        <w:ind w:left="0" w:firstLine="0"/>
        <w:rPr>
          <w:noProof/>
        </w:rPr>
      </w:pPr>
      <w:r w:rsidRPr="00577799">
        <w:rPr>
          <w:noProof/>
        </w:rPr>
        <w:t xml:space="preserve">10. De Voux A, Kidd S, Torrone EA. </w:t>
      </w:r>
      <w:r w:rsidRPr="00577799">
        <w:rPr>
          <w:b/>
          <w:noProof/>
        </w:rPr>
        <w:t>Reported cases of neurosyphilis among early syphilis cases—United States, 2009 to 2015</w:t>
      </w:r>
      <w:r w:rsidRPr="00577799">
        <w:rPr>
          <w:noProof/>
        </w:rPr>
        <w:t xml:space="preserve">. </w:t>
      </w:r>
      <w:r w:rsidRPr="00577799">
        <w:rPr>
          <w:i/>
          <w:noProof/>
        </w:rPr>
        <w:t xml:space="preserve">Sexually transmitted diseases </w:t>
      </w:r>
      <w:r w:rsidRPr="00577799">
        <w:rPr>
          <w:noProof/>
        </w:rPr>
        <w:t>2018; 45(1):39-41.</w:t>
      </w:r>
    </w:p>
    <w:p w14:paraId="6BC264D5" w14:textId="77777777" w:rsidR="00577799" w:rsidRPr="00577799" w:rsidRDefault="00577799" w:rsidP="00577799">
      <w:pPr>
        <w:pStyle w:val="EndNoteBibliography"/>
        <w:spacing w:after="0"/>
        <w:ind w:left="0" w:firstLine="0"/>
        <w:rPr>
          <w:noProof/>
        </w:rPr>
      </w:pPr>
      <w:r w:rsidRPr="00577799">
        <w:rPr>
          <w:noProof/>
        </w:rPr>
        <w:t xml:space="preserve">11. Golden MR, Marra CM, Holmes KK. </w:t>
      </w:r>
      <w:r w:rsidRPr="00577799">
        <w:rPr>
          <w:b/>
          <w:noProof/>
        </w:rPr>
        <w:t>Update on syphilis: resurgence of an old problem</w:t>
      </w:r>
      <w:r w:rsidRPr="00577799">
        <w:rPr>
          <w:noProof/>
        </w:rPr>
        <w:t xml:space="preserve">. </w:t>
      </w:r>
      <w:r w:rsidRPr="00577799">
        <w:rPr>
          <w:i/>
          <w:noProof/>
        </w:rPr>
        <w:t xml:space="preserve">Jama </w:t>
      </w:r>
      <w:r w:rsidRPr="00577799">
        <w:rPr>
          <w:noProof/>
        </w:rPr>
        <w:t>2003; 290(11):1510-1514.</w:t>
      </w:r>
    </w:p>
    <w:p w14:paraId="62E821F8" w14:textId="77777777" w:rsidR="00577799" w:rsidRPr="00577799" w:rsidRDefault="00577799" w:rsidP="00577799">
      <w:pPr>
        <w:pStyle w:val="EndNoteBibliography"/>
        <w:spacing w:after="0"/>
        <w:ind w:left="0" w:firstLine="0"/>
        <w:rPr>
          <w:noProof/>
        </w:rPr>
      </w:pPr>
      <w:r w:rsidRPr="00577799">
        <w:rPr>
          <w:noProof/>
        </w:rPr>
        <w:t xml:space="preserve">12. Clark EG, Danbolt N. </w:t>
      </w:r>
      <w:r w:rsidRPr="00577799">
        <w:rPr>
          <w:b/>
          <w:noProof/>
        </w:rPr>
        <w:t>The Oslo study of the natural history of untreated syphilis: an epidemiologic investigation based on a restudy of the Boeck-Bruusgaard material a review and appraisal</w:t>
      </w:r>
      <w:r w:rsidRPr="00577799">
        <w:rPr>
          <w:noProof/>
        </w:rPr>
        <w:t xml:space="preserve">. </w:t>
      </w:r>
      <w:r w:rsidRPr="00577799">
        <w:rPr>
          <w:i/>
          <w:noProof/>
        </w:rPr>
        <w:t xml:space="preserve">Journal of chronic diseases </w:t>
      </w:r>
      <w:r w:rsidRPr="00577799">
        <w:rPr>
          <w:noProof/>
        </w:rPr>
        <w:t>1955; 2(3):311-344.</w:t>
      </w:r>
    </w:p>
    <w:p w14:paraId="5615E7BE" w14:textId="77777777" w:rsidR="00577799" w:rsidRPr="00577799" w:rsidRDefault="00577799" w:rsidP="00577799">
      <w:pPr>
        <w:pStyle w:val="EndNoteBibliography"/>
        <w:spacing w:after="0"/>
        <w:ind w:left="0" w:firstLine="0"/>
        <w:rPr>
          <w:noProof/>
        </w:rPr>
      </w:pPr>
      <w:r w:rsidRPr="00577799">
        <w:rPr>
          <w:noProof/>
        </w:rPr>
        <w:t xml:space="preserve">13. Alexander LJ, SCHOCH AG. </w:t>
      </w:r>
      <w:r w:rsidRPr="00577799">
        <w:rPr>
          <w:b/>
          <w:noProof/>
        </w:rPr>
        <w:t>Prevention of syphilis: Penicillin calcium in oil and white wax, usp, bismuth ethylcamphorate and oxophenarsine hydrochloride in treatment, during incubation stage, of persons exposed to syphilis</w:t>
      </w:r>
      <w:r w:rsidRPr="00577799">
        <w:rPr>
          <w:noProof/>
        </w:rPr>
        <w:t xml:space="preserve">. </w:t>
      </w:r>
      <w:r w:rsidRPr="00577799">
        <w:rPr>
          <w:i/>
          <w:noProof/>
        </w:rPr>
        <w:t xml:space="preserve">Archives of dermatology and syphilology </w:t>
      </w:r>
      <w:r w:rsidRPr="00577799">
        <w:rPr>
          <w:noProof/>
        </w:rPr>
        <w:t>1949; 59(1):1-10.</w:t>
      </w:r>
    </w:p>
    <w:p w14:paraId="78ADD073" w14:textId="77777777" w:rsidR="00577799" w:rsidRPr="00577799" w:rsidRDefault="00577799" w:rsidP="00577799">
      <w:pPr>
        <w:pStyle w:val="EndNoteBibliography"/>
        <w:spacing w:after="0"/>
        <w:ind w:left="0" w:firstLine="0"/>
        <w:rPr>
          <w:noProof/>
        </w:rPr>
      </w:pPr>
      <w:r w:rsidRPr="00577799">
        <w:rPr>
          <w:noProof/>
        </w:rPr>
        <w:t xml:space="preserve">14. Fang J, Partridge E, Bautista GM, Sankaran D. </w:t>
      </w:r>
      <w:r w:rsidRPr="00577799">
        <w:rPr>
          <w:b/>
          <w:noProof/>
        </w:rPr>
        <w:t>Congenital syphilis epidemiology, prevention, and management in the United States: a 2022 update</w:t>
      </w:r>
      <w:r w:rsidRPr="00577799">
        <w:rPr>
          <w:noProof/>
        </w:rPr>
        <w:t xml:space="preserve">. </w:t>
      </w:r>
      <w:r w:rsidRPr="00577799">
        <w:rPr>
          <w:i/>
          <w:noProof/>
        </w:rPr>
        <w:t xml:space="preserve">Cureus </w:t>
      </w:r>
      <w:r w:rsidRPr="00577799">
        <w:rPr>
          <w:noProof/>
        </w:rPr>
        <w:t>2022; 14(12).</w:t>
      </w:r>
    </w:p>
    <w:p w14:paraId="3576A83E" w14:textId="77777777" w:rsidR="00577799" w:rsidRPr="00577799" w:rsidRDefault="00577799" w:rsidP="00577799">
      <w:pPr>
        <w:pStyle w:val="EndNoteBibliography"/>
        <w:spacing w:after="0"/>
        <w:ind w:left="0" w:firstLine="0"/>
        <w:rPr>
          <w:noProof/>
        </w:rPr>
      </w:pPr>
      <w:r w:rsidRPr="00577799">
        <w:rPr>
          <w:noProof/>
        </w:rPr>
        <w:t xml:space="preserve">15. Fiumara NJ, Fleming WL, Downing JG, Good FL. </w:t>
      </w:r>
      <w:r w:rsidRPr="00577799">
        <w:rPr>
          <w:b/>
          <w:noProof/>
        </w:rPr>
        <w:t>The incidence of prenatal syphilis at the Boston City Hospital</w:t>
      </w:r>
      <w:r w:rsidRPr="00577799">
        <w:rPr>
          <w:noProof/>
        </w:rPr>
        <w:t xml:space="preserve">. </w:t>
      </w:r>
      <w:r w:rsidRPr="00577799">
        <w:rPr>
          <w:i/>
          <w:noProof/>
        </w:rPr>
        <w:t xml:space="preserve">New England Journal of Medicine </w:t>
      </w:r>
      <w:r w:rsidRPr="00577799">
        <w:rPr>
          <w:noProof/>
        </w:rPr>
        <w:t>1952; 247(2):48-52.</w:t>
      </w:r>
    </w:p>
    <w:p w14:paraId="57A0280E" w14:textId="77777777" w:rsidR="00577799" w:rsidRPr="00577799" w:rsidRDefault="00577799" w:rsidP="00577799">
      <w:pPr>
        <w:pStyle w:val="EndNoteBibliography"/>
        <w:spacing w:after="0"/>
        <w:ind w:left="0" w:firstLine="0"/>
        <w:rPr>
          <w:noProof/>
        </w:rPr>
      </w:pPr>
      <w:r w:rsidRPr="00577799">
        <w:rPr>
          <w:noProof/>
        </w:rPr>
        <w:t xml:space="preserve">16. Cooper JM, Sánchez PJ. </w:t>
      </w:r>
      <w:r w:rsidRPr="00577799">
        <w:rPr>
          <w:b/>
          <w:noProof/>
        </w:rPr>
        <w:t>Congenital syphilis</w:t>
      </w:r>
      <w:r w:rsidRPr="00577799">
        <w:rPr>
          <w:noProof/>
        </w:rPr>
        <w:t xml:space="preserve">. In: </w:t>
      </w:r>
      <w:r w:rsidRPr="00577799">
        <w:rPr>
          <w:i/>
          <w:noProof/>
        </w:rPr>
        <w:t>Seminars in perinatology</w:t>
      </w:r>
      <w:r w:rsidRPr="00577799">
        <w:rPr>
          <w:noProof/>
        </w:rPr>
        <w:t>: Elsevier; 2018. pp. 176-184.</w:t>
      </w:r>
    </w:p>
    <w:p w14:paraId="09532D77" w14:textId="77777777" w:rsidR="00577799" w:rsidRPr="00577799" w:rsidRDefault="00577799" w:rsidP="00577799">
      <w:pPr>
        <w:pStyle w:val="EndNoteBibliography"/>
        <w:spacing w:after="0"/>
        <w:ind w:left="0" w:firstLine="0"/>
        <w:rPr>
          <w:noProof/>
        </w:rPr>
      </w:pPr>
      <w:r w:rsidRPr="00577799">
        <w:rPr>
          <w:noProof/>
        </w:rPr>
        <w:lastRenderedPageBreak/>
        <w:t xml:space="preserve">17. Ingraham Jr N. </w:t>
      </w:r>
      <w:r w:rsidRPr="00577799">
        <w:rPr>
          <w:b/>
          <w:noProof/>
        </w:rPr>
        <w:t>The value of penicillin alone in the prevention and treatment of congenital syphilis</w:t>
      </w:r>
      <w:r w:rsidRPr="00577799">
        <w:rPr>
          <w:noProof/>
        </w:rPr>
        <w:t xml:space="preserve">. </w:t>
      </w:r>
      <w:r w:rsidRPr="00577799">
        <w:rPr>
          <w:i/>
          <w:noProof/>
        </w:rPr>
        <w:t xml:space="preserve">Acta dermato-venereologica Supplementum </w:t>
      </w:r>
      <w:r w:rsidRPr="00577799">
        <w:rPr>
          <w:noProof/>
        </w:rPr>
        <w:t>1950; 31(Suppl. 24):60-87.</w:t>
      </w:r>
    </w:p>
    <w:p w14:paraId="106600F4" w14:textId="77777777" w:rsidR="00577799" w:rsidRPr="00577799" w:rsidRDefault="00577799" w:rsidP="00577799">
      <w:pPr>
        <w:pStyle w:val="EndNoteBibliography"/>
        <w:spacing w:after="0"/>
        <w:ind w:left="0" w:firstLine="0"/>
        <w:rPr>
          <w:noProof/>
        </w:rPr>
      </w:pPr>
      <w:r w:rsidRPr="00577799">
        <w:rPr>
          <w:noProof/>
        </w:rPr>
        <w:t xml:space="preserve">18. Qin JiaBi QJ, Yang TuBao YT, Xiao ShuiYuan XS, Tan HongZhuan TH, Feng TieJian FT, Fu HanLin FH. </w:t>
      </w:r>
      <w:r w:rsidRPr="00577799">
        <w:rPr>
          <w:b/>
          <w:noProof/>
        </w:rPr>
        <w:t>Reported estimates of adverse pregnancy outcomes among women with and without syphilis: a systematic review and meta-analysis</w:t>
      </w:r>
      <w:r w:rsidRPr="00577799">
        <w:rPr>
          <w:noProof/>
        </w:rPr>
        <w:t>. 2014.</w:t>
      </w:r>
    </w:p>
    <w:p w14:paraId="5968AD3B" w14:textId="77777777" w:rsidR="00577799" w:rsidRPr="00577799" w:rsidRDefault="00577799" w:rsidP="00577799">
      <w:pPr>
        <w:pStyle w:val="EndNoteBibliography"/>
        <w:spacing w:after="0"/>
        <w:ind w:left="0" w:firstLine="0"/>
        <w:rPr>
          <w:noProof/>
        </w:rPr>
      </w:pPr>
      <w:r w:rsidRPr="00577799">
        <w:rPr>
          <w:noProof/>
        </w:rPr>
        <w:t xml:space="preserve">19. Alexander JM, Sheffield JS, Sanchez PJ, Mayfield J, Wendel Jr GD. </w:t>
      </w:r>
      <w:r w:rsidRPr="00577799">
        <w:rPr>
          <w:b/>
          <w:noProof/>
        </w:rPr>
        <w:t>Efficacy of treatment for syphilis in pregnancy</w:t>
      </w:r>
      <w:r w:rsidRPr="00577799">
        <w:rPr>
          <w:noProof/>
        </w:rPr>
        <w:t xml:space="preserve">. </w:t>
      </w:r>
      <w:r w:rsidRPr="00577799">
        <w:rPr>
          <w:i/>
          <w:noProof/>
        </w:rPr>
        <w:t xml:space="preserve">Obstetrics &amp; Gynecology </w:t>
      </w:r>
      <w:r w:rsidRPr="00577799">
        <w:rPr>
          <w:noProof/>
        </w:rPr>
        <w:t>1999; 93(1):5-8.</w:t>
      </w:r>
    </w:p>
    <w:p w14:paraId="3877ED7B" w14:textId="77777777" w:rsidR="00577799" w:rsidRPr="00577799" w:rsidRDefault="00577799" w:rsidP="00577799">
      <w:pPr>
        <w:pStyle w:val="EndNoteBibliography"/>
        <w:spacing w:after="0"/>
        <w:ind w:left="0" w:firstLine="0"/>
        <w:rPr>
          <w:noProof/>
        </w:rPr>
      </w:pPr>
      <w:r w:rsidRPr="00577799">
        <w:rPr>
          <w:noProof/>
        </w:rPr>
        <w:t xml:space="preserve">20. March of Dimes. </w:t>
      </w:r>
      <w:r w:rsidRPr="00577799">
        <w:rPr>
          <w:b/>
          <w:noProof/>
        </w:rPr>
        <w:t>SINGLETONS &amp; MULTIPLES</w:t>
      </w:r>
      <w:r w:rsidRPr="00577799">
        <w:rPr>
          <w:noProof/>
        </w:rPr>
        <w:t>. In; 2023.</w:t>
      </w:r>
    </w:p>
    <w:p w14:paraId="47A8EA2E" w14:textId="77777777" w:rsidR="00577799" w:rsidRPr="00577799" w:rsidRDefault="00577799" w:rsidP="00577799">
      <w:pPr>
        <w:pStyle w:val="EndNoteBibliography"/>
        <w:spacing w:after="0"/>
        <w:ind w:left="0" w:firstLine="0"/>
        <w:rPr>
          <w:noProof/>
        </w:rPr>
      </w:pPr>
      <w:r w:rsidRPr="00577799">
        <w:rPr>
          <w:noProof/>
        </w:rPr>
        <w:t xml:space="preserve">21. Cope AB, Bernstein KT, Matthias J, Rahman M, Diesel JC, Pugsley RA, et al. </w:t>
      </w:r>
      <w:r w:rsidRPr="00577799">
        <w:rPr>
          <w:b/>
          <w:noProof/>
        </w:rPr>
        <w:t>Effectiveness of syphilis partner notification after adjusting for treatment dates, 7 jurisdictions</w:t>
      </w:r>
      <w:r w:rsidRPr="00577799">
        <w:rPr>
          <w:noProof/>
        </w:rPr>
        <w:t xml:space="preserve">. </w:t>
      </w:r>
      <w:r w:rsidRPr="00577799">
        <w:rPr>
          <w:i/>
          <w:noProof/>
        </w:rPr>
        <w:t xml:space="preserve">Sexually transmitted diseases </w:t>
      </w:r>
      <w:r w:rsidRPr="00577799">
        <w:rPr>
          <w:noProof/>
        </w:rPr>
        <w:t>2022; 49(2):160-165.</w:t>
      </w:r>
    </w:p>
    <w:p w14:paraId="04F00900" w14:textId="77777777" w:rsidR="00577799" w:rsidRPr="00577799" w:rsidRDefault="00577799" w:rsidP="00577799">
      <w:pPr>
        <w:pStyle w:val="EndNoteBibliography"/>
        <w:spacing w:after="0"/>
        <w:ind w:left="0" w:firstLine="0"/>
        <w:rPr>
          <w:noProof/>
        </w:rPr>
      </w:pPr>
      <w:r w:rsidRPr="00577799">
        <w:rPr>
          <w:noProof/>
        </w:rPr>
        <w:t xml:space="preserve">22. Samoff E, Cope AB, Maxwell J, Thomas F, Mobley VL. </w:t>
      </w:r>
      <w:r w:rsidRPr="00577799">
        <w:rPr>
          <w:b/>
          <w:noProof/>
        </w:rPr>
        <w:t>The number of interviews needed to yield new syphilis and human immunodeficiency virus cases among partners of people diagnosed with syphilis, North Carolina, 2015</w:t>
      </w:r>
      <w:r w:rsidRPr="00577799">
        <w:rPr>
          <w:noProof/>
        </w:rPr>
        <w:t xml:space="preserve">. </w:t>
      </w:r>
      <w:r w:rsidRPr="00577799">
        <w:rPr>
          <w:i/>
          <w:noProof/>
        </w:rPr>
        <w:t xml:space="preserve">Sexually Transmitted Diseases </w:t>
      </w:r>
      <w:r w:rsidRPr="00577799">
        <w:rPr>
          <w:noProof/>
        </w:rPr>
        <w:t>2017; 44(8):451-456.</w:t>
      </w:r>
    </w:p>
    <w:p w14:paraId="15242FB9" w14:textId="77777777" w:rsidR="00577799" w:rsidRPr="00577799" w:rsidRDefault="00577799" w:rsidP="00577799">
      <w:pPr>
        <w:pStyle w:val="EndNoteBibliography"/>
        <w:spacing w:after="0"/>
        <w:ind w:left="0" w:firstLine="0"/>
        <w:rPr>
          <w:noProof/>
        </w:rPr>
      </w:pPr>
      <w:r w:rsidRPr="00577799">
        <w:rPr>
          <w:noProof/>
        </w:rPr>
        <w:t xml:space="preserve">23. Katz DA, Hogben M, Dooley Jr SW, Golden MR. </w:t>
      </w:r>
      <w:r w:rsidRPr="00577799">
        <w:rPr>
          <w:b/>
          <w:noProof/>
        </w:rPr>
        <w:t>Increasing public health partner services for human immunodeficiency virus: results of a second national survey</w:t>
      </w:r>
      <w:r w:rsidRPr="00577799">
        <w:rPr>
          <w:noProof/>
        </w:rPr>
        <w:t xml:space="preserve">. </w:t>
      </w:r>
      <w:r w:rsidRPr="00577799">
        <w:rPr>
          <w:i/>
          <w:noProof/>
        </w:rPr>
        <w:t xml:space="preserve">Sexually transmitted diseases </w:t>
      </w:r>
      <w:r w:rsidRPr="00577799">
        <w:rPr>
          <w:noProof/>
        </w:rPr>
        <w:t>2010; 37(8):469-475.</w:t>
      </w:r>
    </w:p>
    <w:p w14:paraId="4447D08C" w14:textId="77777777" w:rsidR="00577799" w:rsidRPr="00577799" w:rsidRDefault="00577799" w:rsidP="00577799">
      <w:pPr>
        <w:pStyle w:val="EndNoteBibliography"/>
        <w:spacing w:after="0"/>
        <w:ind w:left="0" w:firstLine="0"/>
        <w:rPr>
          <w:noProof/>
        </w:rPr>
      </w:pPr>
      <w:r w:rsidRPr="00577799">
        <w:rPr>
          <w:noProof/>
        </w:rPr>
        <w:t xml:space="preserve">24. Hoots BE, Lewis FM, Anschuetz G, Schillinger JA, Blank S, Foskey T, et al. </w:t>
      </w:r>
      <w:r w:rsidRPr="00577799">
        <w:rPr>
          <w:b/>
          <w:noProof/>
        </w:rPr>
        <w:t>Would targeting increase efficiency of syphilis partner services programs?—Data from New York City, Philadelphia, Texas, and Virginia</w:t>
      </w:r>
      <w:r w:rsidRPr="00577799">
        <w:rPr>
          <w:noProof/>
        </w:rPr>
        <w:t xml:space="preserve">. </w:t>
      </w:r>
      <w:r w:rsidRPr="00577799">
        <w:rPr>
          <w:i/>
          <w:noProof/>
        </w:rPr>
        <w:t xml:space="preserve">Sexually transmitted diseases </w:t>
      </w:r>
      <w:r w:rsidRPr="00577799">
        <w:rPr>
          <w:noProof/>
        </w:rPr>
        <w:t>2014; 41(6):407-412.</w:t>
      </w:r>
    </w:p>
    <w:p w14:paraId="0CD0F0B1" w14:textId="77777777" w:rsidR="00577799" w:rsidRPr="00577799" w:rsidRDefault="00577799" w:rsidP="00577799">
      <w:pPr>
        <w:pStyle w:val="EndNoteBibliography"/>
        <w:spacing w:after="0"/>
        <w:ind w:left="0" w:firstLine="0"/>
        <w:rPr>
          <w:noProof/>
        </w:rPr>
      </w:pPr>
      <w:r w:rsidRPr="00577799">
        <w:rPr>
          <w:noProof/>
        </w:rPr>
        <w:t xml:space="preserve">25. Kerani RP, Chang A, Berzkalns A, Moreno JP, Ramchandani M, Golden MR. </w:t>
      </w:r>
      <w:r w:rsidRPr="00577799">
        <w:rPr>
          <w:b/>
          <w:noProof/>
        </w:rPr>
        <w:t>An evaluation of syphilis partner services among gay, bisexual, and other men who have sex with men with early syphilis in King County, WA</w:t>
      </w:r>
      <w:r w:rsidRPr="00577799">
        <w:rPr>
          <w:noProof/>
        </w:rPr>
        <w:t xml:space="preserve">. </w:t>
      </w:r>
      <w:r w:rsidRPr="00577799">
        <w:rPr>
          <w:i/>
          <w:noProof/>
        </w:rPr>
        <w:t xml:space="preserve">Sexually Transmitted Diseases </w:t>
      </w:r>
      <w:r w:rsidRPr="00577799">
        <w:rPr>
          <w:noProof/>
        </w:rPr>
        <w:t>2024:10.1097.</w:t>
      </w:r>
    </w:p>
    <w:p w14:paraId="23E09D7E" w14:textId="77777777" w:rsidR="00577799" w:rsidRPr="00577799" w:rsidRDefault="00577799" w:rsidP="00577799">
      <w:pPr>
        <w:pStyle w:val="EndNoteBibliography"/>
        <w:spacing w:after="0"/>
        <w:ind w:left="0" w:firstLine="0"/>
        <w:rPr>
          <w:noProof/>
        </w:rPr>
      </w:pPr>
      <w:r w:rsidRPr="00577799">
        <w:rPr>
          <w:noProof/>
        </w:rPr>
        <w:t xml:space="preserve">26. Brewer DD. </w:t>
      </w:r>
      <w:r w:rsidRPr="00577799">
        <w:rPr>
          <w:b/>
          <w:noProof/>
        </w:rPr>
        <w:t>Case-finding effectiveness of partner notification and cluster investigation for sexually transmitted diseases/HIV</w:t>
      </w:r>
      <w:r w:rsidRPr="00577799">
        <w:rPr>
          <w:noProof/>
        </w:rPr>
        <w:t xml:space="preserve">. </w:t>
      </w:r>
      <w:r w:rsidRPr="00577799">
        <w:rPr>
          <w:i/>
          <w:noProof/>
        </w:rPr>
        <w:t xml:space="preserve">Sexually transmitted diseases </w:t>
      </w:r>
      <w:r w:rsidRPr="00577799">
        <w:rPr>
          <w:noProof/>
        </w:rPr>
        <w:t>2005; 32(2):78-83.</w:t>
      </w:r>
    </w:p>
    <w:p w14:paraId="7304DA07" w14:textId="77777777" w:rsidR="00577799" w:rsidRPr="00577799" w:rsidRDefault="00577799" w:rsidP="00577799">
      <w:pPr>
        <w:pStyle w:val="EndNoteBibliography"/>
        <w:spacing w:after="0"/>
        <w:ind w:left="0" w:firstLine="0"/>
        <w:rPr>
          <w:noProof/>
        </w:rPr>
      </w:pPr>
      <w:r w:rsidRPr="00577799">
        <w:rPr>
          <w:noProof/>
        </w:rPr>
        <w:t xml:space="preserve">27. Berzkalns A, Ramchandani MS, Cannon CA, Kerani RP, Dombrowski JC, Golden MR. </w:t>
      </w:r>
      <w:r w:rsidRPr="00577799">
        <w:rPr>
          <w:b/>
          <w:noProof/>
        </w:rPr>
        <w:t>The syphilis epidemic among heterosexuals is accelerating: evidence from King County, Washington</w:t>
      </w:r>
      <w:r w:rsidRPr="00577799">
        <w:rPr>
          <w:noProof/>
        </w:rPr>
        <w:t xml:space="preserve">. In: </w:t>
      </w:r>
      <w:r w:rsidRPr="00577799">
        <w:rPr>
          <w:i/>
          <w:noProof/>
        </w:rPr>
        <w:t>Open Forum Infectious Diseases</w:t>
      </w:r>
      <w:r w:rsidRPr="00577799">
        <w:rPr>
          <w:noProof/>
        </w:rPr>
        <w:t>: Oxford University Press US; 2023. pp. ofad481.</w:t>
      </w:r>
    </w:p>
    <w:p w14:paraId="3B1FD5F0" w14:textId="77777777" w:rsidR="00577799" w:rsidRPr="00577799" w:rsidRDefault="00577799" w:rsidP="00577799">
      <w:pPr>
        <w:pStyle w:val="EndNoteBibliography"/>
        <w:spacing w:after="0"/>
        <w:ind w:left="0" w:firstLine="0"/>
        <w:rPr>
          <w:noProof/>
        </w:rPr>
      </w:pPr>
      <w:r w:rsidRPr="00577799">
        <w:rPr>
          <w:noProof/>
        </w:rPr>
        <w:t xml:space="preserve">28. Quilter LA, de Voux A, Amiya RM, Davies E, Hennessy RR, Kerani RP, et al. </w:t>
      </w:r>
      <w:r w:rsidRPr="00577799">
        <w:rPr>
          <w:b/>
          <w:noProof/>
        </w:rPr>
        <w:t>Prevalence of self-reported neurologic and ocular symptoms in early syphilis cases</w:t>
      </w:r>
      <w:r w:rsidRPr="00577799">
        <w:rPr>
          <w:noProof/>
        </w:rPr>
        <w:t xml:space="preserve">. </w:t>
      </w:r>
      <w:r w:rsidRPr="00577799">
        <w:rPr>
          <w:i/>
          <w:noProof/>
        </w:rPr>
        <w:t xml:space="preserve">Clinical Infectious Diseases </w:t>
      </w:r>
      <w:r w:rsidRPr="00577799">
        <w:rPr>
          <w:noProof/>
        </w:rPr>
        <w:t>2021; 72(6):961-967.</w:t>
      </w:r>
    </w:p>
    <w:p w14:paraId="6A437623" w14:textId="77777777" w:rsidR="00577799" w:rsidRPr="00577799" w:rsidRDefault="00577799" w:rsidP="00577799">
      <w:pPr>
        <w:pStyle w:val="EndNoteBibliography"/>
        <w:spacing w:after="0"/>
        <w:ind w:left="0" w:firstLine="0"/>
        <w:rPr>
          <w:noProof/>
        </w:rPr>
      </w:pPr>
      <w:r w:rsidRPr="00577799">
        <w:rPr>
          <w:noProof/>
        </w:rPr>
        <w:t>29. Henriques BL, Cortez AL, Nunes NN, Vidal JE, Avelino</w:t>
      </w:r>
      <w:r w:rsidRPr="00577799">
        <w:rPr>
          <w:rFonts w:ascii="Cambria Math" w:hAnsi="Cambria Math" w:cs="Cambria Math"/>
          <w:noProof/>
        </w:rPr>
        <w:t>‐</w:t>
      </w:r>
      <w:r w:rsidRPr="00577799">
        <w:rPr>
          <w:noProof/>
        </w:rPr>
        <w:t xml:space="preserve">Silva VI. </w:t>
      </w:r>
      <w:r w:rsidRPr="00577799">
        <w:rPr>
          <w:b/>
          <w:noProof/>
        </w:rPr>
        <w:t>Clinical outcomes of HIV–syphilis coinfection among patients with no neurological symptoms: a retrospective cohort study</w:t>
      </w:r>
      <w:r w:rsidRPr="00577799">
        <w:rPr>
          <w:noProof/>
        </w:rPr>
        <w:t xml:space="preserve">. </w:t>
      </w:r>
      <w:r w:rsidRPr="00577799">
        <w:rPr>
          <w:i/>
          <w:noProof/>
        </w:rPr>
        <w:t xml:space="preserve">HIV medicine </w:t>
      </w:r>
      <w:r w:rsidRPr="00577799">
        <w:rPr>
          <w:noProof/>
        </w:rPr>
        <w:t>2022; 23(10):1041-1050.</w:t>
      </w:r>
    </w:p>
    <w:p w14:paraId="6AC17012" w14:textId="77777777" w:rsidR="00577799" w:rsidRPr="00577799" w:rsidRDefault="00577799" w:rsidP="00577799">
      <w:pPr>
        <w:pStyle w:val="EndNoteBibliography"/>
        <w:spacing w:after="0"/>
        <w:ind w:left="0" w:firstLine="0"/>
        <w:rPr>
          <w:noProof/>
        </w:rPr>
      </w:pPr>
      <w:r w:rsidRPr="00577799">
        <w:rPr>
          <w:noProof/>
        </w:rPr>
        <w:t xml:space="preserve">30. Lukehart SA, Hook III EW, Baker-Zander SA, Collier AC, Critchlow CW, Handsfield HH. </w:t>
      </w:r>
      <w:r w:rsidRPr="00577799">
        <w:rPr>
          <w:b/>
          <w:noProof/>
        </w:rPr>
        <w:t>Invasion of the central nervous system by Treponema pallidum: implications for diagnosis and treatment</w:t>
      </w:r>
      <w:r w:rsidRPr="00577799">
        <w:rPr>
          <w:noProof/>
        </w:rPr>
        <w:t xml:space="preserve">. </w:t>
      </w:r>
      <w:r w:rsidRPr="00577799">
        <w:rPr>
          <w:i/>
          <w:noProof/>
        </w:rPr>
        <w:t xml:space="preserve">Annals of internal medicine </w:t>
      </w:r>
      <w:r w:rsidRPr="00577799">
        <w:rPr>
          <w:noProof/>
        </w:rPr>
        <w:t>1988; 109(11):855-862.</w:t>
      </w:r>
    </w:p>
    <w:p w14:paraId="2236A36F" w14:textId="77777777" w:rsidR="00577799" w:rsidRPr="00577799" w:rsidRDefault="00577799" w:rsidP="00577799">
      <w:pPr>
        <w:pStyle w:val="EndNoteBibliography"/>
        <w:spacing w:after="0"/>
        <w:ind w:left="0" w:firstLine="0"/>
        <w:rPr>
          <w:noProof/>
        </w:rPr>
      </w:pPr>
      <w:r w:rsidRPr="00577799">
        <w:rPr>
          <w:noProof/>
        </w:rPr>
        <w:lastRenderedPageBreak/>
        <w:t xml:space="preserve">31. Van Eijk R, Wolters EC, Tutuarima J, Hische E, Bos J, Van Trotsenburg L, et al. </w:t>
      </w:r>
      <w:r w:rsidRPr="00577799">
        <w:rPr>
          <w:b/>
          <w:noProof/>
        </w:rPr>
        <w:t>Effect of early and late syphilis on central nervous system: cerebrospinal fluid changes and neurological deficit</w:t>
      </w:r>
      <w:r w:rsidRPr="00577799">
        <w:rPr>
          <w:noProof/>
        </w:rPr>
        <w:t xml:space="preserve">. </w:t>
      </w:r>
      <w:r w:rsidRPr="00577799">
        <w:rPr>
          <w:i/>
          <w:noProof/>
        </w:rPr>
        <w:t xml:space="preserve">Sexually Transmitted Infections </w:t>
      </w:r>
      <w:r w:rsidRPr="00577799">
        <w:rPr>
          <w:noProof/>
        </w:rPr>
        <w:t>1987; 63(2):77-82.</w:t>
      </w:r>
    </w:p>
    <w:p w14:paraId="2717B88A" w14:textId="77777777" w:rsidR="00577799" w:rsidRPr="00577799" w:rsidRDefault="00577799" w:rsidP="00577799">
      <w:pPr>
        <w:pStyle w:val="EndNoteBibliography"/>
        <w:spacing w:after="0"/>
        <w:ind w:left="0" w:firstLine="0"/>
        <w:rPr>
          <w:noProof/>
        </w:rPr>
      </w:pPr>
      <w:r w:rsidRPr="00577799">
        <w:rPr>
          <w:noProof/>
        </w:rPr>
        <w:t xml:space="preserve">32. Gray RT, Hoare A, Prestage GP, Donovan B, Kaldor JM, Wilson DP. </w:t>
      </w:r>
      <w:r w:rsidRPr="00577799">
        <w:rPr>
          <w:b/>
          <w:noProof/>
        </w:rPr>
        <w:t>Frequent testing of highly sexually active gay men is required to control syphilis</w:t>
      </w:r>
      <w:r w:rsidRPr="00577799">
        <w:rPr>
          <w:noProof/>
        </w:rPr>
        <w:t xml:space="preserve">. </w:t>
      </w:r>
      <w:r w:rsidRPr="00577799">
        <w:rPr>
          <w:i/>
          <w:noProof/>
        </w:rPr>
        <w:t xml:space="preserve">Sexually transmitted diseases </w:t>
      </w:r>
      <w:r w:rsidRPr="00577799">
        <w:rPr>
          <w:noProof/>
        </w:rPr>
        <w:t>2010:298-305.</w:t>
      </w:r>
    </w:p>
    <w:p w14:paraId="636313C0" w14:textId="77777777" w:rsidR="00577799" w:rsidRPr="00577799" w:rsidRDefault="00577799" w:rsidP="00577799">
      <w:pPr>
        <w:pStyle w:val="EndNoteBibliography"/>
        <w:spacing w:after="0"/>
        <w:ind w:left="0" w:firstLine="0"/>
        <w:rPr>
          <w:noProof/>
        </w:rPr>
      </w:pPr>
      <w:r w:rsidRPr="00577799">
        <w:rPr>
          <w:noProof/>
        </w:rPr>
        <w:t xml:space="preserve">33. Sheffield JS, Sanchez PJ, Morris G, Maberry M, Zeray F, McIntire DD, et al. </w:t>
      </w:r>
      <w:r w:rsidRPr="00577799">
        <w:rPr>
          <w:b/>
          <w:noProof/>
        </w:rPr>
        <w:t>Congenital syphilis after maternal treatment for syphilis during pregnancy</w:t>
      </w:r>
      <w:r w:rsidRPr="00577799">
        <w:rPr>
          <w:noProof/>
        </w:rPr>
        <w:t xml:space="preserve">. </w:t>
      </w:r>
      <w:r w:rsidRPr="00577799">
        <w:rPr>
          <w:i/>
          <w:noProof/>
        </w:rPr>
        <w:t xml:space="preserve">American journal of obstetrics and gynecology </w:t>
      </w:r>
      <w:r w:rsidRPr="00577799">
        <w:rPr>
          <w:noProof/>
        </w:rPr>
        <w:t>2002; 186(3):569-573.</w:t>
      </w:r>
    </w:p>
    <w:p w14:paraId="108A345B" w14:textId="77777777" w:rsidR="00577799" w:rsidRPr="00577799" w:rsidRDefault="00577799" w:rsidP="00577799">
      <w:pPr>
        <w:pStyle w:val="EndNoteBibliography"/>
        <w:spacing w:after="0"/>
        <w:ind w:left="0" w:firstLine="0"/>
        <w:rPr>
          <w:noProof/>
        </w:rPr>
      </w:pPr>
      <w:r w:rsidRPr="00577799">
        <w:rPr>
          <w:noProof/>
        </w:rPr>
        <w:t xml:space="preserve">34. Gilmour LS, Walls T. </w:t>
      </w:r>
      <w:r w:rsidRPr="00577799">
        <w:rPr>
          <w:b/>
          <w:noProof/>
        </w:rPr>
        <w:t>Congenital syphilis: a review of global epidemiology</w:t>
      </w:r>
      <w:r w:rsidRPr="00577799">
        <w:rPr>
          <w:noProof/>
        </w:rPr>
        <w:t xml:space="preserve">. </w:t>
      </w:r>
      <w:r w:rsidRPr="00577799">
        <w:rPr>
          <w:i/>
          <w:noProof/>
        </w:rPr>
        <w:t xml:space="preserve">Clinical microbiology reviews </w:t>
      </w:r>
      <w:r w:rsidRPr="00577799">
        <w:rPr>
          <w:noProof/>
        </w:rPr>
        <w:t>2023; 36(2):e00126-00122.</w:t>
      </w:r>
    </w:p>
    <w:p w14:paraId="2CE790BF" w14:textId="77777777" w:rsidR="00577799" w:rsidRPr="00577799" w:rsidRDefault="00577799" w:rsidP="00577799">
      <w:pPr>
        <w:pStyle w:val="EndNoteBibliography"/>
        <w:spacing w:after="0"/>
        <w:ind w:left="0" w:firstLine="0"/>
        <w:rPr>
          <w:noProof/>
        </w:rPr>
      </w:pPr>
      <w:r w:rsidRPr="00577799">
        <w:rPr>
          <w:noProof/>
        </w:rPr>
        <w:t xml:space="preserve">35. Hawkes SJ, Gomez GB, Broutet N. </w:t>
      </w:r>
      <w:r w:rsidRPr="00577799">
        <w:rPr>
          <w:b/>
          <w:noProof/>
        </w:rPr>
        <w:t>Early antenatal care: does it make a difference to outcomes of pregnancy associated with syphilis? A systematic review and meta-analysis</w:t>
      </w:r>
      <w:r w:rsidRPr="00577799">
        <w:rPr>
          <w:noProof/>
        </w:rPr>
        <w:t xml:space="preserve">. </w:t>
      </w:r>
      <w:r w:rsidRPr="00577799">
        <w:rPr>
          <w:i/>
          <w:noProof/>
        </w:rPr>
        <w:t xml:space="preserve">PloS one </w:t>
      </w:r>
      <w:r w:rsidRPr="00577799">
        <w:rPr>
          <w:noProof/>
        </w:rPr>
        <w:t>2013; 8(2):e56713.</w:t>
      </w:r>
    </w:p>
    <w:p w14:paraId="5DA5B96A" w14:textId="77777777" w:rsidR="00577799" w:rsidRPr="00577799" w:rsidRDefault="00577799" w:rsidP="00577799">
      <w:pPr>
        <w:pStyle w:val="EndNoteBibliography"/>
        <w:spacing w:after="0"/>
        <w:ind w:left="0" w:firstLine="0"/>
        <w:rPr>
          <w:noProof/>
        </w:rPr>
      </w:pPr>
      <w:r w:rsidRPr="00577799">
        <w:rPr>
          <w:noProof/>
        </w:rPr>
        <w:t xml:space="preserve">36. Tannis A, Miele K, Carlson JM, O'Callaghan KP, Woodworth KR, Anderson B, et al. </w:t>
      </w:r>
      <w:r w:rsidRPr="00577799">
        <w:rPr>
          <w:b/>
          <w:noProof/>
        </w:rPr>
        <w:t>Syphilis treatment among people who are pregnant in six US states, 2018–2021</w:t>
      </w:r>
      <w:r w:rsidRPr="00577799">
        <w:rPr>
          <w:noProof/>
        </w:rPr>
        <w:t xml:space="preserve">. </w:t>
      </w:r>
      <w:r w:rsidRPr="00577799">
        <w:rPr>
          <w:i/>
          <w:noProof/>
        </w:rPr>
        <w:t xml:space="preserve">Obstetrics &amp; Gynecology </w:t>
      </w:r>
      <w:r w:rsidRPr="00577799">
        <w:rPr>
          <w:noProof/>
        </w:rPr>
        <w:t>2022:10.1097.</w:t>
      </w:r>
    </w:p>
    <w:p w14:paraId="7A958FCB" w14:textId="77777777" w:rsidR="00577799" w:rsidRPr="00577799" w:rsidRDefault="00577799" w:rsidP="00577799">
      <w:pPr>
        <w:pStyle w:val="EndNoteBibliography"/>
        <w:spacing w:after="0"/>
        <w:ind w:left="0" w:firstLine="0"/>
        <w:rPr>
          <w:noProof/>
        </w:rPr>
      </w:pPr>
      <w:r w:rsidRPr="00577799">
        <w:rPr>
          <w:noProof/>
        </w:rPr>
        <w:t xml:space="preserve">37. Workowski KA. </w:t>
      </w:r>
      <w:r w:rsidRPr="00577799">
        <w:rPr>
          <w:b/>
          <w:noProof/>
        </w:rPr>
        <w:t>Sexually transmitted infections treatment guidelines, 2021</w:t>
      </w:r>
      <w:r w:rsidRPr="00577799">
        <w:rPr>
          <w:noProof/>
        </w:rPr>
        <w:t xml:space="preserve">. </w:t>
      </w:r>
      <w:r w:rsidRPr="00577799">
        <w:rPr>
          <w:i/>
          <w:noProof/>
        </w:rPr>
        <w:t xml:space="preserve">MMWR Recommendations and Reports </w:t>
      </w:r>
      <w:r w:rsidRPr="00577799">
        <w:rPr>
          <w:noProof/>
        </w:rPr>
        <w:t>2021; 70.</w:t>
      </w:r>
    </w:p>
    <w:p w14:paraId="2E4ED685" w14:textId="77777777" w:rsidR="00577799" w:rsidRPr="00577799" w:rsidRDefault="00577799" w:rsidP="00577799">
      <w:pPr>
        <w:pStyle w:val="EndNoteBibliography"/>
        <w:spacing w:after="0"/>
        <w:ind w:left="0" w:firstLine="0"/>
        <w:rPr>
          <w:noProof/>
        </w:rPr>
      </w:pPr>
      <w:r w:rsidRPr="00577799">
        <w:rPr>
          <w:noProof/>
        </w:rPr>
        <w:t xml:space="preserve">38. An Q, Wejnert C, Bernstein K, Paz-Bailey G, Group NS. </w:t>
      </w:r>
      <w:r w:rsidRPr="00577799">
        <w:rPr>
          <w:b/>
          <w:noProof/>
        </w:rPr>
        <w:t>Syphilis screening and diagnosis among men who have sex with men, 2008–2014, 20 US cities</w:t>
      </w:r>
      <w:r w:rsidRPr="00577799">
        <w:rPr>
          <w:noProof/>
        </w:rPr>
        <w:t xml:space="preserve">. </w:t>
      </w:r>
      <w:r w:rsidRPr="00577799">
        <w:rPr>
          <w:i/>
          <w:noProof/>
        </w:rPr>
        <w:t xml:space="preserve">JAIDS Journal of Acquired Immune Deficiency Syndromes </w:t>
      </w:r>
      <w:r w:rsidRPr="00577799">
        <w:rPr>
          <w:noProof/>
        </w:rPr>
        <w:t>2017; 75:S363-S369.</w:t>
      </w:r>
    </w:p>
    <w:p w14:paraId="06A5BBCE" w14:textId="77777777" w:rsidR="00577799" w:rsidRPr="00577799" w:rsidRDefault="00577799" w:rsidP="00577799">
      <w:pPr>
        <w:pStyle w:val="EndNoteBibliography"/>
        <w:spacing w:after="0"/>
        <w:ind w:left="0" w:firstLine="0"/>
        <w:rPr>
          <w:noProof/>
        </w:rPr>
      </w:pPr>
      <w:r w:rsidRPr="00577799">
        <w:rPr>
          <w:noProof/>
        </w:rPr>
        <w:t xml:space="preserve">39. Robinson CL, Young L, Bisgard K, Mickey T, Taylor MM. </w:t>
      </w:r>
      <w:r w:rsidRPr="00577799">
        <w:rPr>
          <w:b/>
          <w:noProof/>
        </w:rPr>
        <w:t>Syphilis time to treatment at publicly funded sexually transmitted disease clinics versus non–sexually transmitted disease clinics—Maricopa and Pima Counties, Arizona, 2009–2012</w:t>
      </w:r>
      <w:r w:rsidRPr="00577799">
        <w:rPr>
          <w:noProof/>
        </w:rPr>
        <w:t xml:space="preserve">. </w:t>
      </w:r>
      <w:r w:rsidRPr="00577799">
        <w:rPr>
          <w:i/>
          <w:noProof/>
        </w:rPr>
        <w:t xml:space="preserve">Sexually transmitted diseases </w:t>
      </w:r>
      <w:r w:rsidRPr="00577799">
        <w:rPr>
          <w:noProof/>
        </w:rPr>
        <w:t>2016; 43(1):30-33.</w:t>
      </w:r>
    </w:p>
    <w:p w14:paraId="269AF74C" w14:textId="77777777" w:rsidR="00577799" w:rsidRPr="00577799" w:rsidRDefault="00577799" w:rsidP="00577799">
      <w:pPr>
        <w:pStyle w:val="EndNoteBibliography"/>
        <w:ind w:left="0" w:firstLine="0"/>
        <w:rPr>
          <w:noProof/>
        </w:rPr>
      </w:pPr>
      <w:r w:rsidRPr="00577799">
        <w:rPr>
          <w:noProof/>
        </w:rPr>
        <w:t xml:space="preserve">40. Chen SY, Johnson M, Sunenshine R, England B, Komatsu K, Taylor M. </w:t>
      </w:r>
      <w:r w:rsidRPr="00577799">
        <w:rPr>
          <w:b/>
          <w:noProof/>
        </w:rPr>
        <w:t>Missed and delayed syphilis treatment and partner elicitation: a comparison between STD clinic and non-STD clinic patients</w:t>
      </w:r>
      <w:r w:rsidRPr="00577799">
        <w:rPr>
          <w:noProof/>
        </w:rPr>
        <w:t xml:space="preserve">. </w:t>
      </w:r>
      <w:r w:rsidRPr="00577799">
        <w:rPr>
          <w:i/>
          <w:noProof/>
        </w:rPr>
        <w:t xml:space="preserve">Sexually transmitted diseases </w:t>
      </w:r>
      <w:r w:rsidRPr="00577799">
        <w:rPr>
          <w:noProof/>
        </w:rPr>
        <w:t>2009; 36(7):445-451.</w:t>
      </w:r>
    </w:p>
    <w:p w14:paraId="51654522" w14:textId="0A20C7BB" w:rsidR="00CB2855" w:rsidRPr="00516213" w:rsidRDefault="009E5F82" w:rsidP="00577799">
      <w:pPr>
        <w:rPr>
          <w:rFonts w:cstheme="minorBidi"/>
          <w:szCs w:val="20"/>
        </w:rPr>
      </w:pPr>
      <w:r w:rsidRPr="009A65AE">
        <w:rPr>
          <w:rFonts w:cstheme="minorBidi"/>
          <w:szCs w:val="20"/>
        </w:rPr>
        <w:fldChar w:fldCharType="end"/>
      </w:r>
    </w:p>
    <w:sectPr w:rsidR="00CB2855" w:rsidRPr="00516213" w:rsidSect="00F8786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rastu Kasaie" w:date="2025-03-28T11:18:00Z" w:initials="PK">
    <w:p w14:paraId="159505DD" w14:textId="77777777" w:rsidR="00E26A43" w:rsidRDefault="00E26A43" w:rsidP="00094FB8">
      <w:r>
        <w:rPr>
          <w:rStyle w:val="CommentReference"/>
        </w:rPr>
        <w:annotationRef/>
      </w:r>
      <w:r>
        <w:rPr>
          <w:rFonts w:asciiTheme="minorHAnsi" w:eastAsiaTheme="minorHAnsi" w:hAnsiTheme="minorHAnsi" w:cstheme="minorBidi"/>
          <w:color w:val="000000"/>
        </w:rPr>
        <w:t>Missing estimates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9505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83C431" w16cex:dateUtc="2025-03-28T1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9505DD" w16cid:durableId="1783C4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inion Pro">
    <w:altName w:val="Calibri"/>
    <w:panose1 w:val="020B0604020202020204"/>
    <w:charset w:val="00"/>
    <w:family w:val="swiss"/>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DD9"/>
    <w:multiLevelType w:val="hybridMultilevel"/>
    <w:tmpl w:val="C6F8D3F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D6AFB"/>
    <w:multiLevelType w:val="multilevel"/>
    <w:tmpl w:val="04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6EC3F7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CC7746"/>
    <w:multiLevelType w:val="hybridMultilevel"/>
    <w:tmpl w:val="FB34A434"/>
    <w:lvl w:ilvl="0" w:tplc="E6BEAC2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E41FD"/>
    <w:multiLevelType w:val="hybridMultilevel"/>
    <w:tmpl w:val="8042E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855D36"/>
    <w:multiLevelType w:val="multilevel"/>
    <w:tmpl w:val="452C0224"/>
    <w:styleLink w:val="CurrentList3"/>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DE11F9A"/>
    <w:multiLevelType w:val="multilevel"/>
    <w:tmpl w:val="A9046BC0"/>
    <w:styleLink w:val="CurrentList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95C1646"/>
    <w:multiLevelType w:val="hybridMultilevel"/>
    <w:tmpl w:val="3E301A8E"/>
    <w:lvl w:ilvl="0" w:tplc="04090003">
      <w:start w:val="1"/>
      <w:numFmt w:val="bullet"/>
      <w:lvlText w:val="o"/>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9A57A91"/>
    <w:multiLevelType w:val="multilevel"/>
    <w:tmpl w:val="B4080AC4"/>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F84435C"/>
    <w:multiLevelType w:val="hybridMultilevel"/>
    <w:tmpl w:val="A424A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2510F"/>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0756D3F"/>
    <w:multiLevelType w:val="hybridMultilevel"/>
    <w:tmpl w:val="96F22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F6780"/>
    <w:multiLevelType w:val="hybridMultilevel"/>
    <w:tmpl w:val="AD30B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251CB9"/>
    <w:multiLevelType w:val="hybridMultilevel"/>
    <w:tmpl w:val="31C82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4F7D0A"/>
    <w:multiLevelType w:val="multilevel"/>
    <w:tmpl w:val="04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BF2BAF"/>
    <w:multiLevelType w:val="hybridMultilevel"/>
    <w:tmpl w:val="46A0DE9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E92B5C"/>
    <w:multiLevelType w:val="hybridMultilevel"/>
    <w:tmpl w:val="90A0C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822775"/>
    <w:multiLevelType w:val="multilevel"/>
    <w:tmpl w:val="76E4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6201C3"/>
    <w:multiLevelType w:val="hybridMultilevel"/>
    <w:tmpl w:val="7FD0D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377A93"/>
    <w:multiLevelType w:val="hybridMultilevel"/>
    <w:tmpl w:val="6F0E0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54789F"/>
    <w:multiLevelType w:val="hybridMultilevel"/>
    <w:tmpl w:val="DF3A6FA2"/>
    <w:lvl w:ilvl="0" w:tplc="D9BA3050">
      <w:start w:val="2"/>
      <w:numFmt w:val="bullet"/>
      <w:lvlText w:val=""/>
      <w:lvlJc w:val="left"/>
      <w:pPr>
        <w:ind w:left="720" w:hanging="360"/>
      </w:pPr>
      <w:rPr>
        <w:rFonts w:ascii="Wingdings" w:eastAsia="Times New Roman"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257990"/>
    <w:multiLevelType w:val="hybridMultilevel"/>
    <w:tmpl w:val="B43E3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45750F"/>
    <w:multiLevelType w:val="hybridMultilevel"/>
    <w:tmpl w:val="6B086F2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F2F00B3"/>
    <w:multiLevelType w:val="hybridMultilevel"/>
    <w:tmpl w:val="EE8C2E68"/>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E65145"/>
    <w:multiLevelType w:val="hybridMultilevel"/>
    <w:tmpl w:val="3B3487E4"/>
    <w:lvl w:ilvl="0" w:tplc="167A96C0">
      <w:start w:val="5"/>
      <w:numFmt w:val="bullet"/>
      <w:lvlText w:val=""/>
      <w:lvlJc w:val="left"/>
      <w:pPr>
        <w:ind w:left="720" w:hanging="360"/>
      </w:pPr>
      <w:rPr>
        <w:rFonts w:ascii="Wingdings" w:eastAsia="Times New Roman" w:hAnsi="Wingdings" w:cstheme="minorBidi" w:hint="default"/>
        <w:i/>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B646A2"/>
    <w:multiLevelType w:val="hybridMultilevel"/>
    <w:tmpl w:val="12301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2A0F9F"/>
    <w:multiLevelType w:val="multilevel"/>
    <w:tmpl w:val="4882F0B2"/>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i w:val="0"/>
        <w:iCs w:val="0"/>
      </w:rPr>
    </w:lvl>
    <w:lvl w:ilvl="2">
      <w:start w:val="1"/>
      <w:numFmt w:val="decimal"/>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7" w15:restartNumberingAfterBreak="0">
    <w:nsid w:val="58FC7A18"/>
    <w:multiLevelType w:val="hybridMultilevel"/>
    <w:tmpl w:val="BD20E8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ADA141A"/>
    <w:multiLevelType w:val="hybridMultilevel"/>
    <w:tmpl w:val="C87CB54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8B3D2F"/>
    <w:multiLevelType w:val="hybridMultilevel"/>
    <w:tmpl w:val="EF66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290146"/>
    <w:multiLevelType w:val="hybridMultilevel"/>
    <w:tmpl w:val="0DA48A62"/>
    <w:lvl w:ilvl="0" w:tplc="14CEA03C">
      <w:numFmt w:val="bullet"/>
      <w:lvlText w:val=""/>
      <w:lvlJc w:val="left"/>
      <w:pPr>
        <w:ind w:left="720" w:hanging="360"/>
      </w:pPr>
      <w:rPr>
        <w:rFonts w:ascii="Wingdings" w:eastAsia="Times New Roman" w:hAnsi="Wingdings"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44A9C"/>
    <w:multiLevelType w:val="multilevel"/>
    <w:tmpl w:val="7840B5DC"/>
    <w:lvl w:ilvl="0">
      <w:start w:val="1"/>
      <w:numFmt w:val="decimal"/>
      <w:pStyle w:val="pk-heading2"/>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1231102"/>
    <w:multiLevelType w:val="hybridMultilevel"/>
    <w:tmpl w:val="7F30C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033450"/>
    <w:multiLevelType w:val="hybridMultilevel"/>
    <w:tmpl w:val="EAE849CC"/>
    <w:lvl w:ilvl="0" w:tplc="E106365A">
      <w:start w:val="1"/>
      <w:numFmt w:val="bullet"/>
      <w:pStyle w:val="EndNoteBibliography"/>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B77263"/>
    <w:multiLevelType w:val="hybridMultilevel"/>
    <w:tmpl w:val="3FE46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7781641"/>
    <w:multiLevelType w:val="multilevel"/>
    <w:tmpl w:val="483A2D70"/>
    <w:styleLink w:val="CurrentList4"/>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i w:val="0"/>
        <w:iCs w:val="0"/>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6" w15:restartNumberingAfterBreak="0">
    <w:nsid w:val="77EB3B01"/>
    <w:multiLevelType w:val="hybridMultilevel"/>
    <w:tmpl w:val="405C64CE"/>
    <w:lvl w:ilvl="0" w:tplc="167A96C0">
      <w:start w:val="5"/>
      <w:numFmt w:val="bullet"/>
      <w:lvlText w:val=""/>
      <w:lvlJc w:val="left"/>
      <w:pPr>
        <w:ind w:left="720" w:hanging="360"/>
      </w:pPr>
      <w:rPr>
        <w:rFonts w:ascii="Wingdings" w:eastAsia="Times New Roman" w:hAnsi="Wingdings" w:cstheme="minorBidi" w:hint="default"/>
        <w:i/>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9243E94"/>
    <w:multiLevelType w:val="multilevel"/>
    <w:tmpl w:val="A94E87C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95F1130"/>
    <w:multiLevelType w:val="multilevel"/>
    <w:tmpl w:val="4882F0B2"/>
    <w:styleLink w:val="CurrentList5"/>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i w:val="0"/>
        <w:iCs w:val="0"/>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9" w15:restartNumberingAfterBreak="0">
    <w:nsid w:val="79E347BC"/>
    <w:multiLevelType w:val="hybridMultilevel"/>
    <w:tmpl w:val="7A34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997423"/>
    <w:multiLevelType w:val="hybridMultilevel"/>
    <w:tmpl w:val="48183F1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4456592">
    <w:abstractNumId w:val="31"/>
  </w:num>
  <w:num w:numId="2" w16cid:durableId="445197601">
    <w:abstractNumId w:val="26"/>
  </w:num>
  <w:num w:numId="3" w16cid:durableId="1676420802">
    <w:abstractNumId w:val="10"/>
  </w:num>
  <w:num w:numId="4" w16cid:durableId="2102557157">
    <w:abstractNumId w:val="2"/>
  </w:num>
  <w:num w:numId="5" w16cid:durableId="508568778">
    <w:abstractNumId w:val="33"/>
  </w:num>
  <w:num w:numId="6" w16cid:durableId="1921255642">
    <w:abstractNumId w:val="23"/>
  </w:num>
  <w:num w:numId="7" w16cid:durableId="943221388">
    <w:abstractNumId w:val="17"/>
  </w:num>
  <w:num w:numId="8" w16cid:durableId="284822826">
    <w:abstractNumId w:val="15"/>
  </w:num>
  <w:num w:numId="9" w16cid:durableId="1238906278">
    <w:abstractNumId w:val="24"/>
  </w:num>
  <w:num w:numId="10" w16cid:durableId="226302568">
    <w:abstractNumId w:val="0"/>
  </w:num>
  <w:num w:numId="11" w16cid:durableId="342365413">
    <w:abstractNumId w:val="28"/>
  </w:num>
  <w:num w:numId="12" w16cid:durableId="369958091">
    <w:abstractNumId w:val="21"/>
  </w:num>
  <w:num w:numId="13" w16cid:durableId="834227946">
    <w:abstractNumId w:val="13"/>
  </w:num>
  <w:num w:numId="14" w16cid:durableId="848829694">
    <w:abstractNumId w:val="20"/>
  </w:num>
  <w:num w:numId="15" w16cid:durableId="958025817">
    <w:abstractNumId w:val="9"/>
  </w:num>
  <w:num w:numId="16" w16cid:durableId="649090871">
    <w:abstractNumId w:val="12"/>
  </w:num>
  <w:num w:numId="17" w16cid:durableId="1586838538">
    <w:abstractNumId w:val="30"/>
  </w:num>
  <w:num w:numId="18" w16cid:durableId="1063599743">
    <w:abstractNumId w:val="27"/>
  </w:num>
  <w:num w:numId="19" w16cid:durableId="281155542">
    <w:abstractNumId w:val="16"/>
  </w:num>
  <w:num w:numId="20" w16cid:durableId="1288076451">
    <w:abstractNumId w:val="25"/>
  </w:num>
  <w:num w:numId="21" w16cid:durableId="1229730405">
    <w:abstractNumId w:val="7"/>
  </w:num>
  <w:num w:numId="22" w16cid:durableId="1183326634">
    <w:abstractNumId w:val="11"/>
  </w:num>
  <w:num w:numId="23" w16cid:durableId="730927909">
    <w:abstractNumId w:val="5"/>
  </w:num>
  <w:num w:numId="24" w16cid:durableId="1933197570">
    <w:abstractNumId w:val="35"/>
  </w:num>
  <w:num w:numId="25" w16cid:durableId="404255604">
    <w:abstractNumId w:val="38"/>
  </w:num>
  <w:num w:numId="26" w16cid:durableId="621494874">
    <w:abstractNumId w:val="14"/>
  </w:num>
  <w:num w:numId="27" w16cid:durableId="177349453">
    <w:abstractNumId w:val="1"/>
  </w:num>
  <w:num w:numId="28" w16cid:durableId="2005548792">
    <w:abstractNumId w:val="37"/>
  </w:num>
  <w:num w:numId="29" w16cid:durableId="711271178">
    <w:abstractNumId w:val="39"/>
  </w:num>
  <w:num w:numId="30" w16cid:durableId="1752853147">
    <w:abstractNumId w:val="40"/>
  </w:num>
  <w:num w:numId="31" w16cid:durableId="1137378114">
    <w:abstractNumId w:val="36"/>
  </w:num>
  <w:num w:numId="32" w16cid:durableId="1963073364">
    <w:abstractNumId w:val="3"/>
  </w:num>
  <w:num w:numId="33" w16cid:durableId="561334133">
    <w:abstractNumId w:val="22"/>
  </w:num>
  <w:num w:numId="34" w16cid:durableId="172186327">
    <w:abstractNumId w:val="19"/>
  </w:num>
  <w:num w:numId="35" w16cid:durableId="1670521171">
    <w:abstractNumId w:val="18"/>
  </w:num>
  <w:num w:numId="36" w16cid:durableId="521287549">
    <w:abstractNumId w:val="32"/>
  </w:num>
  <w:num w:numId="37" w16cid:durableId="2001957101">
    <w:abstractNumId w:val="8"/>
  </w:num>
  <w:num w:numId="38" w16cid:durableId="153225628">
    <w:abstractNumId w:val="6"/>
  </w:num>
  <w:num w:numId="39" w16cid:durableId="769935800">
    <w:abstractNumId w:val="29"/>
  </w:num>
  <w:num w:numId="40" w16cid:durableId="1922636808">
    <w:abstractNumId w:val="4"/>
  </w:num>
  <w:num w:numId="41" w16cid:durableId="61948608">
    <w:abstractNumId w:val="34"/>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astu Kasaie">
    <w15:presenceInfo w15:providerId="AD" w15:userId="S::pkasaie1@jh.edu::1e6f2ad9-07d6-4e69-b2cb-e8eac35e5c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IDS&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zs0t9aq90fz3epr5zx0p99vxx0ftpxw0s0&quot;&gt;My EndNote Library&lt;record-ids&gt;&lt;item&gt;629&lt;/item&gt;&lt;item&gt;1247&lt;/item&gt;&lt;item&gt;1249&lt;/item&gt;&lt;item&gt;1250&lt;/item&gt;&lt;item&gt;1251&lt;/item&gt;&lt;item&gt;1252&lt;/item&gt;&lt;item&gt;1253&lt;/item&gt;&lt;item&gt;1254&lt;/item&gt;&lt;item&gt;1255&lt;/item&gt;&lt;item&gt;1256&lt;/item&gt;&lt;item&gt;1259&lt;/item&gt;&lt;item&gt;1260&lt;/item&gt;&lt;item&gt;1261&lt;/item&gt;&lt;item&gt;1263&lt;/item&gt;&lt;item&gt;1264&lt;/item&gt;&lt;item&gt;1265&lt;/item&gt;&lt;item&gt;1266&lt;/item&gt;&lt;item&gt;1267&lt;/item&gt;&lt;item&gt;1268&lt;/item&gt;&lt;item&gt;1269&lt;/item&gt;&lt;item&gt;1276&lt;/item&gt;&lt;item&gt;1277&lt;/item&gt;&lt;item&gt;1278&lt;/item&gt;&lt;item&gt;2216&lt;/item&gt;&lt;item&gt;2487&lt;/item&gt;&lt;item&gt;2501&lt;/item&gt;&lt;item&gt;2604&lt;/item&gt;&lt;item&gt;2605&lt;/item&gt;&lt;item&gt;2606&lt;/item&gt;&lt;item&gt;2607&lt;/item&gt;&lt;item&gt;2608&lt;/item&gt;&lt;item&gt;2614&lt;/item&gt;&lt;item&gt;2617&lt;/item&gt;&lt;/record-ids&gt;&lt;/item&gt;&lt;/Libraries&gt;"/>
  </w:docVars>
  <w:rsids>
    <w:rsidRoot w:val="009E5F82"/>
    <w:rsid w:val="00003A7A"/>
    <w:rsid w:val="00005642"/>
    <w:rsid w:val="000067A6"/>
    <w:rsid w:val="00007F93"/>
    <w:rsid w:val="00010A77"/>
    <w:rsid w:val="00013C6D"/>
    <w:rsid w:val="00020C41"/>
    <w:rsid w:val="00030976"/>
    <w:rsid w:val="0003189A"/>
    <w:rsid w:val="00032DD4"/>
    <w:rsid w:val="00034D05"/>
    <w:rsid w:val="00035AA8"/>
    <w:rsid w:val="000370A8"/>
    <w:rsid w:val="0004129C"/>
    <w:rsid w:val="00041DFC"/>
    <w:rsid w:val="00042366"/>
    <w:rsid w:val="00042ADD"/>
    <w:rsid w:val="000464D3"/>
    <w:rsid w:val="000468A4"/>
    <w:rsid w:val="00052732"/>
    <w:rsid w:val="0005289A"/>
    <w:rsid w:val="00054C4D"/>
    <w:rsid w:val="00054D15"/>
    <w:rsid w:val="0006199C"/>
    <w:rsid w:val="00075685"/>
    <w:rsid w:val="00081AC5"/>
    <w:rsid w:val="000824FD"/>
    <w:rsid w:val="0008636B"/>
    <w:rsid w:val="00094FB8"/>
    <w:rsid w:val="00095FB6"/>
    <w:rsid w:val="000A1117"/>
    <w:rsid w:val="000A1771"/>
    <w:rsid w:val="000A3760"/>
    <w:rsid w:val="000A3F89"/>
    <w:rsid w:val="000A71C9"/>
    <w:rsid w:val="000B113F"/>
    <w:rsid w:val="000B552D"/>
    <w:rsid w:val="000B7709"/>
    <w:rsid w:val="000C01E1"/>
    <w:rsid w:val="000E2EA1"/>
    <w:rsid w:val="000E319E"/>
    <w:rsid w:val="000E3942"/>
    <w:rsid w:val="000E40BE"/>
    <w:rsid w:val="000F284E"/>
    <w:rsid w:val="000F5913"/>
    <w:rsid w:val="000F5DDB"/>
    <w:rsid w:val="000F78D6"/>
    <w:rsid w:val="001031DC"/>
    <w:rsid w:val="00104773"/>
    <w:rsid w:val="00106A79"/>
    <w:rsid w:val="001152BC"/>
    <w:rsid w:val="00120E10"/>
    <w:rsid w:val="00130680"/>
    <w:rsid w:val="00131835"/>
    <w:rsid w:val="0013273D"/>
    <w:rsid w:val="00146C8A"/>
    <w:rsid w:val="0015279B"/>
    <w:rsid w:val="00155E87"/>
    <w:rsid w:val="00160482"/>
    <w:rsid w:val="0016531B"/>
    <w:rsid w:val="001655C5"/>
    <w:rsid w:val="00167B29"/>
    <w:rsid w:val="0017002E"/>
    <w:rsid w:val="00174279"/>
    <w:rsid w:val="001810EC"/>
    <w:rsid w:val="0018195C"/>
    <w:rsid w:val="0019013F"/>
    <w:rsid w:val="001902E9"/>
    <w:rsid w:val="0019057A"/>
    <w:rsid w:val="001914A8"/>
    <w:rsid w:val="001917E4"/>
    <w:rsid w:val="001B0151"/>
    <w:rsid w:val="001B1576"/>
    <w:rsid w:val="001B2B67"/>
    <w:rsid w:val="001B592A"/>
    <w:rsid w:val="001C45E7"/>
    <w:rsid w:val="001D685B"/>
    <w:rsid w:val="001E3F66"/>
    <w:rsid w:val="001E726A"/>
    <w:rsid w:val="001F5AD3"/>
    <w:rsid w:val="001F7043"/>
    <w:rsid w:val="00200E52"/>
    <w:rsid w:val="00202086"/>
    <w:rsid w:val="00204898"/>
    <w:rsid w:val="00205F17"/>
    <w:rsid w:val="00207946"/>
    <w:rsid w:val="00213B14"/>
    <w:rsid w:val="002142A0"/>
    <w:rsid w:val="002155C4"/>
    <w:rsid w:val="00216989"/>
    <w:rsid w:val="00217C3D"/>
    <w:rsid w:val="002200AC"/>
    <w:rsid w:val="00221AD8"/>
    <w:rsid w:val="00223361"/>
    <w:rsid w:val="00237CA5"/>
    <w:rsid w:val="00240B50"/>
    <w:rsid w:val="00245ADE"/>
    <w:rsid w:val="0025151C"/>
    <w:rsid w:val="0025477C"/>
    <w:rsid w:val="00256546"/>
    <w:rsid w:val="002616D0"/>
    <w:rsid w:val="0026236C"/>
    <w:rsid w:val="00271998"/>
    <w:rsid w:val="00271D6C"/>
    <w:rsid w:val="00280516"/>
    <w:rsid w:val="0028131A"/>
    <w:rsid w:val="002854D3"/>
    <w:rsid w:val="00294C9A"/>
    <w:rsid w:val="002A1E57"/>
    <w:rsid w:val="002A4DC3"/>
    <w:rsid w:val="002A6F40"/>
    <w:rsid w:val="002B33DE"/>
    <w:rsid w:val="002C15FC"/>
    <w:rsid w:val="002C20E7"/>
    <w:rsid w:val="002C2444"/>
    <w:rsid w:val="002D0B42"/>
    <w:rsid w:val="002D2308"/>
    <w:rsid w:val="002D2520"/>
    <w:rsid w:val="002D77B3"/>
    <w:rsid w:val="002E3795"/>
    <w:rsid w:val="002E405A"/>
    <w:rsid w:val="002E586A"/>
    <w:rsid w:val="002E6A41"/>
    <w:rsid w:val="002E75B3"/>
    <w:rsid w:val="002F24FB"/>
    <w:rsid w:val="002F4DA6"/>
    <w:rsid w:val="002F53F9"/>
    <w:rsid w:val="002F53FC"/>
    <w:rsid w:val="002F78AB"/>
    <w:rsid w:val="003032DC"/>
    <w:rsid w:val="0031497A"/>
    <w:rsid w:val="00321EA1"/>
    <w:rsid w:val="00325E7F"/>
    <w:rsid w:val="00332EC6"/>
    <w:rsid w:val="00345EC4"/>
    <w:rsid w:val="003546D4"/>
    <w:rsid w:val="003568AC"/>
    <w:rsid w:val="00356E6F"/>
    <w:rsid w:val="00356F5C"/>
    <w:rsid w:val="003659A7"/>
    <w:rsid w:val="00371594"/>
    <w:rsid w:val="00375AD9"/>
    <w:rsid w:val="00376D3B"/>
    <w:rsid w:val="00383A82"/>
    <w:rsid w:val="003901B5"/>
    <w:rsid w:val="00396679"/>
    <w:rsid w:val="003A05D4"/>
    <w:rsid w:val="003A5EE9"/>
    <w:rsid w:val="003B0EFD"/>
    <w:rsid w:val="003B2EBF"/>
    <w:rsid w:val="003B61C7"/>
    <w:rsid w:val="003B6A07"/>
    <w:rsid w:val="003B7782"/>
    <w:rsid w:val="003C21EE"/>
    <w:rsid w:val="003D138F"/>
    <w:rsid w:val="003D3AB0"/>
    <w:rsid w:val="003E0530"/>
    <w:rsid w:val="003E0722"/>
    <w:rsid w:val="003E0ED0"/>
    <w:rsid w:val="003E5820"/>
    <w:rsid w:val="003F096F"/>
    <w:rsid w:val="00406014"/>
    <w:rsid w:val="00412682"/>
    <w:rsid w:val="00417DE9"/>
    <w:rsid w:val="00430A35"/>
    <w:rsid w:val="004371D4"/>
    <w:rsid w:val="00440437"/>
    <w:rsid w:val="00445242"/>
    <w:rsid w:val="0044689F"/>
    <w:rsid w:val="0045040B"/>
    <w:rsid w:val="0045300A"/>
    <w:rsid w:val="00453448"/>
    <w:rsid w:val="00460258"/>
    <w:rsid w:val="004638A5"/>
    <w:rsid w:val="00463BD8"/>
    <w:rsid w:val="004653FF"/>
    <w:rsid w:val="0046638C"/>
    <w:rsid w:val="0047237E"/>
    <w:rsid w:val="004767A3"/>
    <w:rsid w:val="0047730A"/>
    <w:rsid w:val="00482207"/>
    <w:rsid w:val="00482CFA"/>
    <w:rsid w:val="004831E4"/>
    <w:rsid w:val="00487383"/>
    <w:rsid w:val="0048796A"/>
    <w:rsid w:val="004879B4"/>
    <w:rsid w:val="004954D3"/>
    <w:rsid w:val="004A1D63"/>
    <w:rsid w:val="004A28A3"/>
    <w:rsid w:val="004A3D39"/>
    <w:rsid w:val="004B23CE"/>
    <w:rsid w:val="004B33B8"/>
    <w:rsid w:val="004B3B29"/>
    <w:rsid w:val="004B456E"/>
    <w:rsid w:val="004B4B0F"/>
    <w:rsid w:val="004D33C5"/>
    <w:rsid w:val="004D3AD8"/>
    <w:rsid w:val="004D45D7"/>
    <w:rsid w:val="004D7267"/>
    <w:rsid w:val="004E0B56"/>
    <w:rsid w:val="004E2B3C"/>
    <w:rsid w:val="004E383E"/>
    <w:rsid w:val="004E552D"/>
    <w:rsid w:val="004F5534"/>
    <w:rsid w:val="00500ADF"/>
    <w:rsid w:val="00505A78"/>
    <w:rsid w:val="00510708"/>
    <w:rsid w:val="00513518"/>
    <w:rsid w:val="00516213"/>
    <w:rsid w:val="00525B8B"/>
    <w:rsid w:val="00525C74"/>
    <w:rsid w:val="0052604D"/>
    <w:rsid w:val="00530E29"/>
    <w:rsid w:val="005325E8"/>
    <w:rsid w:val="0053307C"/>
    <w:rsid w:val="00534CE3"/>
    <w:rsid w:val="00537214"/>
    <w:rsid w:val="00541A8D"/>
    <w:rsid w:val="00544BC2"/>
    <w:rsid w:val="0055241E"/>
    <w:rsid w:val="00553030"/>
    <w:rsid w:val="00554DFE"/>
    <w:rsid w:val="0056198A"/>
    <w:rsid w:val="00570BAA"/>
    <w:rsid w:val="00576D5D"/>
    <w:rsid w:val="00577799"/>
    <w:rsid w:val="0058307D"/>
    <w:rsid w:val="005840FB"/>
    <w:rsid w:val="0058740D"/>
    <w:rsid w:val="00591E65"/>
    <w:rsid w:val="005971F9"/>
    <w:rsid w:val="005A429C"/>
    <w:rsid w:val="005A49D7"/>
    <w:rsid w:val="005B0B2C"/>
    <w:rsid w:val="005C4B5E"/>
    <w:rsid w:val="005D61C9"/>
    <w:rsid w:val="005D6E80"/>
    <w:rsid w:val="005E2400"/>
    <w:rsid w:val="005F049E"/>
    <w:rsid w:val="005F3452"/>
    <w:rsid w:val="00600F95"/>
    <w:rsid w:val="0060408B"/>
    <w:rsid w:val="00604172"/>
    <w:rsid w:val="00605E16"/>
    <w:rsid w:val="00605E20"/>
    <w:rsid w:val="00607FC3"/>
    <w:rsid w:val="00614E87"/>
    <w:rsid w:val="006172C2"/>
    <w:rsid w:val="0062324A"/>
    <w:rsid w:val="00633631"/>
    <w:rsid w:val="00634A3E"/>
    <w:rsid w:val="00635DB7"/>
    <w:rsid w:val="00637651"/>
    <w:rsid w:val="00652524"/>
    <w:rsid w:val="00654B98"/>
    <w:rsid w:val="00656116"/>
    <w:rsid w:val="00673C21"/>
    <w:rsid w:val="00675AC5"/>
    <w:rsid w:val="00676448"/>
    <w:rsid w:val="00680F7F"/>
    <w:rsid w:val="00684AC3"/>
    <w:rsid w:val="00691EE3"/>
    <w:rsid w:val="006922EE"/>
    <w:rsid w:val="006A0AA6"/>
    <w:rsid w:val="006A4D5E"/>
    <w:rsid w:val="006A6892"/>
    <w:rsid w:val="006B2C3E"/>
    <w:rsid w:val="006B5CD3"/>
    <w:rsid w:val="006C27C8"/>
    <w:rsid w:val="006C536F"/>
    <w:rsid w:val="006C6C1B"/>
    <w:rsid w:val="006D0B19"/>
    <w:rsid w:val="006D43BB"/>
    <w:rsid w:val="006D4C74"/>
    <w:rsid w:val="006D56A3"/>
    <w:rsid w:val="006E00F0"/>
    <w:rsid w:val="006E431F"/>
    <w:rsid w:val="006F0066"/>
    <w:rsid w:val="006F724F"/>
    <w:rsid w:val="00702FC4"/>
    <w:rsid w:val="00707413"/>
    <w:rsid w:val="00710089"/>
    <w:rsid w:val="00710CF9"/>
    <w:rsid w:val="00712BB7"/>
    <w:rsid w:val="00713DA0"/>
    <w:rsid w:val="0071434B"/>
    <w:rsid w:val="0071446F"/>
    <w:rsid w:val="00715D04"/>
    <w:rsid w:val="007209A1"/>
    <w:rsid w:val="00721449"/>
    <w:rsid w:val="007250BC"/>
    <w:rsid w:val="0072613B"/>
    <w:rsid w:val="00731380"/>
    <w:rsid w:val="00735900"/>
    <w:rsid w:val="00735938"/>
    <w:rsid w:val="00736061"/>
    <w:rsid w:val="007422AD"/>
    <w:rsid w:val="00747404"/>
    <w:rsid w:val="00751A02"/>
    <w:rsid w:val="00766821"/>
    <w:rsid w:val="007700EB"/>
    <w:rsid w:val="0077103A"/>
    <w:rsid w:val="00771380"/>
    <w:rsid w:val="00771EE4"/>
    <w:rsid w:val="007729A0"/>
    <w:rsid w:val="00777E42"/>
    <w:rsid w:val="00781C51"/>
    <w:rsid w:val="00782633"/>
    <w:rsid w:val="00783D78"/>
    <w:rsid w:val="00785448"/>
    <w:rsid w:val="00790981"/>
    <w:rsid w:val="007958DF"/>
    <w:rsid w:val="007A604B"/>
    <w:rsid w:val="007B09EA"/>
    <w:rsid w:val="007B2E1D"/>
    <w:rsid w:val="007B33A1"/>
    <w:rsid w:val="007C02ED"/>
    <w:rsid w:val="007C109E"/>
    <w:rsid w:val="007C321B"/>
    <w:rsid w:val="007E13F1"/>
    <w:rsid w:val="007E2FA1"/>
    <w:rsid w:val="007E4A15"/>
    <w:rsid w:val="007E7BFD"/>
    <w:rsid w:val="007F6FE2"/>
    <w:rsid w:val="00800C1C"/>
    <w:rsid w:val="00801282"/>
    <w:rsid w:val="00803BD3"/>
    <w:rsid w:val="00811C9F"/>
    <w:rsid w:val="008146E3"/>
    <w:rsid w:val="00820355"/>
    <w:rsid w:val="00823826"/>
    <w:rsid w:val="0083020C"/>
    <w:rsid w:val="00831B02"/>
    <w:rsid w:val="00831F9D"/>
    <w:rsid w:val="00832951"/>
    <w:rsid w:val="00837348"/>
    <w:rsid w:val="008476DA"/>
    <w:rsid w:val="00847F38"/>
    <w:rsid w:val="00865148"/>
    <w:rsid w:val="008662D3"/>
    <w:rsid w:val="00866528"/>
    <w:rsid w:val="00876119"/>
    <w:rsid w:val="00881040"/>
    <w:rsid w:val="00881505"/>
    <w:rsid w:val="0088299F"/>
    <w:rsid w:val="00886214"/>
    <w:rsid w:val="00887C6E"/>
    <w:rsid w:val="00890D34"/>
    <w:rsid w:val="008A00E5"/>
    <w:rsid w:val="008A05C5"/>
    <w:rsid w:val="008A30AA"/>
    <w:rsid w:val="008A492C"/>
    <w:rsid w:val="008A61BD"/>
    <w:rsid w:val="008B0978"/>
    <w:rsid w:val="008C16A9"/>
    <w:rsid w:val="008C322C"/>
    <w:rsid w:val="008D0DD3"/>
    <w:rsid w:val="008D4132"/>
    <w:rsid w:val="008D4547"/>
    <w:rsid w:val="008D67FA"/>
    <w:rsid w:val="008E0B4A"/>
    <w:rsid w:val="008E5126"/>
    <w:rsid w:val="008E6222"/>
    <w:rsid w:val="008F15B1"/>
    <w:rsid w:val="008F6ADA"/>
    <w:rsid w:val="00902BCB"/>
    <w:rsid w:val="00912973"/>
    <w:rsid w:val="009141A7"/>
    <w:rsid w:val="00916431"/>
    <w:rsid w:val="00920109"/>
    <w:rsid w:val="009259B7"/>
    <w:rsid w:val="00940B4E"/>
    <w:rsid w:val="009411E3"/>
    <w:rsid w:val="00943E72"/>
    <w:rsid w:val="00952DA2"/>
    <w:rsid w:val="00955D96"/>
    <w:rsid w:val="00963116"/>
    <w:rsid w:val="009631C4"/>
    <w:rsid w:val="009729CC"/>
    <w:rsid w:val="00985155"/>
    <w:rsid w:val="009908C7"/>
    <w:rsid w:val="009A017B"/>
    <w:rsid w:val="009A0187"/>
    <w:rsid w:val="009A0CC5"/>
    <w:rsid w:val="009A3AF3"/>
    <w:rsid w:val="009A65AE"/>
    <w:rsid w:val="009B28EA"/>
    <w:rsid w:val="009B6248"/>
    <w:rsid w:val="009B6AD2"/>
    <w:rsid w:val="009C5954"/>
    <w:rsid w:val="009D2A8E"/>
    <w:rsid w:val="009D2FD1"/>
    <w:rsid w:val="009D385E"/>
    <w:rsid w:val="009E00E7"/>
    <w:rsid w:val="009E1A87"/>
    <w:rsid w:val="009E401A"/>
    <w:rsid w:val="009E480A"/>
    <w:rsid w:val="009E4CC8"/>
    <w:rsid w:val="009E54FA"/>
    <w:rsid w:val="009E5F82"/>
    <w:rsid w:val="009E74E3"/>
    <w:rsid w:val="009E77E7"/>
    <w:rsid w:val="009F0779"/>
    <w:rsid w:val="009F5266"/>
    <w:rsid w:val="009F7B72"/>
    <w:rsid w:val="00A07584"/>
    <w:rsid w:val="00A1050B"/>
    <w:rsid w:val="00A12AFE"/>
    <w:rsid w:val="00A143E6"/>
    <w:rsid w:val="00A2260B"/>
    <w:rsid w:val="00A41859"/>
    <w:rsid w:val="00A53864"/>
    <w:rsid w:val="00A53A89"/>
    <w:rsid w:val="00A622A6"/>
    <w:rsid w:val="00A6375A"/>
    <w:rsid w:val="00A74466"/>
    <w:rsid w:val="00A744BE"/>
    <w:rsid w:val="00A805DD"/>
    <w:rsid w:val="00A830B9"/>
    <w:rsid w:val="00A84157"/>
    <w:rsid w:val="00A842A0"/>
    <w:rsid w:val="00A84D5A"/>
    <w:rsid w:val="00A854D6"/>
    <w:rsid w:val="00A870A0"/>
    <w:rsid w:val="00A92CF2"/>
    <w:rsid w:val="00A93682"/>
    <w:rsid w:val="00A96016"/>
    <w:rsid w:val="00A97B73"/>
    <w:rsid w:val="00AA09DA"/>
    <w:rsid w:val="00AA2E5F"/>
    <w:rsid w:val="00AA46D2"/>
    <w:rsid w:val="00AC1EDB"/>
    <w:rsid w:val="00AC51A6"/>
    <w:rsid w:val="00AC5842"/>
    <w:rsid w:val="00AD4E94"/>
    <w:rsid w:val="00AD6635"/>
    <w:rsid w:val="00AD7AAA"/>
    <w:rsid w:val="00AD7CBE"/>
    <w:rsid w:val="00AE2923"/>
    <w:rsid w:val="00AE7A7C"/>
    <w:rsid w:val="00AF325C"/>
    <w:rsid w:val="00AF3814"/>
    <w:rsid w:val="00AF3CD8"/>
    <w:rsid w:val="00AF53FA"/>
    <w:rsid w:val="00AF541F"/>
    <w:rsid w:val="00AF693D"/>
    <w:rsid w:val="00AF7F82"/>
    <w:rsid w:val="00B01CA7"/>
    <w:rsid w:val="00B04673"/>
    <w:rsid w:val="00B06E1C"/>
    <w:rsid w:val="00B20AF8"/>
    <w:rsid w:val="00B20F9C"/>
    <w:rsid w:val="00B313AD"/>
    <w:rsid w:val="00B36AE3"/>
    <w:rsid w:val="00B41711"/>
    <w:rsid w:val="00B44807"/>
    <w:rsid w:val="00B44DCB"/>
    <w:rsid w:val="00B465EE"/>
    <w:rsid w:val="00B47E7D"/>
    <w:rsid w:val="00B568B2"/>
    <w:rsid w:val="00B57086"/>
    <w:rsid w:val="00B60A17"/>
    <w:rsid w:val="00B70215"/>
    <w:rsid w:val="00B747EF"/>
    <w:rsid w:val="00B74BDC"/>
    <w:rsid w:val="00B81689"/>
    <w:rsid w:val="00B9078C"/>
    <w:rsid w:val="00B92F69"/>
    <w:rsid w:val="00BA071C"/>
    <w:rsid w:val="00BA6706"/>
    <w:rsid w:val="00BB13A2"/>
    <w:rsid w:val="00BC3AC9"/>
    <w:rsid w:val="00BC54F3"/>
    <w:rsid w:val="00BC7533"/>
    <w:rsid w:val="00BC7604"/>
    <w:rsid w:val="00BD1B04"/>
    <w:rsid w:val="00BD2E25"/>
    <w:rsid w:val="00BD3169"/>
    <w:rsid w:val="00BD4F85"/>
    <w:rsid w:val="00BD539D"/>
    <w:rsid w:val="00BE5CAC"/>
    <w:rsid w:val="00BF73B9"/>
    <w:rsid w:val="00BF79F1"/>
    <w:rsid w:val="00C02A4C"/>
    <w:rsid w:val="00C1084F"/>
    <w:rsid w:val="00C10C8B"/>
    <w:rsid w:val="00C1754E"/>
    <w:rsid w:val="00C268A5"/>
    <w:rsid w:val="00C36A3E"/>
    <w:rsid w:val="00C41CE1"/>
    <w:rsid w:val="00C41DC2"/>
    <w:rsid w:val="00C42562"/>
    <w:rsid w:val="00C442E7"/>
    <w:rsid w:val="00C45504"/>
    <w:rsid w:val="00C50FE4"/>
    <w:rsid w:val="00C52665"/>
    <w:rsid w:val="00C547CB"/>
    <w:rsid w:val="00C5584D"/>
    <w:rsid w:val="00C55E50"/>
    <w:rsid w:val="00C578EF"/>
    <w:rsid w:val="00C651D9"/>
    <w:rsid w:val="00C656D0"/>
    <w:rsid w:val="00C71422"/>
    <w:rsid w:val="00C71E2A"/>
    <w:rsid w:val="00C73F6B"/>
    <w:rsid w:val="00C80FDF"/>
    <w:rsid w:val="00C83356"/>
    <w:rsid w:val="00C91146"/>
    <w:rsid w:val="00C94B78"/>
    <w:rsid w:val="00CA0B74"/>
    <w:rsid w:val="00CA419E"/>
    <w:rsid w:val="00CA4C2A"/>
    <w:rsid w:val="00CA58D9"/>
    <w:rsid w:val="00CA5B27"/>
    <w:rsid w:val="00CA60D5"/>
    <w:rsid w:val="00CA683A"/>
    <w:rsid w:val="00CB0F2B"/>
    <w:rsid w:val="00CB2855"/>
    <w:rsid w:val="00CB54CD"/>
    <w:rsid w:val="00CB5E52"/>
    <w:rsid w:val="00CB7FDA"/>
    <w:rsid w:val="00CC3227"/>
    <w:rsid w:val="00CD00DA"/>
    <w:rsid w:val="00CD00F7"/>
    <w:rsid w:val="00CD33D2"/>
    <w:rsid w:val="00CD3D26"/>
    <w:rsid w:val="00CE0BC9"/>
    <w:rsid w:val="00CE164B"/>
    <w:rsid w:val="00CE49BA"/>
    <w:rsid w:val="00CE5EBA"/>
    <w:rsid w:val="00CE675B"/>
    <w:rsid w:val="00CE7C83"/>
    <w:rsid w:val="00D01F81"/>
    <w:rsid w:val="00D07F8B"/>
    <w:rsid w:val="00D11770"/>
    <w:rsid w:val="00D15CB7"/>
    <w:rsid w:val="00D233AA"/>
    <w:rsid w:val="00D23B42"/>
    <w:rsid w:val="00D24C18"/>
    <w:rsid w:val="00D27198"/>
    <w:rsid w:val="00D32034"/>
    <w:rsid w:val="00D324E8"/>
    <w:rsid w:val="00D420F7"/>
    <w:rsid w:val="00D46E4D"/>
    <w:rsid w:val="00D50523"/>
    <w:rsid w:val="00D50CF8"/>
    <w:rsid w:val="00D521AE"/>
    <w:rsid w:val="00D55827"/>
    <w:rsid w:val="00D57333"/>
    <w:rsid w:val="00D57C22"/>
    <w:rsid w:val="00D61B24"/>
    <w:rsid w:val="00D64182"/>
    <w:rsid w:val="00D64DB8"/>
    <w:rsid w:val="00D75D31"/>
    <w:rsid w:val="00D80011"/>
    <w:rsid w:val="00D81A97"/>
    <w:rsid w:val="00D9448A"/>
    <w:rsid w:val="00D96B7F"/>
    <w:rsid w:val="00D974CB"/>
    <w:rsid w:val="00DA0415"/>
    <w:rsid w:val="00DA0E69"/>
    <w:rsid w:val="00DA3A60"/>
    <w:rsid w:val="00DA3A8F"/>
    <w:rsid w:val="00DA47A7"/>
    <w:rsid w:val="00DB0BD5"/>
    <w:rsid w:val="00DB35B3"/>
    <w:rsid w:val="00DC6B7B"/>
    <w:rsid w:val="00DC7778"/>
    <w:rsid w:val="00DD31F8"/>
    <w:rsid w:val="00DD362B"/>
    <w:rsid w:val="00DE1B21"/>
    <w:rsid w:val="00DE1EF9"/>
    <w:rsid w:val="00DE5597"/>
    <w:rsid w:val="00E02FA0"/>
    <w:rsid w:val="00E058EB"/>
    <w:rsid w:val="00E116FC"/>
    <w:rsid w:val="00E17F9C"/>
    <w:rsid w:val="00E20CED"/>
    <w:rsid w:val="00E20F8B"/>
    <w:rsid w:val="00E23292"/>
    <w:rsid w:val="00E26A43"/>
    <w:rsid w:val="00E34D46"/>
    <w:rsid w:val="00E362EE"/>
    <w:rsid w:val="00E44D58"/>
    <w:rsid w:val="00E51C3F"/>
    <w:rsid w:val="00E551B1"/>
    <w:rsid w:val="00E57D9D"/>
    <w:rsid w:val="00E63048"/>
    <w:rsid w:val="00E651D7"/>
    <w:rsid w:val="00E67334"/>
    <w:rsid w:val="00E71B15"/>
    <w:rsid w:val="00E74B38"/>
    <w:rsid w:val="00E80EED"/>
    <w:rsid w:val="00E91EEB"/>
    <w:rsid w:val="00E91FB6"/>
    <w:rsid w:val="00E949B4"/>
    <w:rsid w:val="00EA052D"/>
    <w:rsid w:val="00EA390A"/>
    <w:rsid w:val="00EA5A60"/>
    <w:rsid w:val="00EB1E8D"/>
    <w:rsid w:val="00EB761F"/>
    <w:rsid w:val="00EC3282"/>
    <w:rsid w:val="00EC3C6E"/>
    <w:rsid w:val="00EC3FF3"/>
    <w:rsid w:val="00EC6AC8"/>
    <w:rsid w:val="00EE0270"/>
    <w:rsid w:val="00EE09B0"/>
    <w:rsid w:val="00EE7946"/>
    <w:rsid w:val="00F01336"/>
    <w:rsid w:val="00F01A1E"/>
    <w:rsid w:val="00F15686"/>
    <w:rsid w:val="00F20E11"/>
    <w:rsid w:val="00F22807"/>
    <w:rsid w:val="00F2535F"/>
    <w:rsid w:val="00F254F6"/>
    <w:rsid w:val="00F277B4"/>
    <w:rsid w:val="00F27802"/>
    <w:rsid w:val="00F33EBE"/>
    <w:rsid w:val="00F44E48"/>
    <w:rsid w:val="00F45931"/>
    <w:rsid w:val="00F5437A"/>
    <w:rsid w:val="00F547B3"/>
    <w:rsid w:val="00F659E3"/>
    <w:rsid w:val="00F72040"/>
    <w:rsid w:val="00F74DEC"/>
    <w:rsid w:val="00F81D79"/>
    <w:rsid w:val="00F869C0"/>
    <w:rsid w:val="00F87862"/>
    <w:rsid w:val="00F928AD"/>
    <w:rsid w:val="00F9425F"/>
    <w:rsid w:val="00F96C16"/>
    <w:rsid w:val="00F96D20"/>
    <w:rsid w:val="00FA0950"/>
    <w:rsid w:val="00FA292E"/>
    <w:rsid w:val="00FB27A8"/>
    <w:rsid w:val="00FB3870"/>
    <w:rsid w:val="00FC0F42"/>
    <w:rsid w:val="00FC5015"/>
    <w:rsid w:val="00FC5825"/>
    <w:rsid w:val="00FC738F"/>
    <w:rsid w:val="00FC7831"/>
    <w:rsid w:val="00FD7273"/>
    <w:rsid w:val="00FD76E3"/>
    <w:rsid w:val="00FD7CD5"/>
    <w:rsid w:val="00FE390E"/>
    <w:rsid w:val="00FE7D42"/>
    <w:rsid w:val="00FF184F"/>
    <w:rsid w:val="00FF1EEF"/>
    <w:rsid w:val="00FF6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85BC"/>
  <w15:chartTrackingRefBased/>
  <w15:docId w15:val="{EA0262A2-DB95-4BA9-ACA3-0060DAF63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B21"/>
    <w:pPr>
      <w:spacing w:before="120" w:after="120"/>
    </w:pPr>
    <w:rPr>
      <w:rFonts w:ascii="Calibri" w:hAnsi="Calibri" w:cs="Times New Roman"/>
      <w:kern w:val="0"/>
      <w:sz w:val="20"/>
      <w14:ligatures w14:val="none"/>
    </w:rPr>
  </w:style>
  <w:style w:type="paragraph" w:styleId="Heading1">
    <w:name w:val="heading 1"/>
    <w:basedOn w:val="Normal"/>
    <w:next w:val="Normal"/>
    <w:link w:val="Heading1Char"/>
    <w:autoRedefine/>
    <w:uiPriority w:val="9"/>
    <w:qFormat/>
    <w:rsid w:val="009411E3"/>
    <w:pPr>
      <w:keepNext/>
      <w:keepLines/>
      <w:numPr>
        <w:numId w:val="28"/>
      </w:numPr>
      <w:outlineLvl w:val="0"/>
    </w:pPr>
    <w:rPr>
      <w:rFonts w:eastAsiaTheme="majorEastAsia" w:cstheme="majorBidi"/>
      <w:b/>
      <w:color w:val="000000" w:themeColor="text1"/>
      <w:sz w:val="22"/>
      <w:szCs w:val="40"/>
    </w:rPr>
  </w:style>
  <w:style w:type="paragraph" w:styleId="Heading2">
    <w:name w:val="heading 2"/>
    <w:basedOn w:val="Normal"/>
    <w:next w:val="Normal"/>
    <w:link w:val="Heading2Char"/>
    <w:autoRedefine/>
    <w:uiPriority w:val="9"/>
    <w:unhideWhenUsed/>
    <w:qFormat/>
    <w:rsid w:val="00D64182"/>
    <w:pPr>
      <w:keepNext/>
      <w:keepLines/>
      <w:numPr>
        <w:ilvl w:val="1"/>
        <w:numId w:val="28"/>
      </w:numPr>
      <w:spacing w:before="160" w:after="80"/>
      <w:ind w:left="432"/>
      <w:outlineLvl w:val="1"/>
    </w:pPr>
    <w:rPr>
      <w:rFonts w:eastAsiaTheme="majorEastAsia" w:cstheme="minorBidi"/>
      <w:b/>
      <w:color w:val="0A2F41" w:themeColor="accent1" w:themeShade="80"/>
      <w:szCs w:val="20"/>
    </w:rPr>
  </w:style>
  <w:style w:type="paragraph" w:styleId="Heading3">
    <w:name w:val="heading 3"/>
    <w:basedOn w:val="Normal"/>
    <w:next w:val="Normal"/>
    <w:link w:val="Heading3Char"/>
    <w:autoRedefine/>
    <w:uiPriority w:val="9"/>
    <w:unhideWhenUsed/>
    <w:qFormat/>
    <w:rsid w:val="00A96016"/>
    <w:pPr>
      <w:keepNext/>
      <w:keepLines/>
      <w:numPr>
        <w:ilvl w:val="2"/>
        <w:numId w:val="28"/>
      </w:numPr>
      <w:spacing w:before="160" w:after="80"/>
      <w:ind w:left="504"/>
      <w:outlineLvl w:val="2"/>
    </w:pPr>
    <w:rPr>
      <w:rFonts w:eastAsiaTheme="majorEastAsia" w:cstheme="majorBidi"/>
      <w:b/>
      <w:color w:val="215E99" w:themeColor="text2" w:themeTint="BF"/>
      <w:szCs w:val="28"/>
    </w:rPr>
  </w:style>
  <w:style w:type="paragraph" w:styleId="Heading4">
    <w:name w:val="heading 4"/>
    <w:basedOn w:val="Normal"/>
    <w:next w:val="Normal"/>
    <w:link w:val="Heading4Char"/>
    <w:uiPriority w:val="9"/>
    <w:unhideWhenUsed/>
    <w:qFormat/>
    <w:rsid w:val="00D24C18"/>
    <w:pPr>
      <w:keepNext/>
      <w:keepLines/>
      <w:numPr>
        <w:ilvl w:val="3"/>
        <w:numId w:val="2"/>
      </w:numPr>
      <w:spacing w:before="80" w:after="40"/>
      <w:ind w:left="0"/>
      <w:outlineLvl w:val="3"/>
    </w:pPr>
    <w:rPr>
      <w:rFonts w:asciiTheme="minorHAnsi" w:eastAsiaTheme="majorEastAsia" w:hAnsiTheme="minorHAnsi" w:cstheme="majorBidi"/>
      <w:b/>
      <w:i/>
      <w:iCs/>
      <w:color w:val="0F4761" w:themeColor="accent1" w:themeShade="BF"/>
    </w:rPr>
  </w:style>
  <w:style w:type="paragraph" w:styleId="Heading5">
    <w:name w:val="heading 5"/>
    <w:basedOn w:val="Normal"/>
    <w:next w:val="Normal"/>
    <w:link w:val="Heading5Char"/>
    <w:uiPriority w:val="9"/>
    <w:semiHidden/>
    <w:unhideWhenUsed/>
    <w:qFormat/>
    <w:rsid w:val="00D64182"/>
    <w:pPr>
      <w:keepNext/>
      <w:keepLines/>
      <w:numPr>
        <w:ilvl w:val="4"/>
        <w:numId w:val="2"/>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64182"/>
    <w:pPr>
      <w:keepNext/>
      <w:keepLines/>
      <w:numPr>
        <w:ilvl w:val="5"/>
        <w:numId w:val="2"/>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4182"/>
    <w:pPr>
      <w:keepNext/>
      <w:keepLines/>
      <w:numPr>
        <w:ilvl w:val="6"/>
        <w:numId w:val="2"/>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4182"/>
    <w:pPr>
      <w:keepNext/>
      <w:keepLines/>
      <w:numPr>
        <w:ilvl w:val="7"/>
        <w:numId w:val="2"/>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4182"/>
    <w:pPr>
      <w:keepNext/>
      <w:keepLines/>
      <w:numPr>
        <w:ilvl w:val="8"/>
        <w:numId w:val="2"/>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k-heading2">
    <w:name w:val="pk-heading2"/>
    <w:basedOn w:val="Normal"/>
    <w:autoRedefine/>
    <w:rsid w:val="005A429C"/>
    <w:pPr>
      <w:numPr>
        <w:numId w:val="1"/>
      </w:numPr>
    </w:pPr>
    <w:rPr>
      <w:b/>
    </w:rPr>
  </w:style>
  <w:style w:type="character" w:customStyle="1" w:styleId="Heading1Char">
    <w:name w:val="Heading 1 Char"/>
    <w:basedOn w:val="DefaultParagraphFont"/>
    <w:link w:val="Heading1"/>
    <w:uiPriority w:val="9"/>
    <w:rsid w:val="009411E3"/>
    <w:rPr>
      <w:rFonts w:ascii="Calibri" w:eastAsiaTheme="majorEastAsia" w:hAnsi="Calibri" w:cstheme="majorBidi"/>
      <w:b/>
      <w:color w:val="000000" w:themeColor="text1"/>
      <w:kern w:val="0"/>
      <w:sz w:val="22"/>
      <w:szCs w:val="40"/>
      <w14:ligatures w14:val="none"/>
    </w:rPr>
  </w:style>
  <w:style w:type="character" w:customStyle="1" w:styleId="Heading2Char">
    <w:name w:val="Heading 2 Char"/>
    <w:basedOn w:val="DefaultParagraphFont"/>
    <w:link w:val="Heading2"/>
    <w:uiPriority w:val="9"/>
    <w:rsid w:val="00D64182"/>
    <w:rPr>
      <w:rFonts w:ascii="Calibri" w:eastAsiaTheme="majorEastAsia" w:hAnsi="Calibri"/>
      <w:b/>
      <w:color w:val="0A2F41" w:themeColor="accent1" w:themeShade="80"/>
      <w:kern w:val="0"/>
      <w:sz w:val="20"/>
      <w:szCs w:val="20"/>
      <w14:ligatures w14:val="none"/>
    </w:rPr>
  </w:style>
  <w:style w:type="character" w:customStyle="1" w:styleId="Heading3Char">
    <w:name w:val="Heading 3 Char"/>
    <w:basedOn w:val="DefaultParagraphFont"/>
    <w:link w:val="Heading3"/>
    <w:uiPriority w:val="9"/>
    <w:rsid w:val="00A96016"/>
    <w:rPr>
      <w:rFonts w:ascii="Calibri" w:eastAsiaTheme="majorEastAsia" w:hAnsi="Calibri" w:cstheme="majorBidi"/>
      <w:b/>
      <w:color w:val="215E99" w:themeColor="text2" w:themeTint="BF"/>
      <w:kern w:val="0"/>
      <w:sz w:val="20"/>
      <w:szCs w:val="28"/>
      <w14:ligatures w14:val="none"/>
    </w:rPr>
  </w:style>
  <w:style w:type="character" w:customStyle="1" w:styleId="Heading4Char">
    <w:name w:val="Heading 4 Char"/>
    <w:basedOn w:val="DefaultParagraphFont"/>
    <w:link w:val="Heading4"/>
    <w:uiPriority w:val="9"/>
    <w:rsid w:val="00D24C18"/>
    <w:rPr>
      <w:rFonts w:eastAsiaTheme="majorEastAsia" w:cstheme="majorBidi"/>
      <w:b/>
      <w:i/>
      <w:iCs/>
      <w:color w:val="0F4761" w:themeColor="accent1" w:themeShade="BF"/>
      <w:kern w:val="0"/>
      <w:sz w:val="20"/>
      <w14:ligatures w14:val="none"/>
    </w:rPr>
  </w:style>
  <w:style w:type="character" w:customStyle="1" w:styleId="Heading5Char">
    <w:name w:val="Heading 5 Char"/>
    <w:basedOn w:val="DefaultParagraphFont"/>
    <w:link w:val="Heading5"/>
    <w:uiPriority w:val="9"/>
    <w:semiHidden/>
    <w:rsid w:val="00F87862"/>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F87862"/>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F87862"/>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F87862"/>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F87862"/>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F878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8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8786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86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878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7862"/>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link w:val="ListParagraphChar"/>
    <w:uiPriority w:val="34"/>
    <w:qFormat/>
    <w:rsid w:val="00F87862"/>
    <w:pPr>
      <w:ind w:left="720"/>
      <w:contextualSpacing/>
    </w:pPr>
  </w:style>
  <w:style w:type="character" w:styleId="IntenseEmphasis">
    <w:name w:val="Intense Emphasis"/>
    <w:basedOn w:val="DefaultParagraphFont"/>
    <w:uiPriority w:val="21"/>
    <w:qFormat/>
    <w:rsid w:val="00F87862"/>
    <w:rPr>
      <w:i/>
      <w:iCs/>
      <w:color w:val="0F4761" w:themeColor="accent1" w:themeShade="BF"/>
    </w:rPr>
  </w:style>
  <w:style w:type="paragraph" w:styleId="IntenseQuote">
    <w:name w:val="Intense Quote"/>
    <w:basedOn w:val="Normal"/>
    <w:next w:val="Normal"/>
    <w:link w:val="IntenseQuoteChar"/>
    <w:uiPriority w:val="30"/>
    <w:qFormat/>
    <w:rsid w:val="00F8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862"/>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F87862"/>
    <w:rPr>
      <w:b/>
      <w:bCs/>
      <w:smallCaps/>
      <w:color w:val="0F4761" w:themeColor="accent1" w:themeShade="BF"/>
      <w:spacing w:val="5"/>
    </w:rPr>
  </w:style>
  <w:style w:type="numbering" w:customStyle="1" w:styleId="CurrentList1">
    <w:name w:val="Current List1"/>
    <w:uiPriority w:val="99"/>
    <w:rsid w:val="00F87862"/>
    <w:pPr>
      <w:numPr>
        <w:numId w:val="3"/>
      </w:numPr>
    </w:pPr>
  </w:style>
  <w:style w:type="numbering" w:customStyle="1" w:styleId="CurrentList2">
    <w:name w:val="Current List2"/>
    <w:uiPriority w:val="99"/>
    <w:rsid w:val="00F87862"/>
    <w:pPr>
      <w:numPr>
        <w:numId w:val="4"/>
      </w:numPr>
    </w:pPr>
  </w:style>
  <w:style w:type="character" w:styleId="Hyperlink">
    <w:name w:val="Hyperlink"/>
    <w:basedOn w:val="DefaultParagraphFont"/>
    <w:uiPriority w:val="99"/>
    <w:unhideWhenUsed/>
    <w:rsid w:val="009E5F82"/>
    <w:rPr>
      <w:color w:val="0000FF"/>
      <w:u w:val="single"/>
    </w:rPr>
  </w:style>
  <w:style w:type="character" w:styleId="CommentReference">
    <w:name w:val="annotation reference"/>
    <w:basedOn w:val="DefaultParagraphFont"/>
    <w:uiPriority w:val="99"/>
    <w:semiHidden/>
    <w:unhideWhenUsed/>
    <w:rsid w:val="009E5F82"/>
    <w:rPr>
      <w:sz w:val="18"/>
      <w:szCs w:val="18"/>
    </w:rPr>
  </w:style>
  <w:style w:type="paragraph" w:styleId="CommentText">
    <w:name w:val="annotation text"/>
    <w:basedOn w:val="Normal"/>
    <w:link w:val="CommentTextChar"/>
    <w:uiPriority w:val="99"/>
    <w:semiHidden/>
    <w:unhideWhenUsed/>
    <w:rsid w:val="009E5F82"/>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9E5F82"/>
    <w:rPr>
      <w:rFonts w:eastAsiaTheme="minorHAnsi"/>
      <w:kern w:val="0"/>
      <w:sz w:val="22"/>
      <w14:ligatures w14:val="none"/>
    </w:rPr>
  </w:style>
  <w:style w:type="paragraph" w:customStyle="1" w:styleId="EndNoteBibliographyTitle">
    <w:name w:val="EndNote Bibliography Title"/>
    <w:basedOn w:val="Normal"/>
    <w:link w:val="EndNoteBibliographyTitleChar"/>
    <w:rsid w:val="009E5F82"/>
    <w:pPr>
      <w:jc w:val="center"/>
    </w:pPr>
    <w:rPr>
      <w:rFonts w:ascii="Arial" w:hAnsi="Arial" w:cs="Arial"/>
      <w:sz w:val="22"/>
    </w:rPr>
  </w:style>
  <w:style w:type="character" w:customStyle="1" w:styleId="ListParagraphChar">
    <w:name w:val="List Paragraph Char"/>
    <w:basedOn w:val="DefaultParagraphFont"/>
    <w:link w:val="ListParagraph"/>
    <w:uiPriority w:val="34"/>
    <w:rsid w:val="009E5F82"/>
    <w:rPr>
      <w:rFonts w:asciiTheme="minorBidi" w:hAnsiTheme="minorBidi" w:cs="Times New Roman"/>
      <w:kern w:val="0"/>
      <w:sz w:val="22"/>
      <w14:ligatures w14:val="none"/>
    </w:rPr>
  </w:style>
  <w:style w:type="character" w:customStyle="1" w:styleId="EndNoteBibliographyTitleChar">
    <w:name w:val="EndNote Bibliography Title Char"/>
    <w:basedOn w:val="ListParagraphChar"/>
    <w:link w:val="EndNoteBibliographyTitle"/>
    <w:rsid w:val="009E5F82"/>
    <w:rPr>
      <w:rFonts w:ascii="Arial" w:hAnsi="Arial" w:cs="Arial"/>
      <w:kern w:val="0"/>
      <w:sz w:val="22"/>
      <w14:ligatures w14:val="none"/>
    </w:rPr>
  </w:style>
  <w:style w:type="paragraph" w:customStyle="1" w:styleId="EndNoteBibliography">
    <w:name w:val="EndNote Bibliography"/>
    <w:basedOn w:val="Normal"/>
    <w:link w:val="EndNoteBibliographyChar"/>
    <w:rsid w:val="009E5F82"/>
    <w:pPr>
      <w:numPr>
        <w:numId w:val="5"/>
      </w:numPr>
    </w:pPr>
    <w:rPr>
      <w:rFonts w:ascii="Arial" w:hAnsi="Arial" w:cs="Arial"/>
      <w:sz w:val="22"/>
    </w:rPr>
  </w:style>
  <w:style w:type="character" w:customStyle="1" w:styleId="EndNoteBibliographyChar">
    <w:name w:val="EndNote Bibliography Char"/>
    <w:basedOn w:val="ListParagraphChar"/>
    <w:link w:val="EndNoteBibliography"/>
    <w:rsid w:val="009E5F82"/>
    <w:rPr>
      <w:rFonts w:ascii="Arial" w:hAnsi="Arial" w:cs="Arial"/>
      <w:kern w:val="0"/>
      <w:sz w:val="22"/>
      <w14:ligatures w14:val="none"/>
    </w:rPr>
  </w:style>
  <w:style w:type="character" w:styleId="UnresolvedMention">
    <w:name w:val="Unresolved Mention"/>
    <w:basedOn w:val="DefaultParagraphFont"/>
    <w:uiPriority w:val="99"/>
    <w:semiHidden/>
    <w:unhideWhenUsed/>
    <w:rsid w:val="009E5F82"/>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F325C"/>
    <w:rPr>
      <w:rFonts w:asciiTheme="minorBidi" w:eastAsia="Times New Roman" w:hAnsiTheme="minorBidi" w:cs="Times New Roman"/>
      <w:b/>
      <w:bCs/>
      <w:szCs w:val="20"/>
    </w:rPr>
  </w:style>
  <w:style w:type="character" w:customStyle="1" w:styleId="CommentSubjectChar">
    <w:name w:val="Comment Subject Char"/>
    <w:basedOn w:val="CommentTextChar"/>
    <w:link w:val="CommentSubject"/>
    <w:uiPriority w:val="99"/>
    <w:semiHidden/>
    <w:rsid w:val="00AF325C"/>
    <w:rPr>
      <w:rFonts w:asciiTheme="minorBidi" w:eastAsiaTheme="minorHAnsi" w:hAnsiTheme="minorBidi" w:cs="Times New Roman"/>
      <w:b/>
      <w:bCs/>
      <w:kern w:val="0"/>
      <w:sz w:val="20"/>
      <w:szCs w:val="20"/>
      <w14:ligatures w14:val="none"/>
    </w:rPr>
  </w:style>
  <w:style w:type="table" w:styleId="TableGrid">
    <w:name w:val="Table Grid"/>
    <w:basedOn w:val="TableNormal"/>
    <w:uiPriority w:val="39"/>
    <w:rsid w:val="00A418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4185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4185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7Colorful">
    <w:name w:val="Grid Table 7 Colorful"/>
    <w:basedOn w:val="TableNormal"/>
    <w:uiPriority w:val="52"/>
    <w:rsid w:val="00A4185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A4185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link w:val="NoSpacingChar"/>
    <w:uiPriority w:val="1"/>
    <w:qFormat/>
    <w:rsid w:val="00500ADF"/>
    <w:rPr>
      <w:rFonts w:ascii="Calibri" w:hAnsi="Calibri" w:cs="Times New Roman"/>
      <w:color w:val="000000" w:themeColor="text1"/>
      <w:kern w:val="0"/>
      <w:sz w:val="18"/>
      <w14:ligatures w14:val="none"/>
    </w:rPr>
  </w:style>
  <w:style w:type="character" w:styleId="Mention">
    <w:name w:val="Mention"/>
    <w:basedOn w:val="DefaultParagraphFont"/>
    <w:uiPriority w:val="99"/>
    <w:unhideWhenUsed/>
    <w:rsid w:val="00430A35"/>
    <w:rPr>
      <w:color w:val="2B579A"/>
      <w:shd w:val="clear" w:color="auto" w:fill="E1DFDD"/>
    </w:rPr>
  </w:style>
  <w:style w:type="character" w:styleId="FollowedHyperlink">
    <w:name w:val="FollowedHyperlink"/>
    <w:basedOn w:val="DefaultParagraphFont"/>
    <w:uiPriority w:val="99"/>
    <w:semiHidden/>
    <w:unhideWhenUsed/>
    <w:rsid w:val="00803BD3"/>
    <w:rPr>
      <w:color w:val="96607D" w:themeColor="followedHyperlink"/>
      <w:u w:val="single"/>
    </w:rPr>
  </w:style>
  <w:style w:type="character" w:customStyle="1" w:styleId="apple-converted-space">
    <w:name w:val="apple-converted-space"/>
    <w:basedOn w:val="DefaultParagraphFont"/>
    <w:rsid w:val="004879B4"/>
  </w:style>
  <w:style w:type="character" w:styleId="Strong">
    <w:name w:val="Strong"/>
    <w:basedOn w:val="DefaultParagraphFont"/>
    <w:uiPriority w:val="22"/>
    <w:qFormat/>
    <w:rsid w:val="00412682"/>
    <w:rPr>
      <w:b/>
      <w:bCs/>
    </w:rPr>
  </w:style>
  <w:style w:type="character" w:customStyle="1" w:styleId="katex-mathml">
    <w:name w:val="katex-mathml"/>
    <w:basedOn w:val="DefaultParagraphFont"/>
    <w:rsid w:val="00B20AF8"/>
  </w:style>
  <w:style w:type="character" w:customStyle="1" w:styleId="mord">
    <w:name w:val="mord"/>
    <w:basedOn w:val="DefaultParagraphFont"/>
    <w:rsid w:val="00B20AF8"/>
  </w:style>
  <w:style w:type="character" w:customStyle="1" w:styleId="mbin">
    <w:name w:val="mbin"/>
    <w:basedOn w:val="DefaultParagraphFont"/>
    <w:rsid w:val="00B20AF8"/>
  </w:style>
  <w:style w:type="paragraph" w:styleId="Revision">
    <w:name w:val="Revision"/>
    <w:hidden/>
    <w:uiPriority w:val="99"/>
    <w:semiHidden/>
    <w:rsid w:val="00081AC5"/>
    <w:rPr>
      <w:rFonts w:ascii="Calibri" w:hAnsi="Calibri" w:cs="Times New Roman"/>
      <w:kern w:val="0"/>
      <w:sz w:val="20"/>
      <w14:ligatures w14:val="none"/>
    </w:rPr>
  </w:style>
  <w:style w:type="character" w:customStyle="1" w:styleId="anchor-text">
    <w:name w:val="anchor-text"/>
    <w:basedOn w:val="DefaultParagraphFont"/>
    <w:rsid w:val="005971F9"/>
  </w:style>
  <w:style w:type="paragraph" w:customStyle="1" w:styleId="mb-6">
    <w:name w:val="mb-6"/>
    <w:basedOn w:val="Normal"/>
    <w:rsid w:val="00847F38"/>
    <w:pPr>
      <w:spacing w:before="100" w:beforeAutospacing="1" w:after="100" w:afterAutospacing="1"/>
    </w:pPr>
    <w:rPr>
      <w:rFonts w:ascii="Times New Roman" w:hAnsi="Times New Roman"/>
      <w:sz w:val="24"/>
    </w:rPr>
  </w:style>
  <w:style w:type="numbering" w:customStyle="1" w:styleId="CurrentList3">
    <w:name w:val="Current List3"/>
    <w:uiPriority w:val="99"/>
    <w:rsid w:val="00D64182"/>
    <w:pPr>
      <w:numPr>
        <w:numId w:val="23"/>
      </w:numPr>
    </w:pPr>
  </w:style>
  <w:style w:type="numbering" w:customStyle="1" w:styleId="CurrentList4">
    <w:name w:val="Current List4"/>
    <w:uiPriority w:val="99"/>
    <w:rsid w:val="00D64182"/>
    <w:pPr>
      <w:numPr>
        <w:numId w:val="24"/>
      </w:numPr>
    </w:pPr>
  </w:style>
  <w:style w:type="numbering" w:customStyle="1" w:styleId="CurrentList5">
    <w:name w:val="Current List5"/>
    <w:uiPriority w:val="99"/>
    <w:rsid w:val="00D64182"/>
    <w:pPr>
      <w:numPr>
        <w:numId w:val="25"/>
      </w:numPr>
    </w:pPr>
  </w:style>
  <w:style w:type="numbering" w:customStyle="1" w:styleId="CurrentList6">
    <w:name w:val="Current List6"/>
    <w:uiPriority w:val="99"/>
    <w:rsid w:val="00D64182"/>
    <w:pPr>
      <w:numPr>
        <w:numId w:val="26"/>
      </w:numPr>
    </w:pPr>
  </w:style>
  <w:style w:type="numbering" w:customStyle="1" w:styleId="CurrentList7">
    <w:name w:val="Current List7"/>
    <w:uiPriority w:val="99"/>
    <w:rsid w:val="00D64182"/>
    <w:pPr>
      <w:numPr>
        <w:numId w:val="27"/>
      </w:numPr>
    </w:pPr>
  </w:style>
  <w:style w:type="paragraph" w:customStyle="1" w:styleId="Default">
    <w:name w:val="Default"/>
    <w:rsid w:val="00DE1B21"/>
    <w:pPr>
      <w:autoSpaceDE w:val="0"/>
      <w:autoSpaceDN w:val="0"/>
      <w:adjustRightInd w:val="0"/>
    </w:pPr>
    <w:rPr>
      <w:rFonts w:ascii="Minion Pro" w:hAnsi="Minion Pro" w:cs="Minion Pro"/>
      <w:color w:val="000000"/>
      <w:kern w:val="0"/>
    </w:rPr>
  </w:style>
  <w:style w:type="character" w:styleId="Emphasis">
    <w:name w:val="Emphasis"/>
    <w:basedOn w:val="DefaultParagraphFont"/>
    <w:uiPriority w:val="20"/>
    <w:qFormat/>
    <w:rsid w:val="00E44D58"/>
    <w:rPr>
      <w:i/>
      <w:iCs/>
    </w:rPr>
  </w:style>
  <w:style w:type="numbering" w:customStyle="1" w:styleId="CurrentList9">
    <w:name w:val="Current List9"/>
    <w:uiPriority w:val="99"/>
    <w:rsid w:val="00D55827"/>
    <w:pPr>
      <w:numPr>
        <w:numId w:val="38"/>
      </w:numPr>
    </w:pPr>
  </w:style>
  <w:style w:type="table" w:styleId="PlainTable1">
    <w:name w:val="Plain Table 1"/>
    <w:basedOn w:val="TableNormal"/>
    <w:uiPriority w:val="41"/>
    <w:rsid w:val="009B6AD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SpacingChar">
    <w:name w:val="No Spacing Char"/>
    <w:basedOn w:val="DefaultParagraphFont"/>
    <w:link w:val="NoSpacing"/>
    <w:uiPriority w:val="1"/>
    <w:rsid w:val="009B6AD2"/>
    <w:rPr>
      <w:rFonts w:ascii="Calibri" w:hAnsi="Calibri" w:cs="Times New Roman"/>
      <w:color w:val="000000" w:themeColor="text1"/>
      <w:kern w:val="0"/>
      <w:sz w:val="18"/>
      <w14:ligatures w14:val="none"/>
    </w:rPr>
  </w:style>
  <w:style w:type="paragraph" w:customStyle="1" w:styleId="font-claude-response-body">
    <w:name w:val="font-claude-response-body"/>
    <w:basedOn w:val="Normal"/>
    <w:rsid w:val="00577799"/>
    <w:pPr>
      <w:spacing w:before="100" w:beforeAutospacing="1" w:after="100" w:afterAutospacing="1"/>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4827">
      <w:bodyDiv w:val="1"/>
      <w:marLeft w:val="0"/>
      <w:marRight w:val="0"/>
      <w:marTop w:val="0"/>
      <w:marBottom w:val="0"/>
      <w:divBdr>
        <w:top w:val="none" w:sz="0" w:space="0" w:color="auto"/>
        <w:left w:val="none" w:sz="0" w:space="0" w:color="auto"/>
        <w:bottom w:val="none" w:sz="0" w:space="0" w:color="auto"/>
        <w:right w:val="none" w:sz="0" w:space="0" w:color="auto"/>
      </w:divBdr>
    </w:div>
    <w:div w:id="83651761">
      <w:bodyDiv w:val="1"/>
      <w:marLeft w:val="0"/>
      <w:marRight w:val="0"/>
      <w:marTop w:val="0"/>
      <w:marBottom w:val="0"/>
      <w:divBdr>
        <w:top w:val="none" w:sz="0" w:space="0" w:color="auto"/>
        <w:left w:val="none" w:sz="0" w:space="0" w:color="auto"/>
        <w:bottom w:val="none" w:sz="0" w:space="0" w:color="auto"/>
        <w:right w:val="none" w:sz="0" w:space="0" w:color="auto"/>
      </w:divBdr>
    </w:div>
    <w:div w:id="91972982">
      <w:bodyDiv w:val="1"/>
      <w:marLeft w:val="0"/>
      <w:marRight w:val="0"/>
      <w:marTop w:val="0"/>
      <w:marBottom w:val="0"/>
      <w:divBdr>
        <w:top w:val="none" w:sz="0" w:space="0" w:color="auto"/>
        <w:left w:val="none" w:sz="0" w:space="0" w:color="auto"/>
        <w:bottom w:val="none" w:sz="0" w:space="0" w:color="auto"/>
        <w:right w:val="none" w:sz="0" w:space="0" w:color="auto"/>
      </w:divBdr>
      <w:divsChild>
        <w:div w:id="1076702892">
          <w:marLeft w:val="0"/>
          <w:marRight w:val="0"/>
          <w:marTop w:val="0"/>
          <w:marBottom w:val="0"/>
          <w:divBdr>
            <w:top w:val="none" w:sz="0" w:space="0" w:color="auto"/>
            <w:left w:val="none" w:sz="0" w:space="0" w:color="auto"/>
            <w:bottom w:val="none" w:sz="0" w:space="0" w:color="auto"/>
            <w:right w:val="none" w:sz="0" w:space="0" w:color="auto"/>
          </w:divBdr>
          <w:divsChild>
            <w:div w:id="1845245190">
              <w:marLeft w:val="0"/>
              <w:marRight w:val="0"/>
              <w:marTop w:val="0"/>
              <w:marBottom w:val="0"/>
              <w:divBdr>
                <w:top w:val="none" w:sz="0" w:space="0" w:color="auto"/>
                <w:left w:val="none" w:sz="0" w:space="0" w:color="auto"/>
                <w:bottom w:val="none" w:sz="0" w:space="0" w:color="auto"/>
                <w:right w:val="none" w:sz="0" w:space="0" w:color="auto"/>
              </w:divBdr>
              <w:divsChild>
                <w:div w:id="706687052">
                  <w:marLeft w:val="0"/>
                  <w:marRight w:val="0"/>
                  <w:marTop w:val="0"/>
                  <w:marBottom w:val="0"/>
                  <w:divBdr>
                    <w:top w:val="none" w:sz="0" w:space="0" w:color="auto"/>
                    <w:left w:val="none" w:sz="0" w:space="0" w:color="auto"/>
                    <w:bottom w:val="none" w:sz="0" w:space="0" w:color="auto"/>
                    <w:right w:val="none" w:sz="0" w:space="0" w:color="auto"/>
                  </w:divBdr>
                  <w:divsChild>
                    <w:div w:id="1333333281">
                      <w:marLeft w:val="0"/>
                      <w:marRight w:val="0"/>
                      <w:marTop w:val="0"/>
                      <w:marBottom w:val="0"/>
                      <w:divBdr>
                        <w:top w:val="none" w:sz="0" w:space="0" w:color="auto"/>
                        <w:left w:val="none" w:sz="0" w:space="0" w:color="auto"/>
                        <w:bottom w:val="none" w:sz="0" w:space="0" w:color="auto"/>
                        <w:right w:val="none" w:sz="0" w:space="0" w:color="auto"/>
                      </w:divBdr>
                      <w:divsChild>
                        <w:div w:id="1544437686">
                          <w:marLeft w:val="0"/>
                          <w:marRight w:val="0"/>
                          <w:marTop w:val="0"/>
                          <w:marBottom w:val="0"/>
                          <w:divBdr>
                            <w:top w:val="none" w:sz="0" w:space="0" w:color="auto"/>
                            <w:left w:val="none" w:sz="0" w:space="0" w:color="auto"/>
                            <w:bottom w:val="none" w:sz="0" w:space="0" w:color="auto"/>
                            <w:right w:val="none" w:sz="0" w:space="0" w:color="auto"/>
                          </w:divBdr>
                          <w:divsChild>
                            <w:div w:id="43044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26735">
      <w:bodyDiv w:val="1"/>
      <w:marLeft w:val="0"/>
      <w:marRight w:val="0"/>
      <w:marTop w:val="0"/>
      <w:marBottom w:val="0"/>
      <w:divBdr>
        <w:top w:val="none" w:sz="0" w:space="0" w:color="auto"/>
        <w:left w:val="none" w:sz="0" w:space="0" w:color="auto"/>
        <w:bottom w:val="none" w:sz="0" w:space="0" w:color="auto"/>
        <w:right w:val="none" w:sz="0" w:space="0" w:color="auto"/>
      </w:divBdr>
    </w:div>
    <w:div w:id="242842460">
      <w:bodyDiv w:val="1"/>
      <w:marLeft w:val="0"/>
      <w:marRight w:val="0"/>
      <w:marTop w:val="0"/>
      <w:marBottom w:val="0"/>
      <w:divBdr>
        <w:top w:val="none" w:sz="0" w:space="0" w:color="auto"/>
        <w:left w:val="none" w:sz="0" w:space="0" w:color="auto"/>
        <w:bottom w:val="none" w:sz="0" w:space="0" w:color="auto"/>
        <w:right w:val="none" w:sz="0" w:space="0" w:color="auto"/>
      </w:divBdr>
    </w:div>
    <w:div w:id="401409236">
      <w:bodyDiv w:val="1"/>
      <w:marLeft w:val="0"/>
      <w:marRight w:val="0"/>
      <w:marTop w:val="0"/>
      <w:marBottom w:val="0"/>
      <w:divBdr>
        <w:top w:val="none" w:sz="0" w:space="0" w:color="auto"/>
        <w:left w:val="none" w:sz="0" w:space="0" w:color="auto"/>
        <w:bottom w:val="none" w:sz="0" w:space="0" w:color="auto"/>
        <w:right w:val="none" w:sz="0" w:space="0" w:color="auto"/>
      </w:divBdr>
      <w:divsChild>
        <w:div w:id="1084030996">
          <w:marLeft w:val="0"/>
          <w:marRight w:val="0"/>
          <w:marTop w:val="0"/>
          <w:marBottom w:val="0"/>
          <w:divBdr>
            <w:top w:val="none" w:sz="0" w:space="0" w:color="auto"/>
            <w:left w:val="none" w:sz="0" w:space="0" w:color="auto"/>
            <w:bottom w:val="none" w:sz="0" w:space="0" w:color="auto"/>
            <w:right w:val="none" w:sz="0" w:space="0" w:color="auto"/>
          </w:divBdr>
          <w:divsChild>
            <w:div w:id="1079981298">
              <w:marLeft w:val="0"/>
              <w:marRight w:val="0"/>
              <w:marTop w:val="0"/>
              <w:marBottom w:val="0"/>
              <w:divBdr>
                <w:top w:val="none" w:sz="0" w:space="0" w:color="auto"/>
                <w:left w:val="none" w:sz="0" w:space="0" w:color="auto"/>
                <w:bottom w:val="none" w:sz="0" w:space="0" w:color="auto"/>
                <w:right w:val="none" w:sz="0" w:space="0" w:color="auto"/>
              </w:divBdr>
              <w:divsChild>
                <w:div w:id="1760177440">
                  <w:marLeft w:val="0"/>
                  <w:marRight w:val="0"/>
                  <w:marTop w:val="0"/>
                  <w:marBottom w:val="0"/>
                  <w:divBdr>
                    <w:top w:val="none" w:sz="0" w:space="0" w:color="auto"/>
                    <w:left w:val="none" w:sz="0" w:space="0" w:color="auto"/>
                    <w:bottom w:val="none" w:sz="0" w:space="0" w:color="auto"/>
                    <w:right w:val="none" w:sz="0" w:space="0" w:color="auto"/>
                  </w:divBdr>
                  <w:divsChild>
                    <w:div w:id="731074461">
                      <w:marLeft w:val="0"/>
                      <w:marRight w:val="0"/>
                      <w:marTop w:val="0"/>
                      <w:marBottom w:val="0"/>
                      <w:divBdr>
                        <w:top w:val="none" w:sz="0" w:space="0" w:color="auto"/>
                        <w:left w:val="none" w:sz="0" w:space="0" w:color="auto"/>
                        <w:bottom w:val="none" w:sz="0" w:space="0" w:color="auto"/>
                        <w:right w:val="none" w:sz="0" w:space="0" w:color="auto"/>
                      </w:divBdr>
                      <w:divsChild>
                        <w:div w:id="1030061499">
                          <w:marLeft w:val="0"/>
                          <w:marRight w:val="0"/>
                          <w:marTop w:val="0"/>
                          <w:marBottom w:val="0"/>
                          <w:divBdr>
                            <w:top w:val="none" w:sz="0" w:space="0" w:color="auto"/>
                            <w:left w:val="none" w:sz="0" w:space="0" w:color="auto"/>
                            <w:bottom w:val="none" w:sz="0" w:space="0" w:color="auto"/>
                            <w:right w:val="none" w:sz="0" w:space="0" w:color="auto"/>
                          </w:divBdr>
                          <w:divsChild>
                            <w:div w:id="27861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024170">
      <w:bodyDiv w:val="1"/>
      <w:marLeft w:val="0"/>
      <w:marRight w:val="0"/>
      <w:marTop w:val="0"/>
      <w:marBottom w:val="0"/>
      <w:divBdr>
        <w:top w:val="none" w:sz="0" w:space="0" w:color="auto"/>
        <w:left w:val="none" w:sz="0" w:space="0" w:color="auto"/>
        <w:bottom w:val="none" w:sz="0" w:space="0" w:color="auto"/>
        <w:right w:val="none" w:sz="0" w:space="0" w:color="auto"/>
      </w:divBdr>
    </w:div>
    <w:div w:id="522478815">
      <w:bodyDiv w:val="1"/>
      <w:marLeft w:val="0"/>
      <w:marRight w:val="0"/>
      <w:marTop w:val="0"/>
      <w:marBottom w:val="0"/>
      <w:divBdr>
        <w:top w:val="none" w:sz="0" w:space="0" w:color="auto"/>
        <w:left w:val="none" w:sz="0" w:space="0" w:color="auto"/>
        <w:bottom w:val="none" w:sz="0" w:space="0" w:color="auto"/>
        <w:right w:val="none" w:sz="0" w:space="0" w:color="auto"/>
      </w:divBdr>
    </w:div>
    <w:div w:id="572467507">
      <w:bodyDiv w:val="1"/>
      <w:marLeft w:val="0"/>
      <w:marRight w:val="0"/>
      <w:marTop w:val="0"/>
      <w:marBottom w:val="0"/>
      <w:divBdr>
        <w:top w:val="none" w:sz="0" w:space="0" w:color="auto"/>
        <w:left w:val="none" w:sz="0" w:space="0" w:color="auto"/>
        <w:bottom w:val="none" w:sz="0" w:space="0" w:color="auto"/>
        <w:right w:val="none" w:sz="0" w:space="0" w:color="auto"/>
      </w:divBdr>
    </w:div>
    <w:div w:id="665978150">
      <w:bodyDiv w:val="1"/>
      <w:marLeft w:val="0"/>
      <w:marRight w:val="0"/>
      <w:marTop w:val="0"/>
      <w:marBottom w:val="0"/>
      <w:divBdr>
        <w:top w:val="none" w:sz="0" w:space="0" w:color="auto"/>
        <w:left w:val="none" w:sz="0" w:space="0" w:color="auto"/>
        <w:bottom w:val="none" w:sz="0" w:space="0" w:color="auto"/>
        <w:right w:val="none" w:sz="0" w:space="0" w:color="auto"/>
      </w:divBdr>
    </w:div>
    <w:div w:id="691153480">
      <w:bodyDiv w:val="1"/>
      <w:marLeft w:val="0"/>
      <w:marRight w:val="0"/>
      <w:marTop w:val="0"/>
      <w:marBottom w:val="0"/>
      <w:divBdr>
        <w:top w:val="none" w:sz="0" w:space="0" w:color="auto"/>
        <w:left w:val="none" w:sz="0" w:space="0" w:color="auto"/>
        <w:bottom w:val="none" w:sz="0" w:space="0" w:color="auto"/>
        <w:right w:val="none" w:sz="0" w:space="0" w:color="auto"/>
      </w:divBdr>
    </w:div>
    <w:div w:id="823548132">
      <w:bodyDiv w:val="1"/>
      <w:marLeft w:val="0"/>
      <w:marRight w:val="0"/>
      <w:marTop w:val="0"/>
      <w:marBottom w:val="0"/>
      <w:divBdr>
        <w:top w:val="none" w:sz="0" w:space="0" w:color="auto"/>
        <w:left w:val="none" w:sz="0" w:space="0" w:color="auto"/>
        <w:bottom w:val="none" w:sz="0" w:space="0" w:color="auto"/>
        <w:right w:val="none" w:sz="0" w:space="0" w:color="auto"/>
      </w:divBdr>
    </w:div>
    <w:div w:id="828908997">
      <w:bodyDiv w:val="1"/>
      <w:marLeft w:val="0"/>
      <w:marRight w:val="0"/>
      <w:marTop w:val="0"/>
      <w:marBottom w:val="0"/>
      <w:divBdr>
        <w:top w:val="none" w:sz="0" w:space="0" w:color="auto"/>
        <w:left w:val="none" w:sz="0" w:space="0" w:color="auto"/>
        <w:bottom w:val="none" w:sz="0" w:space="0" w:color="auto"/>
        <w:right w:val="none" w:sz="0" w:space="0" w:color="auto"/>
      </w:divBdr>
    </w:div>
    <w:div w:id="922451649">
      <w:bodyDiv w:val="1"/>
      <w:marLeft w:val="0"/>
      <w:marRight w:val="0"/>
      <w:marTop w:val="0"/>
      <w:marBottom w:val="0"/>
      <w:divBdr>
        <w:top w:val="none" w:sz="0" w:space="0" w:color="auto"/>
        <w:left w:val="none" w:sz="0" w:space="0" w:color="auto"/>
        <w:bottom w:val="none" w:sz="0" w:space="0" w:color="auto"/>
        <w:right w:val="none" w:sz="0" w:space="0" w:color="auto"/>
      </w:divBdr>
    </w:div>
    <w:div w:id="983781866">
      <w:bodyDiv w:val="1"/>
      <w:marLeft w:val="0"/>
      <w:marRight w:val="0"/>
      <w:marTop w:val="0"/>
      <w:marBottom w:val="0"/>
      <w:divBdr>
        <w:top w:val="none" w:sz="0" w:space="0" w:color="auto"/>
        <w:left w:val="none" w:sz="0" w:space="0" w:color="auto"/>
        <w:bottom w:val="none" w:sz="0" w:space="0" w:color="auto"/>
        <w:right w:val="none" w:sz="0" w:space="0" w:color="auto"/>
      </w:divBdr>
    </w:div>
    <w:div w:id="1040129539">
      <w:bodyDiv w:val="1"/>
      <w:marLeft w:val="0"/>
      <w:marRight w:val="0"/>
      <w:marTop w:val="0"/>
      <w:marBottom w:val="0"/>
      <w:divBdr>
        <w:top w:val="none" w:sz="0" w:space="0" w:color="auto"/>
        <w:left w:val="none" w:sz="0" w:space="0" w:color="auto"/>
        <w:bottom w:val="none" w:sz="0" w:space="0" w:color="auto"/>
        <w:right w:val="none" w:sz="0" w:space="0" w:color="auto"/>
      </w:divBdr>
    </w:div>
    <w:div w:id="1070226360">
      <w:bodyDiv w:val="1"/>
      <w:marLeft w:val="0"/>
      <w:marRight w:val="0"/>
      <w:marTop w:val="0"/>
      <w:marBottom w:val="0"/>
      <w:divBdr>
        <w:top w:val="none" w:sz="0" w:space="0" w:color="auto"/>
        <w:left w:val="none" w:sz="0" w:space="0" w:color="auto"/>
        <w:bottom w:val="none" w:sz="0" w:space="0" w:color="auto"/>
        <w:right w:val="none" w:sz="0" w:space="0" w:color="auto"/>
      </w:divBdr>
    </w:div>
    <w:div w:id="1135484071">
      <w:bodyDiv w:val="1"/>
      <w:marLeft w:val="0"/>
      <w:marRight w:val="0"/>
      <w:marTop w:val="0"/>
      <w:marBottom w:val="0"/>
      <w:divBdr>
        <w:top w:val="none" w:sz="0" w:space="0" w:color="auto"/>
        <w:left w:val="none" w:sz="0" w:space="0" w:color="auto"/>
        <w:bottom w:val="none" w:sz="0" w:space="0" w:color="auto"/>
        <w:right w:val="none" w:sz="0" w:space="0" w:color="auto"/>
      </w:divBdr>
      <w:divsChild>
        <w:div w:id="1539969033">
          <w:marLeft w:val="0"/>
          <w:marRight w:val="0"/>
          <w:marTop w:val="0"/>
          <w:marBottom w:val="0"/>
          <w:divBdr>
            <w:top w:val="none" w:sz="0" w:space="0" w:color="auto"/>
            <w:left w:val="none" w:sz="0" w:space="0" w:color="auto"/>
            <w:bottom w:val="none" w:sz="0" w:space="0" w:color="auto"/>
            <w:right w:val="none" w:sz="0" w:space="0" w:color="auto"/>
          </w:divBdr>
          <w:divsChild>
            <w:div w:id="1940408811">
              <w:marLeft w:val="0"/>
              <w:marRight w:val="0"/>
              <w:marTop w:val="0"/>
              <w:marBottom w:val="0"/>
              <w:divBdr>
                <w:top w:val="none" w:sz="0" w:space="0" w:color="auto"/>
                <w:left w:val="none" w:sz="0" w:space="0" w:color="auto"/>
                <w:bottom w:val="none" w:sz="0" w:space="0" w:color="auto"/>
                <w:right w:val="none" w:sz="0" w:space="0" w:color="auto"/>
              </w:divBdr>
              <w:divsChild>
                <w:div w:id="1605459717">
                  <w:marLeft w:val="0"/>
                  <w:marRight w:val="0"/>
                  <w:marTop w:val="0"/>
                  <w:marBottom w:val="0"/>
                  <w:divBdr>
                    <w:top w:val="none" w:sz="0" w:space="0" w:color="auto"/>
                    <w:left w:val="none" w:sz="0" w:space="0" w:color="auto"/>
                    <w:bottom w:val="none" w:sz="0" w:space="0" w:color="auto"/>
                    <w:right w:val="none" w:sz="0" w:space="0" w:color="auto"/>
                  </w:divBdr>
                  <w:divsChild>
                    <w:div w:id="197363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699315">
      <w:bodyDiv w:val="1"/>
      <w:marLeft w:val="0"/>
      <w:marRight w:val="0"/>
      <w:marTop w:val="0"/>
      <w:marBottom w:val="0"/>
      <w:divBdr>
        <w:top w:val="none" w:sz="0" w:space="0" w:color="auto"/>
        <w:left w:val="none" w:sz="0" w:space="0" w:color="auto"/>
        <w:bottom w:val="none" w:sz="0" w:space="0" w:color="auto"/>
        <w:right w:val="none" w:sz="0" w:space="0" w:color="auto"/>
      </w:divBdr>
    </w:div>
    <w:div w:id="1293252252">
      <w:bodyDiv w:val="1"/>
      <w:marLeft w:val="0"/>
      <w:marRight w:val="0"/>
      <w:marTop w:val="0"/>
      <w:marBottom w:val="0"/>
      <w:divBdr>
        <w:top w:val="none" w:sz="0" w:space="0" w:color="auto"/>
        <w:left w:val="none" w:sz="0" w:space="0" w:color="auto"/>
        <w:bottom w:val="none" w:sz="0" w:space="0" w:color="auto"/>
        <w:right w:val="none" w:sz="0" w:space="0" w:color="auto"/>
      </w:divBdr>
    </w:div>
    <w:div w:id="1441486196">
      <w:bodyDiv w:val="1"/>
      <w:marLeft w:val="0"/>
      <w:marRight w:val="0"/>
      <w:marTop w:val="0"/>
      <w:marBottom w:val="0"/>
      <w:divBdr>
        <w:top w:val="none" w:sz="0" w:space="0" w:color="auto"/>
        <w:left w:val="none" w:sz="0" w:space="0" w:color="auto"/>
        <w:bottom w:val="none" w:sz="0" w:space="0" w:color="auto"/>
        <w:right w:val="none" w:sz="0" w:space="0" w:color="auto"/>
      </w:divBdr>
    </w:div>
    <w:div w:id="1580215991">
      <w:bodyDiv w:val="1"/>
      <w:marLeft w:val="0"/>
      <w:marRight w:val="0"/>
      <w:marTop w:val="0"/>
      <w:marBottom w:val="0"/>
      <w:divBdr>
        <w:top w:val="none" w:sz="0" w:space="0" w:color="auto"/>
        <w:left w:val="none" w:sz="0" w:space="0" w:color="auto"/>
        <w:bottom w:val="none" w:sz="0" w:space="0" w:color="auto"/>
        <w:right w:val="none" w:sz="0" w:space="0" w:color="auto"/>
      </w:divBdr>
    </w:div>
    <w:div w:id="1584029359">
      <w:bodyDiv w:val="1"/>
      <w:marLeft w:val="0"/>
      <w:marRight w:val="0"/>
      <w:marTop w:val="0"/>
      <w:marBottom w:val="0"/>
      <w:divBdr>
        <w:top w:val="none" w:sz="0" w:space="0" w:color="auto"/>
        <w:left w:val="none" w:sz="0" w:space="0" w:color="auto"/>
        <w:bottom w:val="none" w:sz="0" w:space="0" w:color="auto"/>
        <w:right w:val="none" w:sz="0" w:space="0" w:color="auto"/>
      </w:divBdr>
    </w:div>
    <w:div w:id="1592008369">
      <w:bodyDiv w:val="1"/>
      <w:marLeft w:val="0"/>
      <w:marRight w:val="0"/>
      <w:marTop w:val="0"/>
      <w:marBottom w:val="0"/>
      <w:divBdr>
        <w:top w:val="none" w:sz="0" w:space="0" w:color="auto"/>
        <w:left w:val="none" w:sz="0" w:space="0" w:color="auto"/>
        <w:bottom w:val="none" w:sz="0" w:space="0" w:color="auto"/>
        <w:right w:val="none" w:sz="0" w:space="0" w:color="auto"/>
      </w:divBdr>
    </w:div>
    <w:div w:id="1648120763">
      <w:bodyDiv w:val="1"/>
      <w:marLeft w:val="0"/>
      <w:marRight w:val="0"/>
      <w:marTop w:val="0"/>
      <w:marBottom w:val="0"/>
      <w:divBdr>
        <w:top w:val="none" w:sz="0" w:space="0" w:color="auto"/>
        <w:left w:val="none" w:sz="0" w:space="0" w:color="auto"/>
        <w:bottom w:val="none" w:sz="0" w:space="0" w:color="auto"/>
        <w:right w:val="none" w:sz="0" w:space="0" w:color="auto"/>
      </w:divBdr>
    </w:div>
    <w:div w:id="1922372812">
      <w:bodyDiv w:val="1"/>
      <w:marLeft w:val="0"/>
      <w:marRight w:val="0"/>
      <w:marTop w:val="0"/>
      <w:marBottom w:val="0"/>
      <w:divBdr>
        <w:top w:val="none" w:sz="0" w:space="0" w:color="auto"/>
        <w:left w:val="none" w:sz="0" w:space="0" w:color="auto"/>
        <w:bottom w:val="none" w:sz="0" w:space="0" w:color="auto"/>
        <w:right w:val="none" w:sz="0" w:space="0" w:color="auto"/>
      </w:divBdr>
      <w:divsChild>
        <w:div w:id="1107774976">
          <w:marLeft w:val="0"/>
          <w:marRight w:val="0"/>
          <w:marTop w:val="0"/>
          <w:marBottom w:val="0"/>
          <w:divBdr>
            <w:top w:val="none" w:sz="0" w:space="0" w:color="auto"/>
            <w:left w:val="none" w:sz="0" w:space="0" w:color="auto"/>
            <w:bottom w:val="none" w:sz="0" w:space="0" w:color="auto"/>
            <w:right w:val="none" w:sz="0" w:space="0" w:color="auto"/>
          </w:divBdr>
          <w:divsChild>
            <w:div w:id="1885212965">
              <w:marLeft w:val="0"/>
              <w:marRight w:val="0"/>
              <w:marTop w:val="0"/>
              <w:marBottom w:val="0"/>
              <w:divBdr>
                <w:top w:val="none" w:sz="0" w:space="0" w:color="auto"/>
                <w:left w:val="none" w:sz="0" w:space="0" w:color="auto"/>
                <w:bottom w:val="none" w:sz="0" w:space="0" w:color="auto"/>
                <w:right w:val="none" w:sz="0" w:space="0" w:color="auto"/>
              </w:divBdr>
              <w:divsChild>
                <w:div w:id="46341862">
                  <w:marLeft w:val="0"/>
                  <w:marRight w:val="0"/>
                  <w:marTop w:val="0"/>
                  <w:marBottom w:val="0"/>
                  <w:divBdr>
                    <w:top w:val="none" w:sz="0" w:space="0" w:color="auto"/>
                    <w:left w:val="none" w:sz="0" w:space="0" w:color="auto"/>
                    <w:bottom w:val="none" w:sz="0" w:space="0" w:color="auto"/>
                    <w:right w:val="none" w:sz="0" w:space="0" w:color="auto"/>
                  </w:divBdr>
                  <w:divsChild>
                    <w:div w:id="148177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www" TargetMode="Externa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journals.lww.com/stdjournal/fulltext/2005/03000/A_Randomized,_Comparative_Pilot_Study_of.2.aspx" TargetMode="External"/><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hyperlink" Target="https://journals.lww.com/stdjournal/fulltext/2005/03000/A_Randomized,_Comparative_Pilot_Study_of.2.aspx" TargetMode="External"/><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rinity/Library/Group%20Containers/UBF8T346G9.Office/User%20Content.localized/Templates.localized/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docs.dotx</Template>
  <TotalTime>770</TotalTime>
  <Pages>24</Pages>
  <Words>18863</Words>
  <Characters>113559</Characters>
  <Application>Microsoft Office Word</Application>
  <DocSecurity>0</DocSecurity>
  <Lines>2183</Lines>
  <Paragraphs>807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131615</CharactersWithSpaces>
  <SharedDoc>false</SharedDoc>
  <HLinks>
    <vt:vector size="48" baseType="variant">
      <vt:variant>
        <vt:i4>2293814</vt:i4>
      </vt:variant>
      <vt:variant>
        <vt:i4>209</vt:i4>
      </vt:variant>
      <vt:variant>
        <vt:i4>0</vt:i4>
      </vt:variant>
      <vt:variant>
        <vt:i4>5</vt:i4>
      </vt:variant>
      <vt:variant>
        <vt:lpwstr>https://www.marchofdimes.org/peristats/data?reg=99&amp;top=7&amp;stop=72&amp;lev=1&amp;slev=1&amp;obj=1</vt:lpwstr>
      </vt:variant>
      <vt:variant>
        <vt:lpwstr/>
      </vt:variant>
      <vt:variant>
        <vt:i4>4784192</vt:i4>
      </vt:variant>
      <vt:variant>
        <vt:i4>206</vt:i4>
      </vt:variant>
      <vt:variant>
        <vt:i4>0</vt:i4>
      </vt:variant>
      <vt:variant>
        <vt:i4>5</vt:i4>
      </vt:variant>
      <vt:variant>
        <vt:lpwstr>https://www/</vt:lpwstr>
      </vt:variant>
      <vt:variant>
        <vt:lpwstr/>
      </vt:variant>
      <vt:variant>
        <vt:i4>5439524</vt:i4>
      </vt:variant>
      <vt:variant>
        <vt:i4>201</vt:i4>
      </vt:variant>
      <vt:variant>
        <vt:i4>0</vt:i4>
      </vt:variant>
      <vt:variant>
        <vt:i4>5</vt:i4>
      </vt:variant>
      <vt:variant>
        <vt:lpwstr>https://journals.lww.com/stdjournal/fulltext/2005/03000/A_Randomized,_Comparative_Pilot_Study_of.2.aspx</vt:lpwstr>
      </vt:variant>
      <vt:variant>
        <vt:lpwstr/>
      </vt:variant>
      <vt:variant>
        <vt:i4>5439524</vt:i4>
      </vt:variant>
      <vt:variant>
        <vt:i4>198</vt:i4>
      </vt:variant>
      <vt:variant>
        <vt:i4>0</vt:i4>
      </vt:variant>
      <vt:variant>
        <vt:i4>5</vt:i4>
      </vt:variant>
      <vt:variant>
        <vt:lpwstr>https://journals.lww.com/stdjournal/fulltext/2005/03000/A_Randomized,_Comparative_Pilot_Study_of.2.aspx</vt:lpwstr>
      </vt:variant>
      <vt:variant>
        <vt:lpwstr/>
      </vt:variant>
      <vt:variant>
        <vt:i4>6226016</vt:i4>
      </vt:variant>
      <vt:variant>
        <vt:i4>195</vt:i4>
      </vt:variant>
      <vt:variant>
        <vt:i4>0</vt:i4>
      </vt:variant>
      <vt:variant>
        <vt:i4>5</vt:i4>
      </vt:variant>
      <vt:variant>
        <vt:lpwstr>https://journals.lww.com/stdjournal/fulltext/2024/01000/the_tenacious_treponema__a_retrospective.1.aspx</vt:lpwstr>
      </vt:variant>
      <vt:variant>
        <vt:lpwstr/>
      </vt:variant>
      <vt:variant>
        <vt:i4>1835026</vt:i4>
      </vt:variant>
      <vt:variant>
        <vt:i4>189</vt:i4>
      </vt:variant>
      <vt:variant>
        <vt:i4>0</vt:i4>
      </vt:variant>
      <vt:variant>
        <vt:i4>5</vt:i4>
      </vt:variant>
      <vt:variant>
        <vt:lpwstr>https://pmc.ncbi.nlm.nih.gov/articles/PMC6785738/</vt:lpwstr>
      </vt:variant>
      <vt:variant>
        <vt:lpwstr/>
      </vt:variant>
      <vt:variant>
        <vt:i4>4718647</vt:i4>
      </vt:variant>
      <vt:variant>
        <vt:i4>3</vt:i4>
      </vt:variant>
      <vt:variant>
        <vt:i4>0</vt:i4>
      </vt:variant>
      <vt:variant>
        <vt:i4>5</vt:i4>
      </vt:variant>
      <vt:variant>
        <vt:lpwstr>mailto:mschnur3@jh.edu</vt:lpwstr>
      </vt:variant>
      <vt:variant>
        <vt:lpwstr/>
      </vt:variant>
      <vt:variant>
        <vt:i4>4718647</vt:i4>
      </vt:variant>
      <vt:variant>
        <vt:i4>0</vt:i4>
      </vt:variant>
      <vt:variant>
        <vt:i4>0</vt:i4>
      </vt:variant>
      <vt:variant>
        <vt:i4>5</vt:i4>
      </vt:variant>
      <vt:variant>
        <vt:lpwstr>mailto:mschnur3@jh.edu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Parastu Kasaie</cp:lastModifiedBy>
  <cp:revision>402</cp:revision>
  <dcterms:created xsi:type="dcterms:W3CDTF">2025-01-15T21:08:00Z</dcterms:created>
  <dcterms:modified xsi:type="dcterms:W3CDTF">2026-06-29T18:07:00Z</dcterms:modified>
</cp:coreProperties>
</file>